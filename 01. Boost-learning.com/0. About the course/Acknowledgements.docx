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EFBB" w14:textId="77777777" w:rsidR="00B6324D" w:rsidRPr="00206638" w:rsidRDefault="00B6324D" w:rsidP="00B6324D">
      <w:pPr>
        <w:pStyle w:val="Heading1"/>
      </w:pPr>
      <w:r w:rsidRPr="00206638">
        <w:t>Getting started</w:t>
      </w:r>
    </w:p>
    <w:p w14:paraId="24B67D5A" w14:textId="77777777" w:rsidR="00B6324D" w:rsidRPr="00206638" w:rsidRDefault="00B6324D" w:rsidP="00B6324D">
      <w:pPr>
        <w:pStyle w:val="Unorderedlist"/>
        <w:rPr>
          <w:rFonts w:eastAsia="Times New Roman"/>
          <w:lang w:eastAsia="en-GB"/>
        </w:rPr>
      </w:pPr>
      <w:r w:rsidRPr="00206638">
        <w:t xml:space="preserve">Presentation 1, slide 6: © Andrey Kuzmin/stock.adobe.com; slide 9: </w:t>
      </w:r>
      <w:r w:rsidRPr="00206638">
        <w:rPr>
          <w:rFonts w:eastAsia="Times New Roman"/>
          <w:lang w:eastAsia="en-GB"/>
        </w:rPr>
        <w:t>© Nikolai Titov/stock.adobe.com</w:t>
      </w:r>
    </w:p>
    <w:p w14:paraId="07F3A3D1" w14:textId="77777777" w:rsidR="00B6324D" w:rsidRPr="00206638" w:rsidRDefault="00B6324D" w:rsidP="00B6324D">
      <w:pPr>
        <w:pStyle w:val="Unorderedlist"/>
        <w:rPr>
          <w:rFonts w:eastAsia="Times New Roman"/>
          <w:lang w:eastAsia="en-GB"/>
        </w:rPr>
      </w:pPr>
      <w:r w:rsidRPr="00206638">
        <w:t xml:space="preserve">Presentation 2, slide 11: </w:t>
      </w:r>
      <w:r w:rsidRPr="00206638">
        <w:rPr>
          <w:rFonts w:eastAsia="Times New Roman"/>
          <w:lang w:eastAsia="en-GB"/>
        </w:rPr>
        <w:t>© CarryLove/stock.adobe.com</w:t>
      </w:r>
    </w:p>
    <w:p w14:paraId="28E02C4B" w14:textId="77777777" w:rsidR="00B6324D" w:rsidRPr="00206638" w:rsidRDefault="00B6324D" w:rsidP="00B6324D">
      <w:pPr>
        <w:pStyle w:val="Unorderedlist"/>
        <w:rPr>
          <w:rFonts w:eastAsia="Times New Roman"/>
          <w:lang w:eastAsia="en-GB"/>
        </w:rPr>
      </w:pPr>
      <w:r w:rsidRPr="00206638">
        <w:t xml:space="preserve">Presentation 3, slide 3: </w:t>
      </w:r>
      <w:r w:rsidRPr="00206638">
        <w:rPr>
          <w:rFonts w:eastAsia="Times New Roman"/>
          <w:lang w:eastAsia="en-GB"/>
        </w:rPr>
        <w:t xml:space="preserve">© </w:t>
      </w:r>
      <w:proofErr w:type="spellStart"/>
      <w:r w:rsidRPr="00206638">
        <w:rPr>
          <w:rFonts w:eastAsia="Times New Roman"/>
          <w:lang w:eastAsia="en-GB"/>
        </w:rPr>
        <w:t>Somsong</w:t>
      </w:r>
      <w:proofErr w:type="spellEnd"/>
      <w:r w:rsidRPr="00206638">
        <w:rPr>
          <w:rFonts w:eastAsia="Times New Roman"/>
          <w:lang w:eastAsia="en-GB"/>
        </w:rPr>
        <w:t>/stock.adobe.com; slide 5, 6: © Yael Weiss/stock.adobe.com</w:t>
      </w:r>
    </w:p>
    <w:p w14:paraId="3B1008E5" w14:textId="77777777" w:rsidR="00B6324D" w:rsidRPr="00206638" w:rsidRDefault="00B6324D" w:rsidP="00B6324D">
      <w:pPr>
        <w:pStyle w:val="Unorderedlist"/>
        <w:rPr>
          <w:rFonts w:eastAsia="Times New Roman"/>
          <w:lang w:eastAsia="en-GB"/>
        </w:rPr>
      </w:pPr>
      <w:r w:rsidRPr="00206638">
        <w:rPr>
          <w:rFonts w:eastAsia="Times New Roman"/>
          <w:lang w:eastAsia="en-GB"/>
        </w:rPr>
        <w:t xml:space="preserve">Presentation 5, slide 3: © </w:t>
      </w:r>
      <w:proofErr w:type="spellStart"/>
      <w:r w:rsidRPr="00206638">
        <w:rPr>
          <w:rFonts w:eastAsia="Times New Roman"/>
          <w:lang w:eastAsia="en-GB"/>
        </w:rPr>
        <w:t>yaalan</w:t>
      </w:r>
      <w:proofErr w:type="spellEnd"/>
      <w:r w:rsidRPr="00206638">
        <w:rPr>
          <w:rFonts w:eastAsia="Times New Roman"/>
          <w:lang w:eastAsia="en-GB"/>
        </w:rPr>
        <w:t xml:space="preserve">/stock.adobe.com, © </w:t>
      </w:r>
      <w:proofErr w:type="spellStart"/>
      <w:r w:rsidRPr="00206638">
        <w:rPr>
          <w:rFonts w:eastAsia="Times New Roman"/>
          <w:lang w:eastAsia="en-GB"/>
        </w:rPr>
        <w:t>Ljupco</w:t>
      </w:r>
      <w:proofErr w:type="spellEnd"/>
      <w:r w:rsidRPr="00206638">
        <w:rPr>
          <w:rFonts w:eastAsia="Times New Roman"/>
          <w:lang w:eastAsia="en-GB"/>
        </w:rPr>
        <w:t xml:space="preserve"> Smokovski/stock.adobe.com</w:t>
      </w:r>
    </w:p>
    <w:p w14:paraId="71321640" w14:textId="77777777" w:rsidR="00B6324D" w:rsidRPr="00206638" w:rsidRDefault="00B6324D" w:rsidP="00B6324D">
      <w:pPr>
        <w:pStyle w:val="Unorderedlist"/>
        <w:rPr>
          <w:rFonts w:eastAsia="Times New Roman"/>
          <w:lang w:eastAsia="en-GB"/>
        </w:rPr>
      </w:pPr>
      <w:r w:rsidRPr="00206638">
        <w:rPr>
          <w:rFonts w:eastAsia="Times New Roman"/>
          <w:lang w:eastAsia="en-GB"/>
        </w:rPr>
        <w:t xml:space="preserve">Presentation 6, slide 3: © </w:t>
      </w:r>
      <w:proofErr w:type="spellStart"/>
      <w:r w:rsidRPr="00206638">
        <w:rPr>
          <w:rFonts w:eastAsia="Times New Roman"/>
          <w:lang w:eastAsia="en-GB"/>
        </w:rPr>
        <w:t>yaalan</w:t>
      </w:r>
      <w:proofErr w:type="spellEnd"/>
      <w:r w:rsidRPr="00206638">
        <w:rPr>
          <w:rFonts w:eastAsia="Times New Roman"/>
          <w:lang w:eastAsia="en-GB"/>
        </w:rPr>
        <w:t xml:space="preserve">/stock.adobe.com, © </w:t>
      </w:r>
      <w:proofErr w:type="spellStart"/>
      <w:r w:rsidRPr="00206638">
        <w:rPr>
          <w:rFonts w:eastAsia="Times New Roman"/>
          <w:lang w:eastAsia="en-GB"/>
        </w:rPr>
        <w:t>Ljupco</w:t>
      </w:r>
      <w:proofErr w:type="spellEnd"/>
      <w:r w:rsidRPr="00206638">
        <w:rPr>
          <w:rFonts w:eastAsia="Times New Roman"/>
          <w:lang w:eastAsia="en-GB"/>
        </w:rPr>
        <w:t xml:space="preserve"> Smokovski/stock.adobe.com</w:t>
      </w:r>
    </w:p>
    <w:p w14:paraId="298C8605" w14:textId="77777777" w:rsidR="00B6324D" w:rsidRPr="00206638" w:rsidRDefault="00B6324D" w:rsidP="00932DCA">
      <w:pPr>
        <w:pStyle w:val="Unorderedlist"/>
        <w:spacing w:after="240"/>
        <w:rPr>
          <w:rFonts w:eastAsia="Times New Roman"/>
          <w:lang w:eastAsia="en-GB"/>
        </w:rPr>
      </w:pPr>
      <w:r w:rsidRPr="00206638">
        <w:rPr>
          <w:rFonts w:eastAsia="Times New Roman"/>
          <w:lang w:eastAsia="en-GB"/>
        </w:rPr>
        <w:t xml:space="preserve">Worksheet 6.2: © </w:t>
      </w:r>
      <w:proofErr w:type="spellStart"/>
      <w:r w:rsidRPr="00206638">
        <w:rPr>
          <w:rFonts w:eastAsia="Times New Roman"/>
          <w:lang w:eastAsia="en-GB"/>
        </w:rPr>
        <w:t>shishiga</w:t>
      </w:r>
      <w:proofErr w:type="spellEnd"/>
      <w:r w:rsidRPr="00206638">
        <w:rPr>
          <w:rFonts w:eastAsia="Times New Roman"/>
          <w:lang w:eastAsia="en-GB"/>
        </w:rPr>
        <w:t xml:space="preserve"> - stock.adobe.com, © </w:t>
      </w:r>
      <w:proofErr w:type="spellStart"/>
      <w:r w:rsidRPr="00206638">
        <w:rPr>
          <w:rFonts w:eastAsia="Times New Roman"/>
          <w:lang w:eastAsia="en-GB"/>
        </w:rPr>
        <w:t>Anek</w:t>
      </w:r>
      <w:proofErr w:type="spellEnd"/>
      <w:r w:rsidRPr="00206638">
        <w:rPr>
          <w:rFonts w:eastAsia="Times New Roman"/>
          <w:lang w:eastAsia="en-GB"/>
        </w:rPr>
        <w:t xml:space="preserve"> </w:t>
      </w:r>
      <w:proofErr w:type="spellStart"/>
      <w:r w:rsidRPr="00206638">
        <w:rPr>
          <w:rFonts w:eastAsia="Times New Roman"/>
          <w:lang w:eastAsia="en-GB"/>
        </w:rPr>
        <w:t>Suwannaphoom</w:t>
      </w:r>
      <w:proofErr w:type="spellEnd"/>
      <w:r w:rsidRPr="00206638">
        <w:rPr>
          <w:rFonts w:eastAsia="Times New Roman"/>
          <w:lang w:eastAsia="en-GB"/>
        </w:rPr>
        <w:t xml:space="preserve"> – 123RF, © Shutterstock / Graeme Shannon</w:t>
      </w:r>
    </w:p>
    <w:p w14:paraId="0EFE2F88" w14:textId="77777777" w:rsidR="00B6324D" w:rsidRPr="00206638" w:rsidRDefault="00B6324D" w:rsidP="00B6324D">
      <w:pPr>
        <w:pStyle w:val="Heading1"/>
        <w:rPr>
          <w:lang w:eastAsia="en-GB"/>
        </w:rPr>
      </w:pPr>
      <w:r w:rsidRPr="00206638">
        <w:rPr>
          <w:lang w:eastAsia="en-GB"/>
        </w:rPr>
        <w:t>Introducing spreadsheets</w:t>
      </w:r>
    </w:p>
    <w:p w14:paraId="48723359" w14:textId="77777777" w:rsidR="00B6324D" w:rsidRPr="00206638" w:rsidRDefault="00B6324D" w:rsidP="00932DCA">
      <w:pPr>
        <w:pStyle w:val="Unorderedlist"/>
        <w:spacing w:after="240"/>
        <w:rPr>
          <w:lang w:eastAsia="en-GB"/>
        </w:rPr>
      </w:pPr>
      <w:r w:rsidRPr="00206638">
        <w:rPr>
          <w:lang w:eastAsia="en-GB"/>
        </w:rPr>
        <w:t xml:space="preserve">Presentation 5, slide 3: © </w:t>
      </w:r>
      <w:proofErr w:type="spellStart"/>
      <w:r w:rsidRPr="00206638">
        <w:rPr>
          <w:lang w:eastAsia="en-GB"/>
        </w:rPr>
        <w:t>Osorioartist</w:t>
      </w:r>
      <w:proofErr w:type="spellEnd"/>
      <w:r w:rsidRPr="00206638">
        <w:rPr>
          <w:lang w:eastAsia="en-GB"/>
        </w:rPr>
        <w:t>/stock.adobe.com; slide 5: © Bastos - Fotolia.com</w:t>
      </w:r>
    </w:p>
    <w:p w14:paraId="6028A6FC" w14:textId="77777777" w:rsidR="00B6324D" w:rsidRPr="00206638" w:rsidRDefault="00B6324D" w:rsidP="00B6324D">
      <w:pPr>
        <w:pStyle w:val="Heading1"/>
        <w:rPr>
          <w:lang w:eastAsia="en-GB"/>
        </w:rPr>
      </w:pPr>
      <w:r>
        <w:rPr>
          <w:lang w:eastAsia="en-GB"/>
        </w:rPr>
        <w:t>Computing: past, present and future</w:t>
      </w:r>
    </w:p>
    <w:p w14:paraId="129B0098" w14:textId="0C21ECD0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Presentation 1, slide 3: </w:t>
      </w:r>
      <w:r w:rsidR="009274EA" w:rsidRPr="009274EA">
        <w:rPr>
          <w:lang w:eastAsia="en-GB"/>
        </w:rPr>
        <w:t xml:space="preserve">© </w:t>
      </w:r>
      <w:proofErr w:type="spellStart"/>
      <w:r w:rsidR="009274EA" w:rsidRPr="009274EA">
        <w:rPr>
          <w:lang w:eastAsia="en-GB"/>
        </w:rPr>
        <w:t>Lebrecht</w:t>
      </w:r>
      <w:proofErr w:type="spellEnd"/>
      <w:r w:rsidR="009274EA" w:rsidRPr="009274EA">
        <w:rPr>
          <w:lang w:eastAsia="en-GB"/>
        </w:rPr>
        <w:t xml:space="preserve"> Authors/</w:t>
      </w:r>
      <w:proofErr w:type="spellStart"/>
      <w:r w:rsidR="009274EA" w:rsidRPr="009274EA">
        <w:rPr>
          <w:lang w:eastAsia="en-GB"/>
        </w:rPr>
        <w:t>Lebrecht</w:t>
      </w:r>
      <w:proofErr w:type="spellEnd"/>
      <w:r w:rsidR="009274EA" w:rsidRPr="009274EA">
        <w:rPr>
          <w:lang w:eastAsia="en-GB"/>
        </w:rPr>
        <w:t xml:space="preserve"> Music &amp; Arts/</w:t>
      </w:r>
      <w:proofErr w:type="spellStart"/>
      <w:r w:rsidR="009274EA" w:rsidRPr="009274EA">
        <w:rPr>
          <w:lang w:eastAsia="en-GB"/>
        </w:rPr>
        <w:t>Alamy</w:t>
      </w:r>
      <w:proofErr w:type="spellEnd"/>
      <w:r w:rsidR="009274EA" w:rsidRPr="009274EA">
        <w:rPr>
          <w:lang w:eastAsia="en-GB"/>
        </w:rPr>
        <w:t xml:space="preserve"> Stock Photo</w:t>
      </w:r>
      <w:r w:rsidRPr="00206638">
        <w:rPr>
          <w:lang w:eastAsia="en-GB"/>
        </w:rPr>
        <w:t>; slide 4: © Andriy Bezuglov/stock.adobe.com</w:t>
      </w:r>
    </w:p>
    <w:p w14:paraId="5F728209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Worksheet 1.1: © Gudellaphoto/stock.adobe.com</w:t>
      </w:r>
    </w:p>
    <w:p w14:paraId="46F383A9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Presentation 2, slide 5: © Igor Murtazin/stock.adobe.com</w:t>
      </w:r>
    </w:p>
    <w:p w14:paraId="070ED5EC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Worksheet 2.1 answer: © Esparta/Flickr</w:t>
      </w:r>
    </w:p>
    <w:p w14:paraId="5F3164F2" w14:textId="40945BB0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Presentation 3, slide 4: © MCT/</w:t>
      </w:r>
      <w:proofErr w:type="spellStart"/>
      <w:r w:rsidRPr="00206638">
        <w:rPr>
          <w:lang w:eastAsia="en-GB"/>
        </w:rPr>
        <w:t>Sipa</w:t>
      </w:r>
      <w:proofErr w:type="spellEnd"/>
      <w:r w:rsidRPr="00206638">
        <w:rPr>
          <w:lang w:eastAsia="en-GB"/>
        </w:rPr>
        <w:t xml:space="preserve"> US/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Photo; slide 5: </w:t>
      </w:r>
      <w:r w:rsidRPr="00206638">
        <w:rPr>
          <w:i/>
          <w:iCs/>
          <w:lang w:eastAsia="en-GB"/>
        </w:rPr>
        <w:t>l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Nneirda</w:t>
      </w:r>
      <w:proofErr w:type="spellEnd"/>
      <w:r w:rsidRPr="00206638">
        <w:rPr>
          <w:lang w:eastAsia="en-GB"/>
        </w:rPr>
        <w:t xml:space="preserve">/stock.adobe.com, </w:t>
      </w:r>
      <w:proofErr w:type="spellStart"/>
      <w:r w:rsidRPr="00206638">
        <w:rPr>
          <w:i/>
          <w:iCs/>
          <w:lang w:eastAsia="en-GB"/>
        </w:rPr>
        <w:t>r</w:t>
      </w:r>
      <w:proofErr w:type="spellEnd"/>
      <w:r w:rsidRPr="00206638">
        <w:rPr>
          <w:lang w:eastAsia="en-GB"/>
        </w:rPr>
        <w:t xml:space="preserve"> U. S. Army Photo; slide 6: </w:t>
      </w:r>
      <w:r w:rsidRPr="00206638">
        <w:rPr>
          <w:i/>
          <w:iCs/>
          <w:lang w:eastAsia="en-GB"/>
        </w:rPr>
        <w:t>l</w:t>
      </w:r>
      <w:r w:rsidRPr="00206638">
        <w:rPr>
          <w:lang w:eastAsia="en-GB"/>
        </w:rPr>
        <w:t xml:space="preserve"> </w:t>
      </w:r>
      <w:r w:rsidR="009274EA" w:rsidRPr="009274EA">
        <w:rPr>
          <w:lang w:eastAsia="en-GB"/>
        </w:rPr>
        <w:t>© Pictorial Press Ltd/</w:t>
      </w:r>
      <w:proofErr w:type="spellStart"/>
      <w:r w:rsidR="009274EA" w:rsidRPr="009274EA">
        <w:rPr>
          <w:lang w:eastAsia="en-GB"/>
        </w:rPr>
        <w:t>Alamy</w:t>
      </w:r>
      <w:proofErr w:type="spellEnd"/>
      <w:r w:rsidR="009274EA" w:rsidRPr="009274EA">
        <w:rPr>
          <w:lang w:eastAsia="en-GB"/>
        </w:rPr>
        <w:t xml:space="preserve"> Stock Photo</w:t>
      </w:r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r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Geza</w:t>
      </w:r>
      <w:proofErr w:type="spellEnd"/>
      <w:r w:rsidRPr="00206638">
        <w:rPr>
          <w:lang w:eastAsia="en-GB"/>
        </w:rPr>
        <w:t xml:space="preserve"> Farkas/stock.adobe.com; slide 8: </w:t>
      </w:r>
      <w:r w:rsidRPr="00206638">
        <w:rPr>
          <w:i/>
          <w:iCs/>
          <w:lang w:eastAsia="en-GB"/>
        </w:rPr>
        <w:t>l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borissos</w:t>
      </w:r>
      <w:proofErr w:type="spellEnd"/>
      <w:r w:rsidRPr="00206638">
        <w:rPr>
          <w:lang w:eastAsia="en-GB"/>
        </w:rPr>
        <w:t xml:space="preserve">/stock.adobe.com, </w:t>
      </w:r>
      <w:proofErr w:type="spellStart"/>
      <w:r w:rsidRPr="00206638">
        <w:rPr>
          <w:i/>
          <w:iCs/>
          <w:lang w:eastAsia="en-GB"/>
        </w:rPr>
        <w:t>r</w:t>
      </w:r>
      <w:proofErr w:type="spellEnd"/>
      <w:r w:rsidRPr="00206638">
        <w:rPr>
          <w:lang w:eastAsia="en-GB"/>
        </w:rPr>
        <w:t xml:space="preserve"> © TRAVELARIUM/stock.adobe.com</w:t>
      </w:r>
    </w:p>
    <w:p w14:paraId="04FA8A2F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Presentation 4, slide 5: </w:t>
      </w:r>
      <w:hyperlink r:id="rId8" w:history="1">
        <w:r w:rsidRPr="00206638">
          <w:rPr>
            <w:rStyle w:val="Hyperlink"/>
            <w:rFonts w:eastAsia="Times New Roman"/>
            <w:lang w:eastAsia="en-GB"/>
          </w:rPr>
          <w:t>https://commons.wikimedia.org/wiki/File:1983_CPA_5426_(1).png</w:t>
        </w:r>
      </w:hyperlink>
      <w:r w:rsidRPr="00206638">
        <w:rPr>
          <w:lang w:eastAsia="en-GB"/>
        </w:rPr>
        <w:t xml:space="preserve">; slide 7, </w:t>
      </w:r>
      <w:r w:rsidRPr="00206638">
        <w:rPr>
          <w:i/>
          <w:iCs/>
          <w:lang w:eastAsia="en-GB"/>
        </w:rPr>
        <w:t>l</w:t>
      </w:r>
      <w:r w:rsidRPr="00206638">
        <w:rPr>
          <w:lang w:eastAsia="en-GB"/>
        </w:rPr>
        <w:t xml:space="preserve"> © Roman </w:t>
      </w:r>
      <w:proofErr w:type="spellStart"/>
      <w:r w:rsidRPr="00206638">
        <w:rPr>
          <w:lang w:eastAsia="en-GB"/>
        </w:rPr>
        <w:t>Vukolov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m</w:t>
      </w:r>
      <w:r w:rsidRPr="00206638">
        <w:rPr>
          <w:lang w:eastAsia="en-GB"/>
        </w:rPr>
        <w:t xml:space="preserve"> © Kaitlyn McLachlan/stock.adobe.com, </w:t>
      </w:r>
      <w:proofErr w:type="spellStart"/>
      <w:r w:rsidRPr="00206638">
        <w:rPr>
          <w:i/>
          <w:iCs/>
          <w:lang w:eastAsia="en-GB"/>
        </w:rPr>
        <w:t>r</w:t>
      </w:r>
      <w:proofErr w:type="spellEnd"/>
      <w:r w:rsidRPr="00206638">
        <w:rPr>
          <w:lang w:eastAsia="en-GB"/>
        </w:rPr>
        <w:t xml:space="preserve"> © Daniel Berkmann/stock.adobe.com; slide 8: © Daniel Berkmann/stock.adobe.com</w:t>
      </w:r>
    </w:p>
    <w:p w14:paraId="1A93E0A1" w14:textId="709B58E6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Worksheet 4.3: </w:t>
      </w:r>
      <w:r w:rsidRPr="00206638">
        <w:rPr>
          <w:i/>
          <w:iCs/>
          <w:lang w:eastAsia="en-GB"/>
        </w:rPr>
        <w:t>abacus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Inria</w:t>
      </w:r>
      <w:proofErr w:type="spellEnd"/>
      <w:r w:rsidRPr="00206638">
        <w:rPr>
          <w:lang w:eastAsia="en-GB"/>
        </w:rPr>
        <w:t xml:space="preserve">/AMISA/Photo J.-M. </w:t>
      </w:r>
      <w:proofErr w:type="spellStart"/>
      <w:r w:rsidRPr="00206638">
        <w:rPr>
          <w:lang w:eastAsia="en-GB"/>
        </w:rPr>
        <w:t>Ramès</w:t>
      </w:r>
      <w:proofErr w:type="spellEnd"/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al-Khwarizmi</w:t>
      </w:r>
      <w:r w:rsidRPr="00206638">
        <w:rPr>
          <w:lang w:eastAsia="en-GB"/>
        </w:rPr>
        <w:t xml:space="preserve"> </w:t>
      </w:r>
      <w:hyperlink r:id="rId9" w:history="1">
        <w:r w:rsidRPr="00206638">
          <w:rPr>
            <w:rStyle w:val="Hyperlink"/>
            <w:rFonts w:eastAsia="Times New Roman"/>
            <w:lang w:eastAsia="en-GB"/>
          </w:rPr>
          <w:t>https://commons.wikimedia.org/wiki/File:1983_CPA_5426_(1).png</w:t>
        </w:r>
      </w:hyperlink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astrolabe</w:t>
      </w:r>
      <w:r w:rsidRPr="00206638">
        <w:rPr>
          <w:lang w:eastAsia="en-GB"/>
        </w:rPr>
        <w:t xml:space="preserve"> </w:t>
      </w:r>
      <w:hyperlink r:id="rId10" w:anchor="/media/File:Astrolabe_(PSF).png" w:history="1">
        <w:r w:rsidRPr="00206638">
          <w:rPr>
            <w:rStyle w:val="Hyperlink"/>
            <w:rFonts w:eastAsia="Times New Roman"/>
            <w:lang w:eastAsia="en-GB"/>
          </w:rPr>
          <w:t>https://commons.wikimedia.org/wiki/File:Astrolabe_(PSF).png#/media/File:Astrolabe_(PSF).png</w:t>
        </w:r>
      </w:hyperlink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slide rule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giodilo</w:t>
      </w:r>
      <w:proofErr w:type="spellEnd"/>
      <w:r w:rsidRPr="00206638">
        <w:rPr>
          <w:lang w:eastAsia="en-GB"/>
        </w:rPr>
        <w:t xml:space="preserve">/stock.adobe.com, © David G. Hicks/The Museum of HP Calculators, </w:t>
      </w:r>
      <w:r w:rsidRPr="00206638">
        <w:rPr>
          <w:i/>
          <w:iCs/>
          <w:lang w:eastAsia="en-GB"/>
        </w:rPr>
        <w:t>analytical engine</w:t>
      </w:r>
      <w:r w:rsidRPr="00206638">
        <w:rPr>
          <w:lang w:eastAsia="en-GB"/>
        </w:rPr>
        <w:t xml:space="preserve"> © Richard Gardner/Shutterstock, </w:t>
      </w:r>
      <w:r w:rsidRPr="00206638">
        <w:rPr>
          <w:i/>
          <w:iCs/>
          <w:lang w:eastAsia="en-GB"/>
        </w:rPr>
        <w:t>Ada Lovelace</w:t>
      </w:r>
      <w:r w:rsidRPr="00206638">
        <w:rPr>
          <w:lang w:eastAsia="en-GB"/>
        </w:rPr>
        <w:t xml:space="preserve"> © GL Archive/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Photo, </w:t>
      </w:r>
      <w:r w:rsidRPr="00206638">
        <w:rPr>
          <w:i/>
          <w:iCs/>
          <w:lang w:eastAsia="en-GB"/>
        </w:rPr>
        <w:t>Alan Turing</w:t>
      </w:r>
      <w:r w:rsidRPr="00206638">
        <w:rPr>
          <w:lang w:eastAsia="en-GB"/>
        </w:rPr>
        <w:t xml:space="preserve"> </w:t>
      </w:r>
      <w:r w:rsidR="009274EA" w:rsidRPr="009274EA">
        <w:rPr>
          <w:lang w:eastAsia="en-GB"/>
        </w:rPr>
        <w:t xml:space="preserve">© </w:t>
      </w:r>
      <w:proofErr w:type="spellStart"/>
      <w:r w:rsidR="009274EA" w:rsidRPr="009274EA">
        <w:rPr>
          <w:lang w:eastAsia="en-GB"/>
        </w:rPr>
        <w:t>SherborneSchool</w:t>
      </w:r>
      <w:proofErr w:type="spellEnd"/>
      <w:r w:rsidR="009274EA" w:rsidRPr="009274EA">
        <w:rPr>
          <w:lang w:eastAsia="en-GB"/>
        </w:rPr>
        <w:t>/Bournemouth News/Shutterstock</w:t>
      </w:r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Bletchley Park</w:t>
      </w:r>
      <w:r w:rsidRPr="00206638">
        <w:rPr>
          <w:lang w:eastAsia="en-GB"/>
        </w:rPr>
        <w:t xml:space="preserve"> © Wilf Doyle/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Photo, </w:t>
      </w:r>
      <w:r w:rsidRPr="00206638">
        <w:rPr>
          <w:i/>
          <w:iCs/>
          <w:lang w:eastAsia="en-GB"/>
        </w:rPr>
        <w:t>Colossus</w:t>
      </w:r>
      <w:r w:rsidRPr="00206638">
        <w:rPr>
          <w:lang w:eastAsia="en-GB"/>
        </w:rPr>
        <w:t xml:space="preserve"> </w:t>
      </w:r>
      <w:hyperlink r:id="rId11" w:anchor="/media/File:Colossus.jpg" w:history="1">
        <w:r w:rsidRPr="00206638">
          <w:rPr>
            <w:rStyle w:val="Hyperlink"/>
            <w:rFonts w:eastAsia="Times New Roman"/>
            <w:lang w:eastAsia="en-GB"/>
          </w:rPr>
          <w:t>https://commons.wikimedia.org/wiki/File:Colossus.jpg#/media/File:Colossus.jpg</w:t>
        </w:r>
      </w:hyperlink>
      <w:r w:rsidRPr="00206638">
        <w:rPr>
          <w:lang w:eastAsia="en-GB"/>
        </w:rPr>
        <w:t xml:space="preserve">, </w:t>
      </w:r>
      <w:r w:rsidRPr="00206638">
        <w:rPr>
          <w:i/>
          <w:iCs/>
          <w:lang w:eastAsia="en-GB"/>
        </w:rPr>
        <w:t>transistors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Geza</w:t>
      </w:r>
      <w:proofErr w:type="spellEnd"/>
      <w:r w:rsidRPr="00206638">
        <w:rPr>
          <w:lang w:eastAsia="en-GB"/>
        </w:rPr>
        <w:t xml:space="preserve"> Farkas/stock.adobe.com, </w:t>
      </w:r>
      <w:r w:rsidRPr="00206638">
        <w:rPr>
          <w:i/>
          <w:iCs/>
          <w:lang w:eastAsia="en-GB"/>
        </w:rPr>
        <w:t>von Neumann</w:t>
      </w:r>
      <w:r w:rsidRPr="00206638">
        <w:rPr>
          <w:lang w:eastAsia="en-GB"/>
        </w:rPr>
        <w:t xml:space="preserve"> © GBM Historical Images/Shutterstock, </w:t>
      </w:r>
      <w:r w:rsidRPr="00206638">
        <w:rPr>
          <w:i/>
          <w:iCs/>
          <w:lang w:eastAsia="en-GB"/>
        </w:rPr>
        <w:t>early microchip</w:t>
      </w:r>
      <w:r w:rsidRPr="00206638">
        <w:rPr>
          <w:lang w:eastAsia="en-GB"/>
        </w:rPr>
        <w:t xml:space="preserve"> © Brendan McDermid/Reuters/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Photo, </w:t>
      </w:r>
      <w:r w:rsidRPr="00206638">
        <w:rPr>
          <w:i/>
          <w:iCs/>
          <w:lang w:eastAsia="en-GB"/>
        </w:rPr>
        <w:t>microchip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borissos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Cassio</w:t>
      </w:r>
      <w:r w:rsidRPr="00206638">
        <w:rPr>
          <w:lang w:eastAsia="en-GB"/>
        </w:rPr>
        <w:t xml:space="preserve"> </w:t>
      </w:r>
      <w:r w:rsidRPr="00206638">
        <w:rPr>
          <w:i/>
          <w:iCs/>
          <w:lang w:eastAsia="en-GB"/>
        </w:rPr>
        <w:t>001</w:t>
      </w:r>
      <w:r w:rsidRPr="00206638">
        <w:rPr>
          <w:lang w:eastAsia="en-GB"/>
        </w:rPr>
        <w:t xml:space="preserve"> © CASIO, </w:t>
      </w:r>
      <w:r w:rsidRPr="00206638">
        <w:rPr>
          <w:i/>
          <w:iCs/>
          <w:lang w:eastAsia="en-GB"/>
        </w:rPr>
        <w:t>pocket calculator</w:t>
      </w:r>
      <w:r w:rsidRPr="00206638">
        <w:rPr>
          <w:lang w:eastAsia="en-GB"/>
        </w:rPr>
        <w:t xml:space="preserve"> </w:t>
      </w:r>
      <w:r w:rsidRPr="00206638">
        <w:rPr>
          <w:lang w:eastAsia="en-GB"/>
        </w:rPr>
        <w:lastRenderedPageBreak/>
        <w:t xml:space="preserve">© Trygve/stock.adobe.com, </w:t>
      </w:r>
      <w:r w:rsidRPr="00206638">
        <w:rPr>
          <w:i/>
          <w:iCs/>
          <w:lang w:eastAsia="en-GB"/>
        </w:rPr>
        <w:t>IBM PC</w:t>
      </w:r>
      <w:r w:rsidRPr="00206638">
        <w:rPr>
          <w:lang w:eastAsia="en-GB"/>
        </w:rPr>
        <w:t xml:space="preserve"> © Pries/</w:t>
      </w:r>
      <w:proofErr w:type="spellStart"/>
      <w:r w:rsidRPr="00206638">
        <w:rPr>
          <w:lang w:eastAsia="en-GB"/>
        </w:rPr>
        <w:t>Agencja</w:t>
      </w:r>
      <w:proofErr w:type="spellEnd"/>
      <w:r w:rsidRPr="00206638">
        <w:rPr>
          <w:lang w:eastAsia="en-GB"/>
        </w:rPr>
        <w:t xml:space="preserve"> </w:t>
      </w:r>
      <w:proofErr w:type="spellStart"/>
      <w:r w:rsidRPr="00206638">
        <w:rPr>
          <w:lang w:eastAsia="en-GB"/>
        </w:rPr>
        <w:t>Fotograficzna</w:t>
      </w:r>
      <w:proofErr w:type="spellEnd"/>
      <w:r w:rsidRPr="00206638">
        <w:rPr>
          <w:lang w:eastAsia="en-GB"/>
        </w:rPr>
        <w:t xml:space="preserve"> Caro/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Photo, </w:t>
      </w:r>
      <w:r w:rsidRPr="00206638">
        <w:rPr>
          <w:i/>
          <w:iCs/>
          <w:lang w:eastAsia="en-GB"/>
        </w:rPr>
        <w:t xml:space="preserve">Tim Berners-Lee </w:t>
      </w:r>
      <w:r w:rsidRPr="00206638">
        <w:rPr>
          <w:lang w:eastAsia="en-GB"/>
        </w:rPr>
        <w:t>© Simon Dawson/Reuters/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Photo, </w:t>
      </w:r>
      <w:r w:rsidRPr="00206638">
        <w:rPr>
          <w:i/>
          <w:iCs/>
          <w:lang w:eastAsia="en-GB"/>
        </w:rPr>
        <w:t>smartphone</w:t>
      </w:r>
      <w:r w:rsidRPr="00206638">
        <w:rPr>
          <w:lang w:eastAsia="en-GB"/>
        </w:rPr>
        <w:t xml:space="preserve"> © Kaitlyn McLachlan/stock.adobe.com, </w:t>
      </w:r>
      <w:r w:rsidRPr="00206638">
        <w:rPr>
          <w:i/>
          <w:iCs/>
          <w:lang w:eastAsia="en-GB"/>
        </w:rPr>
        <w:t>quantum computer</w:t>
      </w:r>
      <w:r w:rsidRPr="00206638">
        <w:rPr>
          <w:lang w:eastAsia="en-GB"/>
        </w:rPr>
        <w:t xml:space="preserve"> © Daniel Berkmann/stock.adobe.com</w:t>
      </w:r>
    </w:p>
    <w:p w14:paraId="0897FAAD" w14:textId="23EC7411" w:rsidR="000C2695" w:rsidRDefault="000C2695" w:rsidP="00B6324D">
      <w:pPr>
        <w:pStyle w:val="Unorderedlist"/>
        <w:rPr>
          <w:lang w:eastAsia="en-GB"/>
        </w:rPr>
      </w:pPr>
      <w:r>
        <w:rPr>
          <w:lang w:eastAsia="en-GB"/>
        </w:rPr>
        <w:t xml:space="preserve">Quiz 4: </w:t>
      </w:r>
      <w:r w:rsidR="00674AF5" w:rsidRPr="00206638">
        <w:rPr>
          <w:i/>
          <w:iCs/>
          <w:lang w:eastAsia="en-GB"/>
        </w:rPr>
        <w:t>analytical engine</w:t>
      </w:r>
      <w:r w:rsidR="00674AF5" w:rsidRPr="00206638">
        <w:rPr>
          <w:lang w:eastAsia="en-GB"/>
        </w:rPr>
        <w:t xml:space="preserve"> © Richard Gardner/Shutterstock</w:t>
      </w:r>
      <w:r w:rsidR="00674AF5">
        <w:rPr>
          <w:lang w:eastAsia="en-GB"/>
        </w:rPr>
        <w:t xml:space="preserve">, </w:t>
      </w:r>
      <w:r w:rsidR="00674AF5" w:rsidRPr="00206638">
        <w:rPr>
          <w:i/>
          <w:iCs/>
          <w:lang w:eastAsia="en-GB"/>
        </w:rPr>
        <w:t>early microchip</w:t>
      </w:r>
      <w:r w:rsidR="00674AF5" w:rsidRPr="00206638">
        <w:rPr>
          <w:lang w:eastAsia="en-GB"/>
        </w:rPr>
        <w:t xml:space="preserve"> © Brendan McDermid/Reuters/</w:t>
      </w:r>
      <w:proofErr w:type="spellStart"/>
      <w:r w:rsidR="00674AF5" w:rsidRPr="00206638">
        <w:rPr>
          <w:lang w:eastAsia="en-GB"/>
        </w:rPr>
        <w:t>Alamy</w:t>
      </w:r>
      <w:proofErr w:type="spellEnd"/>
      <w:r w:rsidR="00674AF5" w:rsidRPr="00206638">
        <w:rPr>
          <w:lang w:eastAsia="en-GB"/>
        </w:rPr>
        <w:t xml:space="preserve"> Stock Photo</w:t>
      </w:r>
      <w:r w:rsidR="00674AF5">
        <w:rPr>
          <w:lang w:eastAsia="en-GB"/>
        </w:rPr>
        <w:t xml:space="preserve">, </w:t>
      </w:r>
      <w:r w:rsidR="00674AF5" w:rsidRPr="00206638">
        <w:rPr>
          <w:i/>
          <w:iCs/>
          <w:lang w:eastAsia="en-GB"/>
        </w:rPr>
        <w:t>al-Khwarizmi</w:t>
      </w:r>
      <w:r w:rsidR="00674AF5" w:rsidRPr="00206638">
        <w:rPr>
          <w:lang w:eastAsia="en-GB"/>
        </w:rPr>
        <w:t xml:space="preserve"> </w:t>
      </w:r>
      <w:hyperlink r:id="rId12" w:history="1">
        <w:r w:rsidR="00674AF5" w:rsidRPr="00206638">
          <w:rPr>
            <w:rStyle w:val="Hyperlink"/>
            <w:rFonts w:eastAsia="Times New Roman"/>
            <w:lang w:eastAsia="en-GB"/>
          </w:rPr>
          <w:t>https://commons.wikimedia.org/wiki/File:1983_CPA_5426_(1).png</w:t>
        </w:r>
      </w:hyperlink>
      <w:r w:rsidR="00674AF5">
        <w:rPr>
          <w:rStyle w:val="Hyperlink"/>
          <w:rFonts w:eastAsia="Times New Roman"/>
          <w:lang w:eastAsia="en-GB"/>
        </w:rPr>
        <w:t xml:space="preserve">, </w:t>
      </w:r>
      <w:r w:rsidR="00674AF5" w:rsidRPr="00206638">
        <w:rPr>
          <w:i/>
          <w:iCs/>
          <w:lang w:eastAsia="en-GB"/>
        </w:rPr>
        <w:t>Alan Turing</w:t>
      </w:r>
      <w:r w:rsidR="00674AF5" w:rsidRPr="00206638">
        <w:rPr>
          <w:lang w:eastAsia="en-GB"/>
        </w:rPr>
        <w:t xml:space="preserve"> </w:t>
      </w:r>
      <w:r w:rsidR="00674AF5" w:rsidRPr="009274EA">
        <w:rPr>
          <w:lang w:eastAsia="en-GB"/>
        </w:rPr>
        <w:t xml:space="preserve">© </w:t>
      </w:r>
      <w:proofErr w:type="spellStart"/>
      <w:r w:rsidR="00674AF5" w:rsidRPr="009274EA">
        <w:rPr>
          <w:lang w:eastAsia="en-GB"/>
        </w:rPr>
        <w:t>SherborneSchool</w:t>
      </w:r>
      <w:proofErr w:type="spellEnd"/>
      <w:r w:rsidR="00674AF5" w:rsidRPr="009274EA">
        <w:rPr>
          <w:lang w:eastAsia="en-GB"/>
        </w:rPr>
        <w:t>/Bournemouth News/Shutterstock</w:t>
      </w:r>
      <w:r w:rsidR="00674AF5">
        <w:rPr>
          <w:lang w:eastAsia="en-GB"/>
        </w:rPr>
        <w:t xml:space="preserve">, </w:t>
      </w:r>
      <w:r w:rsidR="00674AF5" w:rsidRPr="00206638">
        <w:rPr>
          <w:i/>
          <w:iCs/>
          <w:lang w:eastAsia="en-GB"/>
        </w:rPr>
        <w:t>quantum computer</w:t>
      </w:r>
      <w:r w:rsidR="00674AF5" w:rsidRPr="00206638">
        <w:rPr>
          <w:lang w:eastAsia="en-GB"/>
        </w:rPr>
        <w:t xml:space="preserve"> © Daniel Berkmann/stock.adobe.com</w:t>
      </w:r>
    </w:p>
    <w:p w14:paraId="361D32C4" w14:textId="548EE299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Presentation 5, slide 4, 5: © Yael Weiss/stock.adobe.com</w:t>
      </w:r>
    </w:p>
    <w:p w14:paraId="19315E79" w14:textId="73808CB5" w:rsidR="00B6324D" w:rsidRPr="00206638" w:rsidRDefault="00B6324D" w:rsidP="00932DCA">
      <w:pPr>
        <w:pStyle w:val="Unorderedlist"/>
        <w:spacing w:after="240"/>
        <w:rPr>
          <w:lang w:eastAsia="en-GB"/>
        </w:rPr>
      </w:pPr>
      <w:r w:rsidRPr="00206638">
        <w:rPr>
          <w:lang w:eastAsia="en-GB"/>
        </w:rPr>
        <w:t xml:space="preserve">Presentation 6, slide 3: © </w:t>
      </w:r>
      <w:r w:rsidR="009274EA" w:rsidRPr="009274EA">
        <w:rPr>
          <w:lang w:eastAsia="en-GB"/>
        </w:rPr>
        <w:t xml:space="preserve">© Alexander </w:t>
      </w:r>
      <w:proofErr w:type="spellStart"/>
      <w:r w:rsidR="009274EA" w:rsidRPr="009274EA">
        <w:rPr>
          <w:lang w:eastAsia="en-GB"/>
        </w:rPr>
        <w:t>Potashev</w:t>
      </w:r>
      <w:proofErr w:type="spellEnd"/>
      <w:r w:rsidR="009274EA" w:rsidRPr="009274EA">
        <w:rPr>
          <w:lang w:eastAsia="en-GB"/>
        </w:rPr>
        <w:t>/stock.adobe.com</w:t>
      </w:r>
      <w:r w:rsidRPr="00206638">
        <w:rPr>
          <w:lang w:eastAsia="en-GB"/>
        </w:rPr>
        <w:t xml:space="preserve">; slide 4: © </w:t>
      </w:r>
      <w:proofErr w:type="spellStart"/>
      <w:r w:rsidRPr="00206638">
        <w:rPr>
          <w:lang w:eastAsia="en-GB"/>
        </w:rPr>
        <w:t>Elnur</w:t>
      </w:r>
      <w:proofErr w:type="spellEnd"/>
      <w:r w:rsidRPr="00206638">
        <w:rPr>
          <w:lang w:eastAsia="en-GB"/>
        </w:rPr>
        <w:t xml:space="preserve">/stock.adobe.com; slide 5: © Vladislav </w:t>
      </w:r>
      <w:proofErr w:type="spellStart"/>
      <w:r w:rsidRPr="00206638">
        <w:rPr>
          <w:lang w:eastAsia="en-GB"/>
        </w:rPr>
        <w:t>Ociacia</w:t>
      </w:r>
      <w:proofErr w:type="spellEnd"/>
      <w:r w:rsidRPr="00206638">
        <w:rPr>
          <w:lang w:eastAsia="en-GB"/>
        </w:rPr>
        <w:t xml:space="preserve">/stock.adobe.com; slide 6: © </w:t>
      </w:r>
      <w:proofErr w:type="spellStart"/>
      <w:r w:rsidRPr="00206638">
        <w:rPr>
          <w:lang w:eastAsia="en-GB"/>
        </w:rPr>
        <w:t>viperagp</w:t>
      </w:r>
      <w:proofErr w:type="spellEnd"/>
      <w:r w:rsidRPr="00206638">
        <w:rPr>
          <w:lang w:eastAsia="en-GB"/>
        </w:rPr>
        <w:t>/stock.adobe.com; slide 7: © Andrey Popov/stock.adobe.com; slide 8: © MclittleStock/stock.adobe.com</w:t>
      </w:r>
    </w:p>
    <w:p w14:paraId="1602168F" w14:textId="77777777" w:rsidR="00B6324D" w:rsidRPr="00206638" w:rsidRDefault="00B6324D" w:rsidP="00B6324D">
      <w:pPr>
        <w:pStyle w:val="Heading1"/>
        <w:rPr>
          <w:lang w:eastAsia="en-GB"/>
        </w:rPr>
      </w:pPr>
      <w:r w:rsidRPr="00206638">
        <w:rPr>
          <w:lang w:eastAsia="en-GB"/>
        </w:rPr>
        <w:t>Computing components</w:t>
      </w:r>
    </w:p>
    <w:p w14:paraId="6928342E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Presentation 1, slide 3: </w:t>
      </w:r>
      <w:r w:rsidRPr="00206638">
        <w:rPr>
          <w:i/>
          <w:iCs/>
          <w:lang w:eastAsia="en-GB"/>
        </w:rPr>
        <w:t>motherboard</w:t>
      </w:r>
      <w:r w:rsidRPr="00206638">
        <w:rPr>
          <w:lang w:eastAsia="en-GB"/>
        </w:rPr>
        <w:t xml:space="preserve"> © Andrei/stock.adobe.com, </w:t>
      </w:r>
      <w:r w:rsidRPr="00206638">
        <w:rPr>
          <w:i/>
          <w:iCs/>
          <w:lang w:eastAsia="en-GB"/>
        </w:rPr>
        <w:t>CPU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Maxim_Kazmin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RAM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Evgeniia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graphics card</w:t>
      </w:r>
      <w:r w:rsidRPr="00206638">
        <w:rPr>
          <w:lang w:eastAsia="en-GB"/>
        </w:rPr>
        <w:t xml:space="preserve"> © Dan74/stock.adobe.com, </w:t>
      </w:r>
      <w:r w:rsidRPr="00206638">
        <w:rPr>
          <w:i/>
          <w:iCs/>
          <w:lang w:eastAsia="en-GB"/>
        </w:rPr>
        <w:t>power supply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Coprid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optical drive</w:t>
      </w:r>
      <w:r w:rsidRPr="00206638">
        <w:rPr>
          <w:lang w:eastAsia="en-GB"/>
        </w:rPr>
        <w:t xml:space="preserve"> © littlej78/stock.adobe.com, </w:t>
      </w:r>
      <w:r w:rsidRPr="00206638">
        <w:rPr>
          <w:i/>
          <w:iCs/>
          <w:lang w:eastAsia="en-GB"/>
        </w:rPr>
        <w:t>hard drive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Destina</w:t>
      </w:r>
      <w:proofErr w:type="spellEnd"/>
      <w:r w:rsidRPr="00206638">
        <w:rPr>
          <w:lang w:eastAsia="en-GB"/>
        </w:rPr>
        <w:t xml:space="preserve">/stock.adobe.com; slide 5: </w:t>
      </w:r>
      <w:r w:rsidRPr="00206638">
        <w:rPr>
          <w:i/>
          <w:iCs/>
          <w:lang w:eastAsia="en-GB"/>
        </w:rPr>
        <w:t>l</w:t>
      </w:r>
      <w:r w:rsidRPr="00206638">
        <w:rPr>
          <w:lang w:eastAsia="en-GB"/>
        </w:rPr>
        <w:t xml:space="preserve"> © Ruslan </w:t>
      </w:r>
      <w:proofErr w:type="spellStart"/>
      <w:r w:rsidRPr="00206638">
        <w:rPr>
          <w:lang w:eastAsia="en-GB"/>
        </w:rPr>
        <w:t>Ivantsov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m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Gresei</w:t>
      </w:r>
      <w:proofErr w:type="spellEnd"/>
      <w:r w:rsidRPr="00206638">
        <w:rPr>
          <w:lang w:eastAsia="en-GB"/>
        </w:rPr>
        <w:t xml:space="preserve">/stock.adobe.com, </w:t>
      </w:r>
      <w:proofErr w:type="spellStart"/>
      <w:r w:rsidRPr="00206638">
        <w:rPr>
          <w:i/>
          <w:iCs/>
          <w:lang w:eastAsia="en-GB"/>
        </w:rPr>
        <w:t>r</w:t>
      </w:r>
      <w:proofErr w:type="spellEnd"/>
      <w:r w:rsidRPr="00206638">
        <w:rPr>
          <w:lang w:eastAsia="en-GB"/>
        </w:rPr>
        <w:t xml:space="preserve"> © New Africa/stock.adobe.com; slide 7: © 300_librarians/stock.adobe.com; slide 8: © Elegant Solution/stock.adobe.com; slide 9: © Antto/stock.adobe.com</w:t>
      </w:r>
    </w:p>
    <w:p w14:paraId="729AA90A" w14:textId="299CCD5B" w:rsidR="00AE07A2" w:rsidRDefault="00AE07A2" w:rsidP="00B6324D">
      <w:pPr>
        <w:pStyle w:val="Unorderedlist"/>
        <w:rPr>
          <w:lang w:eastAsia="en-GB"/>
        </w:rPr>
      </w:pPr>
      <w:r>
        <w:rPr>
          <w:lang w:eastAsia="en-GB"/>
        </w:rPr>
        <w:t xml:space="preserve">Quiz 1: </w:t>
      </w:r>
      <w:r>
        <w:rPr>
          <w:i/>
          <w:iCs/>
          <w:lang w:eastAsia="en-GB"/>
        </w:rPr>
        <w:t>motherboard</w:t>
      </w:r>
      <w:r>
        <w:rPr>
          <w:lang w:eastAsia="en-GB"/>
        </w:rPr>
        <w:t xml:space="preserve">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Unkas</w:t>
      </w:r>
      <w:proofErr w:type="spellEnd"/>
      <w:r w:rsidRPr="00AE07A2">
        <w:rPr>
          <w:lang w:eastAsia="en-GB"/>
        </w:rPr>
        <w:t xml:space="preserve"> Photo/stock.adobe.com</w:t>
      </w:r>
      <w:r>
        <w:rPr>
          <w:lang w:eastAsia="en-GB"/>
        </w:rPr>
        <w:t xml:space="preserve">, </w:t>
      </w:r>
      <w:r>
        <w:rPr>
          <w:i/>
          <w:iCs/>
          <w:lang w:eastAsia="en-GB"/>
        </w:rPr>
        <w:t xml:space="preserve">hard drive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homydesign</w:t>
      </w:r>
      <w:proofErr w:type="spellEnd"/>
      <w:r w:rsidRPr="00AE07A2">
        <w:rPr>
          <w:lang w:eastAsia="en-GB"/>
        </w:rPr>
        <w:t>/stock.adobe.com</w:t>
      </w:r>
      <w:r>
        <w:rPr>
          <w:lang w:eastAsia="en-GB"/>
        </w:rPr>
        <w:t xml:space="preserve">, </w:t>
      </w:r>
      <w:r>
        <w:rPr>
          <w:i/>
          <w:iCs/>
          <w:lang w:eastAsia="en-GB"/>
        </w:rPr>
        <w:t xml:space="preserve">RAM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Jiggo_Putter</w:t>
      </w:r>
      <w:proofErr w:type="spellEnd"/>
      <w:r w:rsidRPr="00AE07A2">
        <w:rPr>
          <w:lang w:eastAsia="en-GB"/>
        </w:rPr>
        <w:t>/stock.adobe.com</w:t>
      </w:r>
      <w:r>
        <w:rPr>
          <w:lang w:eastAsia="en-GB"/>
        </w:rPr>
        <w:t xml:space="preserve">, </w:t>
      </w:r>
      <w:r w:rsidRPr="00AE07A2">
        <w:rPr>
          <w:i/>
          <w:iCs/>
          <w:lang w:eastAsia="en-GB"/>
        </w:rPr>
        <w:t>CPU</w:t>
      </w:r>
      <w:r>
        <w:rPr>
          <w:lang w:eastAsia="en-GB"/>
        </w:rPr>
        <w:t xml:space="preserve"> </w:t>
      </w:r>
      <w:r w:rsidRPr="00AE07A2">
        <w:rPr>
          <w:lang w:eastAsia="en-GB"/>
        </w:rPr>
        <w:t>© TRAVELARIUM/stock.adobe.com</w:t>
      </w:r>
      <w:r>
        <w:rPr>
          <w:lang w:eastAsia="en-GB"/>
        </w:rPr>
        <w:t xml:space="preserve">, </w:t>
      </w:r>
      <w:r w:rsidRPr="00AE07A2">
        <w:rPr>
          <w:i/>
          <w:iCs/>
          <w:lang w:eastAsia="en-GB"/>
        </w:rPr>
        <w:t>graphics card</w:t>
      </w:r>
      <w:r>
        <w:rPr>
          <w:lang w:eastAsia="en-GB"/>
        </w:rPr>
        <w:t xml:space="preserve"> </w:t>
      </w:r>
      <w:r w:rsidR="0004760D" w:rsidRPr="0004760D">
        <w:rPr>
          <w:lang w:eastAsia="en-GB"/>
        </w:rPr>
        <w:t>© Dan74/stock.adobe.com</w:t>
      </w:r>
    </w:p>
    <w:p w14:paraId="7F7ED766" w14:textId="7A7A1B5F" w:rsidR="0095192E" w:rsidRPr="0095192E" w:rsidRDefault="0095192E" w:rsidP="0095192E">
      <w:pPr>
        <w:pStyle w:val="Unorderedlist"/>
        <w:rPr>
          <w:lang w:eastAsia="en-GB"/>
        </w:rPr>
      </w:pPr>
      <w:r>
        <w:rPr>
          <w:lang w:eastAsia="en-GB"/>
        </w:rPr>
        <w:t xml:space="preserve">Interactive 2.1: </w:t>
      </w:r>
      <w:r>
        <w:rPr>
          <w:i/>
          <w:iCs/>
          <w:lang w:eastAsia="en-GB"/>
        </w:rPr>
        <w:t>motherboard</w:t>
      </w:r>
      <w:r>
        <w:rPr>
          <w:lang w:eastAsia="en-GB"/>
        </w:rPr>
        <w:t xml:space="preserve">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Unkas</w:t>
      </w:r>
      <w:proofErr w:type="spellEnd"/>
      <w:r w:rsidRPr="00AE07A2">
        <w:rPr>
          <w:lang w:eastAsia="en-GB"/>
        </w:rPr>
        <w:t xml:space="preserve"> Photo/stock.adobe.com</w:t>
      </w:r>
      <w:r>
        <w:rPr>
          <w:lang w:eastAsia="en-GB"/>
        </w:rPr>
        <w:t xml:space="preserve">, </w:t>
      </w:r>
      <w:r>
        <w:rPr>
          <w:i/>
          <w:iCs/>
          <w:lang w:eastAsia="en-GB"/>
        </w:rPr>
        <w:t xml:space="preserve">hard drive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homydesign</w:t>
      </w:r>
      <w:proofErr w:type="spellEnd"/>
      <w:r w:rsidRPr="00AE07A2">
        <w:rPr>
          <w:lang w:eastAsia="en-GB"/>
        </w:rPr>
        <w:t>/stock.adobe.com</w:t>
      </w:r>
      <w:r>
        <w:rPr>
          <w:lang w:eastAsia="en-GB"/>
        </w:rPr>
        <w:t xml:space="preserve">, </w:t>
      </w:r>
      <w:r>
        <w:rPr>
          <w:i/>
          <w:iCs/>
          <w:lang w:eastAsia="en-GB"/>
        </w:rPr>
        <w:t xml:space="preserve">RAM </w:t>
      </w:r>
      <w:r w:rsidRPr="00AE07A2">
        <w:rPr>
          <w:lang w:eastAsia="en-GB"/>
        </w:rPr>
        <w:t xml:space="preserve">© </w:t>
      </w:r>
      <w:proofErr w:type="spellStart"/>
      <w:r w:rsidRPr="00AE07A2">
        <w:rPr>
          <w:lang w:eastAsia="en-GB"/>
        </w:rPr>
        <w:t>Jiggo_Putter</w:t>
      </w:r>
      <w:proofErr w:type="spellEnd"/>
      <w:r w:rsidRPr="00AE07A2">
        <w:rPr>
          <w:lang w:eastAsia="en-GB"/>
        </w:rPr>
        <w:t>/stock.adobe.com</w:t>
      </w:r>
      <w:r>
        <w:rPr>
          <w:lang w:eastAsia="en-GB"/>
        </w:rPr>
        <w:t xml:space="preserve">, </w:t>
      </w:r>
      <w:r w:rsidRPr="00AE07A2">
        <w:rPr>
          <w:i/>
          <w:iCs/>
          <w:lang w:eastAsia="en-GB"/>
        </w:rPr>
        <w:t>CPU</w:t>
      </w:r>
      <w:r>
        <w:rPr>
          <w:lang w:eastAsia="en-GB"/>
        </w:rPr>
        <w:t xml:space="preserve"> </w:t>
      </w:r>
      <w:r w:rsidRPr="00AE07A2">
        <w:rPr>
          <w:lang w:eastAsia="en-GB"/>
        </w:rPr>
        <w:t>© TRAVELARIUM/stock.adobe.com</w:t>
      </w:r>
      <w:r>
        <w:rPr>
          <w:lang w:eastAsia="en-GB"/>
        </w:rPr>
        <w:t xml:space="preserve">, </w:t>
      </w:r>
      <w:r w:rsidRPr="00AE07A2">
        <w:rPr>
          <w:i/>
          <w:iCs/>
          <w:lang w:eastAsia="en-GB"/>
        </w:rPr>
        <w:t>graphics card</w:t>
      </w:r>
      <w:r>
        <w:rPr>
          <w:lang w:eastAsia="en-GB"/>
        </w:rPr>
        <w:t xml:space="preserve"> </w:t>
      </w:r>
      <w:r w:rsidRPr="0004760D">
        <w:rPr>
          <w:lang w:eastAsia="en-GB"/>
        </w:rPr>
        <w:t>© Dan74/stock.adobe.com</w:t>
      </w:r>
      <w:r>
        <w:rPr>
          <w:lang w:eastAsia="en-GB"/>
        </w:rPr>
        <w:t xml:space="preserve">, </w:t>
      </w:r>
      <w:r>
        <w:rPr>
          <w:i/>
          <w:iCs/>
          <w:lang w:eastAsia="en-GB"/>
        </w:rPr>
        <w:t>optical drive</w:t>
      </w:r>
      <w:r>
        <w:rPr>
          <w:lang w:eastAsia="en-GB"/>
        </w:rPr>
        <w:t xml:space="preserve"> </w:t>
      </w:r>
      <w:r w:rsidRPr="0095192E">
        <w:rPr>
          <w:lang w:eastAsia="en-GB"/>
        </w:rPr>
        <w:t>CD drive © littlej78/stock.adobe.com</w:t>
      </w:r>
      <w:r>
        <w:rPr>
          <w:lang w:eastAsia="en-GB"/>
        </w:rPr>
        <w:t xml:space="preserve">, </w:t>
      </w:r>
      <w:r w:rsidRPr="0095192E">
        <w:rPr>
          <w:i/>
          <w:iCs/>
          <w:lang w:eastAsia="en-GB"/>
        </w:rPr>
        <w:t xml:space="preserve">power supply </w:t>
      </w:r>
      <w:r w:rsidRPr="0095192E">
        <w:rPr>
          <w:lang w:eastAsia="en-GB"/>
        </w:rPr>
        <w:t>© Coprid/stock.adobe.com</w:t>
      </w:r>
    </w:p>
    <w:p w14:paraId="4666A672" w14:textId="656519C6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Presentation 3, slide 5: © </w:t>
      </w:r>
      <w:proofErr w:type="spellStart"/>
      <w:r w:rsidRPr="00206638">
        <w:rPr>
          <w:lang w:eastAsia="en-GB"/>
        </w:rPr>
        <w:t>Syda</w:t>
      </w:r>
      <w:proofErr w:type="spellEnd"/>
      <w:r w:rsidRPr="00206638">
        <w:rPr>
          <w:lang w:eastAsia="en-GB"/>
        </w:rPr>
        <w:t xml:space="preserve"> Productions/stock.adobe.com</w:t>
      </w:r>
    </w:p>
    <w:p w14:paraId="5564F6D3" w14:textId="10D0A542" w:rsidR="00623F7C" w:rsidRDefault="00623F7C" w:rsidP="00B6324D">
      <w:pPr>
        <w:pStyle w:val="Unorderedlist"/>
      </w:pPr>
      <w:r>
        <w:t xml:space="preserve">Quiz 3: </w:t>
      </w:r>
      <w:r>
        <w:rPr>
          <w:i/>
          <w:iCs/>
        </w:rPr>
        <w:t>speakers</w:t>
      </w:r>
      <w:r>
        <w:t xml:space="preserve"> </w:t>
      </w:r>
      <w:r w:rsidRPr="00623F7C">
        <w:t xml:space="preserve">© </w:t>
      </w:r>
      <w:proofErr w:type="spellStart"/>
      <w:r w:rsidRPr="00623F7C">
        <w:t>Amnach</w:t>
      </w:r>
      <w:proofErr w:type="spellEnd"/>
      <w:r w:rsidRPr="00623F7C">
        <w:t>/stock.adobe.com</w:t>
      </w:r>
      <w:r w:rsidR="00AE07A2">
        <w:t xml:space="preserve">, </w:t>
      </w:r>
      <w:r w:rsidR="00AE07A2" w:rsidRPr="00AE07A2">
        <w:rPr>
          <w:i/>
          <w:iCs/>
        </w:rPr>
        <w:t>monitor</w:t>
      </w:r>
      <w:r w:rsidR="00AE07A2">
        <w:rPr>
          <w:i/>
          <w:iCs/>
        </w:rPr>
        <w:t xml:space="preserve"> </w:t>
      </w:r>
      <w:r w:rsidR="00AE07A2">
        <w:t xml:space="preserve">© Ruslan </w:t>
      </w:r>
      <w:proofErr w:type="spellStart"/>
      <w:r w:rsidR="00AE07A2">
        <w:t>Ivantsov</w:t>
      </w:r>
      <w:proofErr w:type="spellEnd"/>
      <w:r w:rsidR="00AE07A2">
        <w:t xml:space="preserve">/stock.adobe.com, </w:t>
      </w:r>
      <w:r w:rsidR="00AE07A2" w:rsidRPr="00623F7C">
        <w:rPr>
          <w:i/>
          <w:iCs/>
        </w:rPr>
        <w:t>printer</w:t>
      </w:r>
      <w:r w:rsidR="00AE07A2">
        <w:t xml:space="preserve"> © tankist276/stock.adobe.com,</w:t>
      </w:r>
      <w:r w:rsidR="00AE07A2" w:rsidRPr="00AE07A2">
        <w:rPr>
          <w:i/>
          <w:iCs/>
        </w:rPr>
        <w:t xml:space="preserve"> </w:t>
      </w:r>
      <w:r w:rsidR="00AE07A2" w:rsidRPr="00623F7C">
        <w:rPr>
          <w:i/>
          <w:iCs/>
        </w:rPr>
        <w:t>keyboard</w:t>
      </w:r>
      <w:r w:rsidR="00AE07A2">
        <w:t xml:space="preserve"> © </w:t>
      </w:r>
      <w:proofErr w:type="spellStart"/>
      <w:r w:rsidR="00AE07A2">
        <w:t>Gresei</w:t>
      </w:r>
      <w:proofErr w:type="spellEnd"/>
      <w:r w:rsidR="00AE07A2">
        <w:t xml:space="preserve">/stock.adobe.com; </w:t>
      </w:r>
      <w:r w:rsidR="00AE07A2" w:rsidRPr="00AE07A2">
        <w:rPr>
          <w:i/>
          <w:iCs/>
        </w:rPr>
        <w:t>joystick</w:t>
      </w:r>
      <w:r w:rsidR="00AE07A2">
        <w:rPr>
          <w:i/>
          <w:iCs/>
        </w:rPr>
        <w:t xml:space="preserve"> </w:t>
      </w:r>
      <w:r w:rsidR="00AE07A2" w:rsidRPr="00AE07A2">
        <w:t xml:space="preserve">© </w:t>
      </w:r>
      <w:proofErr w:type="spellStart"/>
      <w:r w:rsidR="00AE07A2" w:rsidRPr="00AE07A2">
        <w:t>Dannyburn</w:t>
      </w:r>
      <w:proofErr w:type="spellEnd"/>
      <w:r w:rsidR="00AE07A2" w:rsidRPr="00AE07A2">
        <w:t>/stock.adobe.com</w:t>
      </w:r>
      <w:r w:rsidR="00AE07A2">
        <w:t xml:space="preserve">, </w:t>
      </w:r>
      <w:r w:rsidR="00AE07A2">
        <w:rPr>
          <w:i/>
          <w:iCs/>
        </w:rPr>
        <w:t>webcam</w:t>
      </w:r>
      <w:r w:rsidR="00AE07A2">
        <w:t xml:space="preserve"> </w:t>
      </w:r>
      <w:r w:rsidR="00AE07A2" w:rsidRPr="00AE07A2">
        <w:t xml:space="preserve">© </w:t>
      </w:r>
      <w:proofErr w:type="spellStart"/>
      <w:r w:rsidR="00AE07A2" w:rsidRPr="00AE07A2">
        <w:t>Gearstd</w:t>
      </w:r>
      <w:proofErr w:type="spellEnd"/>
      <w:r w:rsidR="00AE07A2" w:rsidRPr="00AE07A2">
        <w:t>/stock.adobe.com</w:t>
      </w:r>
      <w:r w:rsidR="00AE07A2">
        <w:t xml:space="preserve">, </w:t>
      </w:r>
      <w:r w:rsidR="00AE07A2" w:rsidRPr="00623F7C">
        <w:rPr>
          <w:i/>
          <w:iCs/>
        </w:rPr>
        <w:t>microphone</w:t>
      </w:r>
      <w:r w:rsidR="00AE07A2">
        <w:t xml:space="preserve"> © </w:t>
      </w:r>
      <w:proofErr w:type="spellStart"/>
      <w:r w:rsidR="00AE07A2">
        <w:t>goir</w:t>
      </w:r>
      <w:proofErr w:type="spellEnd"/>
      <w:r w:rsidR="00AE07A2">
        <w:t xml:space="preserve">/stock.adobe.com, </w:t>
      </w:r>
      <w:r w:rsidR="00AE07A2" w:rsidRPr="00623F7C">
        <w:rPr>
          <w:i/>
          <w:iCs/>
        </w:rPr>
        <w:t>scanner</w:t>
      </w:r>
      <w:r w:rsidR="00AE07A2">
        <w:t xml:space="preserve"> © </w:t>
      </w:r>
      <w:proofErr w:type="spellStart"/>
      <w:r w:rsidR="00AE07A2">
        <w:t>Destina</w:t>
      </w:r>
      <w:proofErr w:type="spellEnd"/>
      <w:r w:rsidR="00AE07A2">
        <w:t xml:space="preserve">/stock.adobe.com, </w:t>
      </w:r>
      <w:r w:rsidR="00AE07A2" w:rsidRPr="00623F7C">
        <w:rPr>
          <w:i/>
          <w:iCs/>
        </w:rPr>
        <w:t>headphones</w:t>
      </w:r>
      <w:r w:rsidR="00AE07A2">
        <w:t xml:space="preserve"> © Ivan/stock.adobe.com,</w:t>
      </w:r>
      <w:r w:rsidR="00AE07A2" w:rsidRPr="00AE07A2">
        <w:rPr>
          <w:i/>
          <w:iCs/>
        </w:rPr>
        <w:t xml:space="preserve"> </w:t>
      </w:r>
      <w:r w:rsidR="00AE07A2" w:rsidRPr="00623F7C">
        <w:rPr>
          <w:i/>
          <w:iCs/>
        </w:rPr>
        <w:t>mouse</w:t>
      </w:r>
      <w:r w:rsidR="00AE07A2">
        <w:t xml:space="preserve"> © New Africa/stock.adobe.com, </w:t>
      </w:r>
      <w:r w:rsidR="00AE07A2">
        <w:rPr>
          <w:i/>
          <w:iCs/>
        </w:rPr>
        <w:t>projector</w:t>
      </w:r>
      <w:r w:rsidR="00AE07A2">
        <w:t xml:space="preserve"> </w:t>
      </w:r>
      <w:r w:rsidR="00AE07A2" w:rsidRPr="00AE07A2">
        <w:t xml:space="preserve">© </w:t>
      </w:r>
      <w:proofErr w:type="spellStart"/>
      <w:r w:rsidR="00AE07A2" w:rsidRPr="00AE07A2">
        <w:t>Nikkytok</w:t>
      </w:r>
      <w:proofErr w:type="spellEnd"/>
      <w:r w:rsidR="00AE07A2" w:rsidRPr="00AE07A2">
        <w:t>/stock.adobe.com</w:t>
      </w:r>
      <w:r w:rsidR="00AE07A2">
        <w:t xml:space="preserve">, </w:t>
      </w:r>
      <w:r w:rsidR="00AE07A2">
        <w:rPr>
          <w:i/>
          <w:iCs/>
        </w:rPr>
        <w:t>graphics tablet</w:t>
      </w:r>
      <w:r w:rsidR="00AE07A2">
        <w:t xml:space="preserve"> </w:t>
      </w:r>
      <w:r w:rsidR="00AE07A2" w:rsidRPr="00AE07A2">
        <w:t>© Photos1st/stock.adobe.com</w:t>
      </w:r>
    </w:p>
    <w:p w14:paraId="53441B31" w14:textId="77777777" w:rsidR="00AE07A2" w:rsidRDefault="00AE07A2" w:rsidP="00AE07A2">
      <w:pPr>
        <w:pStyle w:val="Unorderedlist"/>
      </w:pPr>
      <w:r>
        <w:t xml:space="preserve">Interactive 3.1: </w:t>
      </w:r>
      <w:r w:rsidRPr="00623F7C">
        <w:rPr>
          <w:i/>
          <w:iCs/>
        </w:rPr>
        <w:t>headphones</w:t>
      </w:r>
      <w:r>
        <w:t xml:space="preserve"> © Ivan/stock.adobe.com, </w:t>
      </w:r>
      <w:r w:rsidRPr="00623F7C">
        <w:rPr>
          <w:i/>
          <w:iCs/>
        </w:rPr>
        <w:t>keyboard</w:t>
      </w:r>
      <w:r>
        <w:t xml:space="preserve"> © </w:t>
      </w:r>
      <w:proofErr w:type="spellStart"/>
      <w:r>
        <w:t>Gresei</w:t>
      </w:r>
      <w:proofErr w:type="spellEnd"/>
      <w:r>
        <w:t xml:space="preserve">/stock.adobe.com, </w:t>
      </w:r>
      <w:r w:rsidRPr="00623F7C">
        <w:rPr>
          <w:i/>
          <w:iCs/>
        </w:rPr>
        <w:t>monitor</w:t>
      </w:r>
      <w:r>
        <w:t xml:space="preserve"> © Ruslan </w:t>
      </w:r>
      <w:proofErr w:type="spellStart"/>
      <w:r>
        <w:t>Ivantsov</w:t>
      </w:r>
      <w:proofErr w:type="spellEnd"/>
      <w:r>
        <w:t xml:space="preserve">/stock.adobe.com, </w:t>
      </w:r>
      <w:r w:rsidRPr="00623F7C">
        <w:rPr>
          <w:i/>
          <w:iCs/>
        </w:rPr>
        <w:t>mouse</w:t>
      </w:r>
      <w:r>
        <w:t xml:space="preserve"> © New Africa/stock.adobe.com, </w:t>
      </w:r>
      <w:r w:rsidRPr="00623F7C">
        <w:rPr>
          <w:i/>
          <w:iCs/>
        </w:rPr>
        <w:t>laptop</w:t>
      </w:r>
      <w:r>
        <w:t xml:space="preserve"> © Sergey Peterman/stock.adobe.com, </w:t>
      </w:r>
      <w:r w:rsidRPr="00623F7C">
        <w:rPr>
          <w:i/>
          <w:iCs/>
        </w:rPr>
        <w:t>scanner</w:t>
      </w:r>
      <w:r>
        <w:t xml:space="preserve"> © </w:t>
      </w:r>
      <w:proofErr w:type="spellStart"/>
      <w:r>
        <w:t>Destina</w:t>
      </w:r>
      <w:proofErr w:type="spellEnd"/>
      <w:r>
        <w:t xml:space="preserve">/stock.adobe.com, </w:t>
      </w:r>
      <w:r w:rsidRPr="00623F7C">
        <w:rPr>
          <w:i/>
          <w:iCs/>
        </w:rPr>
        <w:t>microphone</w:t>
      </w:r>
      <w:r>
        <w:t xml:space="preserve"> © </w:t>
      </w:r>
      <w:proofErr w:type="spellStart"/>
      <w:r>
        <w:t>goir</w:t>
      </w:r>
      <w:proofErr w:type="spellEnd"/>
      <w:r>
        <w:t xml:space="preserve">/stock.adobe.com, </w:t>
      </w:r>
      <w:r w:rsidRPr="00623F7C">
        <w:rPr>
          <w:i/>
          <w:iCs/>
        </w:rPr>
        <w:t>printer</w:t>
      </w:r>
      <w:r>
        <w:t xml:space="preserve"> © tankist276/stock.adobe.com, </w:t>
      </w:r>
      <w:r w:rsidRPr="00623F7C">
        <w:rPr>
          <w:i/>
          <w:iCs/>
        </w:rPr>
        <w:t>memory stick</w:t>
      </w:r>
      <w:r w:rsidRPr="00623F7C">
        <w:t xml:space="preserve"> © murat/stock.adobe.com</w:t>
      </w:r>
    </w:p>
    <w:p w14:paraId="76D3FFAA" w14:textId="77777777" w:rsidR="00AE07A2" w:rsidRPr="00206638" w:rsidRDefault="00AE07A2" w:rsidP="00AE07A2">
      <w:pPr>
        <w:pStyle w:val="Unorderedlist"/>
        <w:rPr>
          <w:lang w:eastAsia="en-GB"/>
        </w:rPr>
      </w:pPr>
      <w:r w:rsidRPr="00206638">
        <w:rPr>
          <w:lang w:eastAsia="en-GB"/>
        </w:rPr>
        <w:t>Worksheet 3.2: © photosvac/stock.adobe.com</w:t>
      </w:r>
    </w:p>
    <w:p w14:paraId="3DB2C0E4" w14:textId="4BC87105" w:rsidR="0095192E" w:rsidRDefault="0095192E" w:rsidP="00B6324D">
      <w:pPr>
        <w:pStyle w:val="Unorderedlist"/>
      </w:pPr>
      <w:r>
        <w:lastRenderedPageBreak/>
        <w:t>Interactive 5.4</w:t>
      </w:r>
      <w:r w:rsidR="008164E2">
        <w:t xml:space="preserve">: </w:t>
      </w:r>
      <w:r w:rsidR="008164E2">
        <w:rPr>
          <w:i/>
          <w:iCs/>
        </w:rPr>
        <w:t xml:space="preserve">motherboard </w:t>
      </w:r>
      <w:r w:rsidR="008164E2">
        <w:t>©</w:t>
      </w:r>
      <w:r w:rsidR="008164E2" w:rsidRPr="008164E2">
        <w:t xml:space="preserve"> Andrei/stock.adobe.com</w:t>
      </w:r>
      <w:r w:rsidR="008164E2">
        <w:t xml:space="preserve">, </w:t>
      </w:r>
      <w:r w:rsidR="008164E2">
        <w:rPr>
          <w:i/>
          <w:iCs/>
        </w:rPr>
        <w:t>CPU</w:t>
      </w:r>
      <w:r w:rsidR="008164E2">
        <w:t xml:space="preserve"> ©</w:t>
      </w:r>
      <w:r w:rsidR="008164E2" w:rsidRPr="008164E2">
        <w:t xml:space="preserve"> </w:t>
      </w:r>
      <w:proofErr w:type="spellStart"/>
      <w:r w:rsidR="008164E2" w:rsidRPr="008164E2">
        <w:t>Maxim_Kazmin</w:t>
      </w:r>
      <w:proofErr w:type="spellEnd"/>
      <w:r w:rsidR="008164E2" w:rsidRPr="008164E2">
        <w:t>/stock.adobe.com,</w:t>
      </w:r>
      <w:r w:rsidR="008164E2">
        <w:t xml:space="preserve"> </w:t>
      </w:r>
      <w:r w:rsidR="008164E2">
        <w:rPr>
          <w:i/>
          <w:iCs/>
        </w:rPr>
        <w:t>RAM</w:t>
      </w:r>
      <w:r w:rsidR="008164E2">
        <w:t xml:space="preserve"> © </w:t>
      </w:r>
      <w:r w:rsidR="008164E2" w:rsidRPr="008164E2">
        <w:t>Evgeniia/stock.adobe.com</w:t>
      </w:r>
    </w:p>
    <w:p w14:paraId="50ECC8E5" w14:textId="5D486760" w:rsidR="00B6324D" w:rsidRPr="00206638" w:rsidRDefault="00B6324D" w:rsidP="00932DCA">
      <w:pPr>
        <w:pStyle w:val="Unorderedlist"/>
        <w:spacing w:after="240"/>
      </w:pPr>
      <w:r w:rsidRPr="00206638">
        <w:rPr>
          <w:lang w:eastAsia="en-GB"/>
        </w:rPr>
        <w:t xml:space="preserve">Catalogue 1.1: </w:t>
      </w:r>
      <w:r w:rsidRPr="00206638">
        <w:rPr>
          <w:i/>
          <w:iCs/>
          <w:lang w:eastAsia="en-GB"/>
        </w:rPr>
        <w:t>motherboard</w:t>
      </w:r>
      <w:r w:rsidRPr="00206638">
        <w:rPr>
          <w:lang w:eastAsia="en-GB"/>
        </w:rPr>
        <w:t xml:space="preserve"> © Andrei/stock.adobe.com, </w:t>
      </w:r>
      <w:r w:rsidRPr="00206638">
        <w:rPr>
          <w:i/>
          <w:iCs/>
          <w:lang w:eastAsia="en-GB"/>
        </w:rPr>
        <w:t>CPU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Maxim_Kazmin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RAM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Evgeniia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graphics card</w:t>
      </w:r>
      <w:r w:rsidRPr="00206638">
        <w:rPr>
          <w:lang w:eastAsia="en-GB"/>
        </w:rPr>
        <w:t xml:space="preserve"> © Dan74/stock.adobe.com, </w:t>
      </w:r>
      <w:r w:rsidRPr="00206638">
        <w:rPr>
          <w:i/>
          <w:iCs/>
          <w:lang w:eastAsia="en-GB"/>
        </w:rPr>
        <w:t>power supply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Coprid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optical/CD drive</w:t>
      </w:r>
      <w:r w:rsidRPr="00206638">
        <w:rPr>
          <w:lang w:eastAsia="en-GB"/>
        </w:rPr>
        <w:t xml:space="preserve"> © littlej78/stock.adobe.com, </w:t>
      </w:r>
      <w:r w:rsidRPr="00206638">
        <w:rPr>
          <w:i/>
          <w:iCs/>
          <w:lang w:eastAsia="en-GB"/>
        </w:rPr>
        <w:t>hard drive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Destina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hard drive storage</w:t>
      </w:r>
      <w:r w:rsidRPr="00206638">
        <w:rPr>
          <w:lang w:eastAsia="en-GB"/>
        </w:rPr>
        <w:t xml:space="preserve"> © </w:t>
      </w:r>
      <w:proofErr w:type="spellStart"/>
      <w:r w:rsidRPr="00206638">
        <w:rPr>
          <w:lang w:eastAsia="en-GB"/>
        </w:rPr>
        <w:t>homydesign</w:t>
      </w:r>
      <w:proofErr w:type="spellEnd"/>
      <w:r w:rsidRPr="00206638">
        <w:rPr>
          <w:lang w:eastAsia="en-GB"/>
        </w:rPr>
        <w:t xml:space="preserve">/stock.adobe.com, </w:t>
      </w:r>
      <w:r w:rsidRPr="00206638">
        <w:rPr>
          <w:i/>
          <w:iCs/>
          <w:lang w:eastAsia="en-GB"/>
        </w:rPr>
        <w:t>tape drive</w:t>
      </w:r>
      <w:r w:rsidRPr="00206638">
        <w:rPr>
          <w:lang w:eastAsia="en-GB"/>
        </w:rPr>
        <w:t xml:space="preserve"> </w:t>
      </w:r>
      <w:r w:rsidRPr="00206638">
        <w:t xml:space="preserve">© Roman </w:t>
      </w:r>
      <w:proofErr w:type="spellStart"/>
      <w:r w:rsidRPr="00206638">
        <w:t>Ivaschenko</w:t>
      </w:r>
      <w:proofErr w:type="spellEnd"/>
      <w:r w:rsidRPr="00206638">
        <w:t xml:space="preserve">/stock.adobe.com, </w:t>
      </w:r>
      <w:r w:rsidRPr="00206638">
        <w:rPr>
          <w:i/>
          <w:iCs/>
        </w:rPr>
        <w:t>DVD drive</w:t>
      </w:r>
      <w:r w:rsidRPr="00206638">
        <w:t xml:space="preserve"> © Alexey </w:t>
      </w:r>
      <w:proofErr w:type="spellStart"/>
      <w:r w:rsidRPr="00206638">
        <w:t>Rotanov</w:t>
      </w:r>
      <w:proofErr w:type="spellEnd"/>
      <w:r w:rsidRPr="00206638">
        <w:t xml:space="preserve">/stock.adobe.com, </w:t>
      </w:r>
      <w:r w:rsidRPr="00206638">
        <w:rPr>
          <w:i/>
          <w:iCs/>
        </w:rPr>
        <w:t xml:space="preserve">Blu-ray </w:t>
      </w:r>
      <w:r w:rsidRPr="00206638">
        <w:t xml:space="preserve">© Peter de </w:t>
      </w:r>
      <w:proofErr w:type="spellStart"/>
      <w:r w:rsidRPr="00206638">
        <w:t>Kievith</w:t>
      </w:r>
      <w:proofErr w:type="spellEnd"/>
      <w:r w:rsidRPr="00206638">
        <w:t xml:space="preserve">/stock.adobe.com, </w:t>
      </w:r>
      <w:r w:rsidRPr="00206638">
        <w:rPr>
          <w:i/>
          <w:iCs/>
        </w:rPr>
        <w:t>memory stick</w:t>
      </w:r>
      <w:r w:rsidRPr="00206638">
        <w:t xml:space="preserve"> © </w:t>
      </w:r>
      <w:proofErr w:type="spellStart"/>
      <w:r w:rsidRPr="00206638">
        <w:t>murat</w:t>
      </w:r>
      <w:proofErr w:type="spellEnd"/>
      <w:r w:rsidRPr="00206638">
        <w:t xml:space="preserve">/stock.adobe.com, </w:t>
      </w:r>
      <w:r w:rsidRPr="00206638">
        <w:rPr>
          <w:i/>
          <w:iCs/>
        </w:rPr>
        <w:t>memory card</w:t>
      </w:r>
      <w:r w:rsidRPr="00206638">
        <w:t xml:space="preserve"> © </w:t>
      </w:r>
      <w:proofErr w:type="spellStart"/>
      <w:r w:rsidRPr="00206638">
        <w:t>Michaklootwijk</w:t>
      </w:r>
      <w:proofErr w:type="spellEnd"/>
      <w:r w:rsidRPr="00206638">
        <w:t xml:space="preserve">/stock.adobe.com, </w:t>
      </w:r>
      <w:r w:rsidRPr="00206638">
        <w:rPr>
          <w:i/>
          <w:iCs/>
        </w:rPr>
        <w:t>Solid State drive</w:t>
      </w:r>
      <w:r w:rsidRPr="00206638">
        <w:t xml:space="preserve"> © </w:t>
      </w:r>
      <w:proofErr w:type="spellStart"/>
      <w:r w:rsidRPr="00206638">
        <w:t>trongnguyen</w:t>
      </w:r>
      <w:proofErr w:type="spellEnd"/>
      <w:r w:rsidRPr="00206638">
        <w:t xml:space="preserve">/stock.adobe.com, </w:t>
      </w:r>
      <w:r w:rsidRPr="00206638">
        <w:rPr>
          <w:i/>
          <w:iCs/>
        </w:rPr>
        <w:t xml:space="preserve">desktops </w:t>
      </w:r>
      <w:r w:rsidRPr="00206638">
        <w:t xml:space="preserve">© Denis </w:t>
      </w:r>
      <w:proofErr w:type="spellStart"/>
      <w:r w:rsidRPr="00206638">
        <w:t>Rozhnovsky</w:t>
      </w:r>
      <w:proofErr w:type="spellEnd"/>
      <w:r w:rsidRPr="00206638">
        <w:t xml:space="preserve">/stock.adobe.com, © </w:t>
      </w:r>
      <w:proofErr w:type="spellStart"/>
      <w:r w:rsidRPr="00206638">
        <w:t>Blackday</w:t>
      </w:r>
      <w:proofErr w:type="spellEnd"/>
      <w:r w:rsidRPr="00206638">
        <w:t xml:space="preserve">/stock.adobe.com, © </w:t>
      </w:r>
      <w:proofErr w:type="spellStart"/>
      <w:r w:rsidRPr="00206638">
        <w:t>Scanrail</w:t>
      </w:r>
      <w:proofErr w:type="spellEnd"/>
      <w:r w:rsidRPr="00206638">
        <w:t xml:space="preserve">/stock.adobe.com, © </w:t>
      </w:r>
      <w:proofErr w:type="spellStart"/>
      <w:r w:rsidRPr="00206638">
        <w:t>Techstockstudio</w:t>
      </w:r>
      <w:proofErr w:type="spellEnd"/>
      <w:r w:rsidRPr="00206638">
        <w:t xml:space="preserve">/stock.adobe.com, </w:t>
      </w:r>
      <w:r w:rsidRPr="00206638">
        <w:rPr>
          <w:i/>
          <w:iCs/>
        </w:rPr>
        <w:t>laptops</w:t>
      </w:r>
      <w:r w:rsidRPr="00206638">
        <w:t xml:space="preserve"> © </w:t>
      </w:r>
      <w:proofErr w:type="spellStart"/>
      <w:r w:rsidRPr="00206638">
        <w:t>Kenishirotie</w:t>
      </w:r>
      <w:proofErr w:type="spellEnd"/>
      <w:r w:rsidRPr="00206638">
        <w:t xml:space="preserve">/stock.adobe.com, © </w:t>
      </w:r>
      <w:proofErr w:type="spellStart"/>
      <w:r w:rsidRPr="00206638">
        <w:t>Zentilia</w:t>
      </w:r>
      <w:proofErr w:type="spellEnd"/>
      <w:r w:rsidRPr="00206638">
        <w:t xml:space="preserve">/stock.adobe.com, © Tabor </w:t>
      </w:r>
      <w:proofErr w:type="spellStart"/>
      <w:r w:rsidRPr="00206638">
        <w:t>Chichakly</w:t>
      </w:r>
      <w:proofErr w:type="spellEnd"/>
      <w:r w:rsidRPr="00206638">
        <w:t xml:space="preserve">/stock.adobe.com, © </w:t>
      </w:r>
      <w:proofErr w:type="spellStart"/>
      <w:r w:rsidRPr="00206638">
        <w:t>Vvoe</w:t>
      </w:r>
      <w:proofErr w:type="spellEnd"/>
      <w:r w:rsidRPr="00206638">
        <w:t xml:space="preserve">/stock.adobe.com, © Andrey Popov/stock.adobe.com, © </w:t>
      </w:r>
      <w:proofErr w:type="spellStart"/>
      <w:r w:rsidRPr="00206638">
        <w:t>Velishchuk</w:t>
      </w:r>
      <w:proofErr w:type="spellEnd"/>
      <w:r w:rsidRPr="00206638">
        <w:t>/stock.adobe.com, © Michaklootwijk/stock.adobe.com</w:t>
      </w:r>
    </w:p>
    <w:p w14:paraId="26E3DAFA" w14:textId="77777777" w:rsidR="00B6324D" w:rsidRPr="00206638" w:rsidRDefault="00B6324D" w:rsidP="00B6324D">
      <w:pPr>
        <w:pStyle w:val="Heading1"/>
        <w:rPr>
          <w:lang w:eastAsia="en-GB"/>
        </w:rPr>
      </w:pPr>
      <w:r>
        <w:rPr>
          <w:lang w:eastAsia="en-GB"/>
        </w:rPr>
        <w:t xml:space="preserve">Programming in </w:t>
      </w:r>
      <w:r w:rsidRPr="00206638">
        <w:rPr>
          <w:lang w:eastAsia="en-GB"/>
        </w:rPr>
        <w:t>Python: sequence</w:t>
      </w:r>
    </w:p>
    <w:p w14:paraId="0E545DDF" w14:textId="77777777" w:rsidR="00B6324D" w:rsidRPr="00206638" w:rsidRDefault="00B6324D" w:rsidP="00932DCA">
      <w:pPr>
        <w:pStyle w:val="Unorderedlist"/>
        <w:spacing w:after="240"/>
        <w:rPr>
          <w:lang w:eastAsia="en-GB"/>
        </w:rPr>
      </w:pPr>
      <w:r w:rsidRPr="00206638">
        <w:rPr>
          <w:lang w:eastAsia="en-GB"/>
        </w:rPr>
        <w:t xml:space="preserve">Presentation 1, slide 3: </w:t>
      </w:r>
      <w:r w:rsidRPr="00206638">
        <w:rPr>
          <w:i/>
          <w:iCs/>
        </w:rPr>
        <w:t>tv</w:t>
      </w:r>
      <w:r w:rsidRPr="00206638">
        <w:t xml:space="preserve"> © </w:t>
      </w:r>
      <w:proofErr w:type="spellStart"/>
      <w:r w:rsidRPr="00206638">
        <w:t>canbedone</w:t>
      </w:r>
      <w:proofErr w:type="spellEnd"/>
      <w:r w:rsidRPr="00206638">
        <w:t xml:space="preserve">/stock.adobe.com, </w:t>
      </w:r>
      <w:r w:rsidRPr="00206638">
        <w:rPr>
          <w:i/>
          <w:iCs/>
        </w:rPr>
        <w:t>laptop</w:t>
      </w:r>
      <w:r w:rsidRPr="00206638">
        <w:t xml:space="preserve"> © </w:t>
      </w:r>
      <w:proofErr w:type="spellStart"/>
      <w:r w:rsidRPr="00206638">
        <w:t>fotofabrika</w:t>
      </w:r>
      <w:proofErr w:type="spellEnd"/>
      <w:r w:rsidRPr="00206638">
        <w:t xml:space="preserve">/stock.adobe.com, </w:t>
      </w:r>
      <w:r w:rsidRPr="00206638">
        <w:rPr>
          <w:i/>
          <w:iCs/>
        </w:rPr>
        <w:t>microwave</w:t>
      </w:r>
      <w:r w:rsidRPr="00206638">
        <w:t xml:space="preserve"> © </w:t>
      </w:r>
      <w:proofErr w:type="spellStart"/>
      <w:r w:rsidRPr="00206638">
        <w:t>monshtadoid</w:t>
      </w:r>
      <w:proofErr w:type="spellEnd"/>
      <w:r w:rsidRPr="00206638">
        <w:t>/stock.adobe.com, © Oleg/stock.adobe.com</w:t>
      </w:r>
    </w:p>
    <w:p w14:paraId="55A1FE90" w14:textId="77777777" w:rsidR="00B6324D" w:rsidRPr="00206638" w:rsidRDefault="00B6324D" w:rsidP="00B6324D">
      <w:pPr>
        <w:pStyle w:val="Heading1"/>
        <w:rPr>
          <w:lang w:eastAsia="en-GB"/>
        </w:rPr>
      </w:pPr>
      <w:r w:rsidRPr="00206638">
        <w:rPr>
          <w:lang w:eastAsia="en-GB"/>
        </w:rPr>
        <w:t>Advanced spreadsheets</w:t>
      </w:r>
    </w:p>
    <w:p w14:paraId="42AFD040" w14:textId="46FF05E8" w:rsidR="00B6324D" w:rsidRDefault="00B6324D" w:rsidP="00932DCA">
      <w:pPr>
        <w:pStyle w:val="Unorderedlist"/>
        <w:spacing w:after="240"/>
        <w:rPr>
          <w:lang w:eastAsia="en-GB"/>
        </w:rPr>
      </w:pPr>
      <w:r w:rsidRPr="00206638">
        <w:rPr>
          <w:lang w:eastAsia="en-GB"/>
        </w:rPr>
        <w:t>Presentation 3, slide 3: © Shiva3D/</w:t>
      </w:r>
      <w:r w:rsidRPr="004505AA">
        <w:t>stock</w:t>
      </w:r>
      <w:r w:rsidRPr="00206638">
        <w:rPr>
          <w:lang w:eastAsia="en-GB"/>
        </w:rPr>
        <w:t>.adobe.com</w:t>
      </w:r>
    </w:p>
    <w:p w14:paraId="40925E13" w14:textId="4A2FD751" w:rsidR="00B6324D" w:rsidRDefault="00B6324D" w:rsidP="00B6324D">
      <w:pPr>
        <w:pStyle w:val="Unorderedlist"/>
        <w:numPr>
          <w:ilvl w:val="0"/>
          <w:numId w:val="0"/>
        </w:numPr>
        <w:ind w:left="641" w:hanging="357"/>
        <w:rPr>
          <w:lang w:eastAsia="en-GB"/>
        </w:rPr>
      </w:pPr>
    </w:p>
    <w:p w14:paraId="6DD4FD57" w14:textId="77777777" w:rsidR="00B6324D" w:rsidRPr="00206638" w:rsidRDefault="00B6324D" w:rsidP="004505AA">
      <w:pPr>
        <w:pStyle w:val="Heading1"/>
        <w:spacing w:before="0"/>
        <w:rPr>
          <w:lang w:eastAsia="en-GB"/>
        </w:rPr>
      </w:pPr>
      <w:r w:rsidRPr="004505AA">
        <w:t>Algorithms</w:t>
      </w:r>
    </w:p>
    <w:p w14:paraId="1F07E77F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Presentation 1, slide 8: © </w:t>
      </w:r>
      <w:proofErr w:type="spellStart"/>
      <w:r w:rsidRPr="00206638">
        <w:rPr>
          <w:lang w:eastAsia="en-GB"/>
        </w:rPr>
        <w:t>Creativa</w:t>
      </w:r>
      <w:proofErr w:type="spellEnd"/>
      <w:r w:rsidRPr="00206638">
        <w:rPr>
          <w:lang w:eastAsia="en-GB"/>
        </w:rPr>
        <w:t xml:space="preserve"> Images/stock.adobe.com; slide 16: © World History Archive/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</w:t>
      </w:r>
    </w:p>
    <w:p w14:paraId="0D48B467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Presentation 3, slide 6: © Simon/stock.adobe.com</w:t>
      </w:r>
    </w:p>
    <w:p w14:paraId="393D8EE9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Presentation 4, slide 3: © World History Archive/</w:t>
      </w:r>
      <w:proofErr w:type="spellStart"/>
      <w:r w:rsidRPr="00206638">
        <w:rPr>
          <w:lang w:eastAsia="en-GB"/>
        </w:rPr>
        <w:t>Alamy</w:t>
      </w:r>
      <w:proofErr w:type="spellEnd"/>
      <w:r w:rsidRPr="00206638">
        <w:rPr>
          <w:lang w:eastAsia="en-GB"/>
        </w:rPr>
        <w:t xml:space="preserve"> Stock Photo; slide 4: NATIONAL LIBRARY OF MEDICINE/SCIENCE PHOTO LIBRARY, slide 7: Compliments of Ralph R. </w:t>
      </w:r>
      <w:proofErr w:type="spellStart"/>
      <w:r w:rsidRPr="00206638">
        <w:rPr>
          <w:lang w:eastAsia="en-GB"/>
        </w:rPr>
        <w:t>Frerichs</w:t>
      </w:r>
      <w:proofErr w:type="spellEnd"/>
      <w:r w:rsidRPr="00206638">
        <w:rPr>
          <w:lang w:eastAsia="en-GB"/>
        </w:rPr>
        <w:t xml:space="preserve">, Department of Epidemiology, UCLA Fielding School of Public Health, Los Angeles, CA USA; slide 9: </w:t>
      </w:r>
      <w:hyperlink r:id="rId13" w:anchor="/media/File:John_Snow_memorial_and_pub.jpg" w:history="1">
        <w:r w:rsidRPr="00206638">
          <w:rPr>
            <w:rStyle w:val="Hyperlink"/>
            <w:rFonts w:eastAsia="Times New Roman"/>
            <w:lang w:eastAsia="en-GB"/>
          </w:rPr>
          <w:t>https://commons.wikimedia.org/wiki/File:John_Snow_memorial_and_pub.jpg#/media/File:John_Snow_memorial_and_pub.jpg</w:t>
        </w:r>
      </w:hyperlink>
      <w:r w:rsidRPr="00206638">
        <w:rPr>
          <w:lang w:eastAsia="en-GB"/>
        </w:rPr>
        <w:t>; slide 15: © Kletr/stock.adobe.com</w:t>
      </w:r>
    </w:p>
    <w:p w14:paraId="09A06307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 xml:space="preserve">Worksheet 4.1, handout 4.1: Compliments of Ralph R. </w:t>
      </w:r>
      <w:proofErr w:type="spellStart"/>
      <w:r w:rsidRPr="00206638">
        <w:rPr>
          <w:lang w:eastAsia="en-GB"/>
        </w:rPr>
        <w:t>Frerichs</w:t>
      </w:r>
      <w:proofErr w:type="spellEnd"/>
      <w:r w:rsidRPr="00206638">
        <w:rPr>
          <w:lang w:eastAsia="en-GB"/>
        </w:rPr>
        <w:t xml:space="preserve">, Department of Epidemiology, UCLA Fielding School of Public Health, Los Angeles, CA USA, </w:t>
      </w:r>
      <w:hyperlink r:id="rId14" w:history="1">
        <w:r w:rsidRPr="00206638">
          <w:rPr>
            <w:rStyle w:val="Hyperlink"/>
            <w:rFonts w:eastAsia="Times New Roman"/>
            <w:lang w:eastAsia="en-GB"/>
          </w:rPr>
          <w:t>https://en.wikipedia.org/wiki/File:Snow-cholera-map-1.jpg</w:t>
        </w:r>
      </w:hyperlink>
    </w:p>
    <w:p w14:paraId="6903C9F9" w14:textId="7AD84A34" w:rsidR="00B6324D" w:rsidRDefault="00B6324D" w:rsidP="00932DCA">
      <w:pPr>
        <w:pStyle w:val="Unorderedlist"/>
        <w:spacing w:after="240"/>
        <w:rPr>
          <w:lang w:eastAsia="en-GB"/>
        </w:rPr>
      </w:pPr>
      <w:r w:rsidRPr="00206638">
        <w:rPr>
          <w:lang w:eastAsia="en-GB"/>
        </w:rPr>
        <w:t>Handout 5.1: © Kletr/stock.adobe.com</w:t>
      </w:r>
    </w:p>
    <w:p w14:paraId="56A3A54D" w14:textId="5F0950EA" w:rsidR="00932DCA" w:rsidRDefault="00932DCA" w:rsidP="00932DCA">
      <w:pPr>
        <w:pStyle w:val="Unorderedlist"/>
        <w:numPr>
          <w:ilvl w:val="0"/>
          <w:numId w:val="0"/>
        </w:numPr>
        <w:spacing w:after="240"/>
        <w:ind w:left="641" w:hanging="357"/>
        <w:rPr>
          <w:lang w:eastAsia="en-GB"/>
        </w:rPr>
      </w:pPr>
    </w:p>
    <w:p w14:paraId="037207F7" w14:textId="77777777" w:rsidR="00932DCA" w:rsidRPr="00206638" w:rsidRDefault="00932DCA" w:rsidP="00932DCA">
      <w:pPr>
        <w:pStyle w:val="Unorderedlist"/>
        <w:numPr>
          <w:ilvl w:val="0"/>
          <w:numId w:val="0"/>
        </w:numPr>
        <w:spacing w:after="240"/>
        <w:ind w:left="641" w:hanging="357"/>
        <w:rPr>
          <w:lang w:eastAsia="en-GB"/>
        </w:rPr>
      </w:pPr>
    </w:p>
    <w:p w14:paraId="51684BC5" w14:textId="77777777" w:rsidR="00B6324D" w:rsidRPr="00206638" w:rsidRDefault="00B6324D" w:rsidP="00B6324D">
      <w:pPr>
        <w:pStyle w:val="Heading1"/>
      </w:pPr>
      <w:r w:rsidRPr="00206638">
        <w:lastRenderedPageBreak/>
        <w:t>Internet safety</w:t>
      </w:r>
    </w:p>
    <w:p w14:paraId="61D33C0B" w14:textId="77777777" w:rsidR="00B6324D" w:rsidRPr="00206638" w:rsidRDefault="00B6324D" w:rsidP="00B6324D">
      <w:pPr>
        <w:pStyle w:val="Unorderedlist"/>
        <w:rPr>
          <w:bCs/>
        </w:rPr>
      </w:pPr>
      <w:r w:rsidRPr="00206638">
        <w:t xml:space="preserve">Presentation 1, slide 3: © </w:t>
      </w:r>
      <w:proofErr w:type="spellStart"/>
      <w:r w:rsidRPr="00206638">
        <w:t>Framestock</w:t>
      </w:r>
      <w:proofErr w:type="spellEnd"/>
      <w:r w:rsidRPr="00206638">
        <w:t xml:space="preserve">/stock.adobe.com; slide 6: </w:t>
      </w:r>
      <w:r w:rsidRPr="00206638">
        <w:rPr>
          <w:i/>
          <w:iCs/>
        </w:rPr>
        <w:t xml:space="preserve">Alina icon </w:t>
      </w:r>
      <w:r w:rsidRPr="00206638">
        <w:t xml:space="preserve">© Paul </w:t>
      </w:r>
      <w:proofErr w:type="spellStart"/>
      <w:r w:rsidRPr="00206638">
        <w:t>prescott</w:t>
      </w:r>
      <w:proofErr w:type="spellEnd"/>
      <w:r w:rsidRPr="00206638">
        <w:t>/stock.adobe.com,</w:t>
      </w:r>
      <w:r w:rsidRPr="00206638">
        <w:rPr>
          <w:i/>
          <w:iCs/>
        </w:rPr>
        <w:t xml:space="preserve"> Josh icon </w:t>
      </w:r>
      <w:r w:rsidRPr="00206638">
        <w:t xml:space="preserve">© New Africa/stock.adobe.com, </w:t>
      </w:r>
      <w:r w:rsidRPr="00206638">
        <w:rPr>
          <w:i/>
          <w:iCs/>
        </w:rPr>
        <w:t xml:space="preserve">Clara icon </w:t>
      </w:r>
      <w:r w:rsidRPr="00206638">
        <w:t xml:space="preserve">© Owen </w:t>
      </w:r>
      <w:proofErr w:type="spellStart"/>
      <w:r w:rsidRPr="00206638">
        <w:t>Favaro</w:t>
      </w:r>
      <w:proofErr w:type="spellEnd"/>
      <w:r w:rsidRPr="00206638">
        <w:t xml:space="preserve"> Vaughn/stock.adobe.com, </w:t>
      </w:r>
      <w:r w:rsidRPr="00206638">
        <w:rPr>
          <w:i/>
          <w:iCs/>
        </w:rPr>
        <w:t xml:space="preserve">Anna icon </w:t>
      </w:r>
      <w:r w:rsidRPr="00206638">
        <w:t xml:space="preserve">© </w:t>
      </w:r>
      <w:proofErr w:type="spellStart"/>
      <w:r w:rsidRPr="00206638">
        <w:t>Sergii</w:t>
      </w:r>
      <w:proofErr w:type="spellEnd"/>
      <w:r w:rsidRPr="00206638">
        <w:t xml:space="preserve"> </w:t>
      </w:r>
      <w:proofErr w:type="spellStart"/>
      <w:r w:rsidRPr="00206638">
        <w:t>Figurnyi</w:t>
      </w:r>
      <w:proofErr w:type="spellEnd"/>
      <w:r w:rsidRPr="00206638">
        <w:t>/stock.adobe.com;</w:t>
      </w:r>
      <w:r w:rsidRPr="00206638">
        <w:rPr>
          <w:i/>
          <w:iCs/>
        </w:rPr>
        <w:t xml:space="preserve"> </w:t>
      </w:r>
      <w:r w:rsidRPr="00206638">
        <w:t>slide 8: © Anastasiia/stock.adobe.com</w:t>
      </w:r>
    </w:p>
    <w:p w14:paraId="292F9724" w14:textId="77777777" w:rsidR="00B6324D" w:rsidRPr="00206638" w:rsidRDefault="00B6324D" w:rsidP="00B6324D">
      <w:pPr>
        <w:pStyle w:val="Unorderedlist"/>
        <w:rPr>
          <w:bCs/>
        </w:rPr>
      </w:pPr>
      <w:r w:rsidRPr="00206638">
        <w:t xml:space="preserve">Worksheet 1.3: </w:t>
      </w:r>
      <w:r w:rsidRPr="00206638">
        <w:rPr>
          <w:i/>
          <w:iCs/>
        </w:rPr>
        <w:t xml:space="preserve">Ruby Cooke profile picture </w:t>
      </w:r>
      <w:r w:rsidRPr="00206638">
        <w:t xml:space="preserve">© </w:t>
      </w:r>
      <w:proofErr w:type="spellStart"/>
      <w:r w:rsidRPr="00206638">
        <w:t>Geargodz</w:t>
      </w:r>
      <w:proofErr w:type="spellEnd"/>
      <w:r w:rsidRPr="00206638">
        <w:t xml:space="preserve">/stock.adobe.com, </w:t>
      </w:r>
      <w:r w:rsidRPr="00206638">
        <w:rPr>
          <w:i/>
          <w:iCs/>
        </w:rPr>
        <w:t xml:space="preserve">astronaut </w:t>
      </w:r>
      <w:r w:rsidRPr="00206638">
        <w:t xml:space="preserve">© </w:t>
      </w:r>
      <w:proofErr w:type="spellStart"/>
      <w:r w:rsidRPr="00206638">
        <w:t>Artsiom</w:t>
      </w:r>
      <w:proofErr w:type="spellEnd"/>
      <w:r w:rsidRPr="00206638">
        <w:t xml:space="preserve"> P/stock.adobe.com; </w:t>
      </w:r>
      <w:proofErr w:type="spellStart"/>
      <w:r w:rsidRPr="00206638">
        <w:rPr>
          <w:i/>
          <w:iCs/>
        </w:rPr>
        <w:t>HenryIqbal</w:t>
      </w:r>
      <w:proofErr w:type="spellEnd"/>
      <w:r w:rsidRPr="00206638">
        <w:rPr>
          <w:i/>
          <w:iCs/>
        </w:rPr>
        <w:t xml:space="preserve"> profile picture </w:t>
      </w:r>
      <w:r w:rsidRPr="00206638">
        <w:t xml:space="preserve">© DM7/stock.adobe.com, </w:t>
      </w:r>
      <w:r w:rsidRPr="00206638">
        <w:rPr>
          <w:i/>
          <w:iCs/>
        </w:rPr>
        <w:t>monopoly</w:t>
      </w:r>
      <w:r w:rsidRPr="00206638">
        <w:t xml:space="preserve"> © Lynne Sutherland/</w:t>
      </w:r>
      <w:proofErr w:type="spellStart"/>
      <w:r w:rsidRPr="00206638">
        <w:t>Alamy</w:t>
      </w:r>
      <w:proofErr w:type="spellEnd"/>
      <w:r w:rsidRPr="00206638">
        <w:t xml:space="preserve"> Stock Photo; </w:t>
      </w:r>
      <w:r w:rsidRPr="00206638">
        <w:rPr>
          <w:i/>
          <w:iCs/>
        </w:rPr>
        <w:t xml:space="preserve">Harry Iqbal profile picture </w:t>
      </w:r>
      <w:r w:rsidRPr="00206638">
        <w:t xml:space="preserve">© </w:t>
      </w:r>
      <w:proofErr w:type="spellStart"/>
      <w:r w:rsidRPr="00206638">
        <w:t>Prostock</w:t>
      </w:r>
      <w:proofErr w:type="spellEnd"/>
      <w:r w:rsidRPr="00206638">
        <w:t>-studio/stock.adobe.com;</w:t>
      </w:r>
      <w:r w:rsidRPr="00206638">
        <w:rPr>
          <w:i/>
          <w:iCs/>
        </w:rPr>
        <w:t xml:space="preserve"> café</w:t>
      </w:r>
      <w:r w:rsidRPr="00206638">
        <w:t xml:space="preserve"> © </w:t>
      </w:r>
      <w:proofErr w:type="spellStart"/>
      <w:r w:rsidRPr="00206638">
        <w:t>Strelciuc</w:t>
      </w:r>
      <w:proofErr w:type="spellEnd"/>
      <w:r w:rsidRPr="00206638">
        <w:t xml:space="preserve">/stock.adobe.com; </w:t>
      </w:r>
      <w:r w:rsidRPr="00206638">
        <w:rPr>
          <w:i/>
          <w:iCs/>
        </w:rPr>
        <w:t xml:space="preserve">child and rocket </w:t>
      </w:r>
      <w:r w:rsidRPr="00206638">
        <w:t xml:space="preserve">© Maksim </w:t>
      </w:r>
      <w:proofErr w:type="spellStart"/>
      <w:r w:rsidRPr="00206638">
        <w:t>Kostenko</w:t>
      </w:r>
      <w:proofErr w:type="spellEnd"/>
      <w:r w:rsidRPr="00206638">
        <w:t xml:space="preserve">/stock.adobe.com; </w:t>
      </w:r>
      <w:r w:rsidRPr="00206638">
        <w:rPr>
          <w:i/>
          <w:iCs/>
        </w:rPr>
        <w:t>LC Johnson profile picture</w:t>
      </w:r>
      <w:r w:rsidRPr="00206638">
        <w:t xml:space="preserve"> © </w:t>
      </w:r>
      <w:proofErr w:type="spellStart"/>
      <w:r w:rsidRPr="00206638">
        <w:t>alexei_tm</w:t>
      </w:r>
      <w:proofErr w:type="spellEnd"/>
      <w:r w:rsidRPr="00206638">
        <w:t xml:space="preserve">/stock.adobe.com, </w:t>
      </w:r>
      <w:r w:rsidRPr="00206638">
        <w:rPr>
          <w:i/>
          <w:iCs/>
        </w:rPr>
        <w:t xml:space="preserve">sleeping woman </w:t>
      </w:r>
      <w:r w:rsidRPr="00206638">
        <w:t xml:space="preserve">© Jacob Lund/stock.adobe.com; </w:t>
      </w:r>
      <w:r w:rsidRPr="00206638">
        <w:rPr>
          <w:i/>
          <w:iCs/>
        </w:rPr>
        <w:t xml:space="preserve">shuttle take-off </w:t>
      </w:r>
      <w:r w:rsidRPr="00206638">
        <w:t xml:space="preserve">© Blackdiamond67/stock.adobe.com; </w:t>
      </w:r>
      <w:r w:rsidRPr="00206638">
        <w:rPr>
          <w:i/>
          <w:iCs/>
        </w:rPr>
        <w:t xml:space="preserve">Naomi Osborne profile picture </w:t>
      </w:r>
      <w:r w:rsidRPr="00206638">
        <w:t xml:space="preserve">© </w:t>
      </w:r>
      <w:proofErr w:type="spellStart"/>
      <w:r w:rsidRPr="00206638">
        <w:t>Rido</w:t>
      </w:r>
      <w:proofErr w:type="spellEnd"/>
      <w:r w:rsidRPr="00206638">
        <w:t xml:space="preserve">/stock.adobe.com, </w:t>
      </w:r>
      <w:r w:rsidRPr="00206638">
        <w:rPr>
          <w:i/>
          <w:iCs/>
        </w:rPr>
        <w:t xml:space="preserve">night sky </w:t>
      </w:r>
      <w:r w:rsidRPr="00206638">
        <w:t xml:space="preserve">© </w:t>
      </w:r>
      <w:proofErr w:type="spellStart"/>
      <w:r w:rsidRPr="00206638">
        <w:t>Nuttawutnuy</w:t>
      </w:r>
      <w:proofErr w:type="spellEnd"/>
      <w:r w:rsidRPr="00206638">
        <w:t xml:space="preserve">/stock.adobe.com; </w:t>
      </w:r>
      <w:r w:rsidRPr="00206638">
        <w:rPr>
          <w:i/>
          <w:iCs/>
        </w:rPr>
        <w:t>scientist</w:t>
      </w:r>
      <w:r w:rsidRPr="00206638">
        <w:t xml:space="preserve"> © Jeanne McRight/stock.adobe.com</w:t>
      </w:r>
    </w:p>
    <w:p w14:paraId="43149523" w14:textId="77777777" w:rsidR="00B6324D" w:rsidRPr="00206638" w:rsidRDefault="00B6324D" w:rsidP="00B6324D">
      <w:pPr>
        <w:pStyle w:val="Unorderedlist"/>
        <w:rPr>
          <w:bCs/>
        </w:rPr>
      </w:pPr>
      <w:r w:rsidRPr="00206638">
        <w:t xml:space="preserve">Presentation 2, slide 3: © </w:t>
      </w:r>
      <w:proofErr w:type="spellStart"/>
      <w:r w:rsidRPr="00206638">
        <w:t>Framestock</w:t>
      </w:r>
      <w:proofErr w:type="spellEnd"/>
      <w:r w:rsidRPr="00206638">
        <w:t xml:space="preserve">/stock.adobe.com; slide 13: © </w:t>
      </w:r>
      <w:proofErr w:type="spellStart"/>
      <w:r w:rsidRPr="00206638">
        <w:t>Koszivu</w:t>
      </w:r>
      <w:proofErr w:type="spellEnd"/>
      <w:r w:rsidRPr="00206638">
        <w:t xml:space="preserve">/stock.adobe.com; slide 14: © </w:t>
      </w:r>
      <w:proofErr w:type="spellStart"/>
      <w:r w:rsidRPr="00206638">
        <w:t>Qingwa</w:t>
      </w:r>
      <w:proofErr w:type="spellEnd"/>
      <w:r w:rsidRPr="00206638">
        <w:t>/stock.adobe.com; slide 17: © Pershing/stock.adobe.com</w:t>
      </w:r>
    </w:p>
    <w:p w14:paraId="07AA2FF8" w14:textId="77777777" w:rsidR="00B6324D" w:rsidRPr="00206638" w:rsidRDefault="00B6324D" w:rsidP="00B6324D">
      <w:pPr>
        <w:pStyle w:val="Unorderedlist"/>
        <w:rPr>
          <w:bCs/>
        </w:rPr>
      </w:pPr>
      <w:r w:rsidRPr="00206638">
        <w:t>Presentation 3, slide 4: © James Thew/stock.adobe.com; slide 11: © byjeng/stock.adobe.com</w:t>
      </w:r>
    </w:p>
    <w:p w14:paraId="26FEDED0" w14:textId="77777777" w:rsidR="00B6324D" w:rsidRPr="00206638" w:rsidRDefault="00B6324D" w:rsidP="00B6324D">
      <w:pPr>
        <w:pStyle w:val="Unorderedlist"/>
        <w:rPr>
          <w:bCs/>
        </w:rPr>
      </w:pPr>
      <w:r w:rsidRPr="00206638">
        <w:t xml:space="preserve">Worksheet 3.2: </w:t>
      </w:r>
      <w:r w:rsidRPr="00206638">
        <w:rPr>
          <w:i/>
          <w:iCs/>
        </w:rPr>
        <w:t xml:space="preserve">malicious virus </w:t>
      </w:r>
      <w:r w:rsidRPr="00206638">
        <w:t xml:space="preserve">© </w:t>
      </w:r>
      <w:proofErr w:type="spellStart"/>
      <w:r w:rsidRPr="00206638">
        <w:t>Drx</w:t>
      </w:r>
      <w:proofErr w:type="spellEnd"/>
      <w:r w:rsidRPr="00206638">
        <w:t xml:space="preserve">/stock.adobe.com; </w:t>
      </w:r>
      <w:r w:rsidRPr="00206638">
        <w:rPr>
          <w:i/>
          <w:iCs/>
        </w:rPr>
        <w:t xml:space="preserve">Trojan horse </w:t>
      </w:r>
      <w:r w:rsidRPr="00206638">
        <w:t xml:space="preserve">© Andrey Popov/stock.adobe.com; </w:t>
      </w:r>
      <w:r w:rsidRPr="00206638">
        <w:rPr>
          <w:i/>
          <w:iCs/>
        </w:rPr>
        <w:t xml:space="preserve">worm in computer </w:t>
      </w:r>
      <w:r w:rsidRPr="00206638">
        <w:t xml:space="preserve">© </w:t>
      </w:r>
      <w:proofErr w:type="spellStart"/>
      <w:r w:rsidRPr="00206638">
        <w:t>pandavector</w:t>
      </w:r>
      <w:proofErr w:type="spellEnd"/>
      <w:r w:rsidRPr="00206638">
        <w:t xml:space="preserve">/stock.adobe.com; </w:t>
      </w:r>
      <w:r w:rsidRPr="00206638">
        <w:rPr>
          <w:i/>
          <w:iCs/>
        </w:rPr>
        <w:t xml:space="preserve">ransomware </w:t>
      </w:r>
      <w:r w:rsidRPr="00206638">
        <w:t>© Ryanking999/stock.adobe.com</w:t>
      </w:r>
      <w:r w:rsidRPr="00206638">
        <w:rPr>
          <w:i/>
          <w:iCs/>
        </w:rPr>
        <w:t xml:space="preserve">; adware </w:t>
      </w:r>
      <w:r w:rsidRPr="00206638">
        <w:t xml:space="preserve">© </w:t>
      </w:r>
      <w:proofErr w:type="spellStart"/>
      <w:r w:rsidRPr="00206638">
        <w:t>Tomasknopp</w:t>
      </w:r>
      <w:proofErr w:type="spellEnd"/>
      <w:r w:rsidRPr="00206638">
        <w:t xml:space="preserve">/stock.adobe.com; </w:t>
      </w:r>
      <w:r w:rsidRPr="00206638">
        <w:rPr>
          <w:i/>
          <w:iCs/>
        </w:rPr>
        <w:t xml:space="preserve">spyware </w:t>
      </w:r>
      <w:r w:rsidRPr="00206638">
        <w:t>© MicroOne/stock.adobe.com</w:t>
      </w:r>
    </w:p>
    <w:p w14:paraId="1AB6A15D" w14:textId="77777777" w:rsidR="00B6324D" w:rsidRPr="00206638" w:rsidRDefault="00B6324D" w:rsidP="00932DCA">
      <w:pPr>
        <w:pStyle w:val="Unorderedlist"/>
        <w:spacing w:after="240"/>
        <w:rPr>
          <w:bCs/>
        </w:rPr>
      </w:pPr>
      <w:r w:rsidRPr="00206638">
        <w:t>Presentation 4, slide 10: © Michelangeloop/stock.adobe.com</w:t>
      </w:r>
    </w:p>
    <w:p w14:paraId="6B59316B" w14:textId="77777777" w:rsidR="00B6324D" w:rsidRPr="00206638" w:rsidRDefault="00B6324D" w:rsidP="00B6324D">
      <w:pPr>
        <w:pStyle w:val="Heading1"/>
      </w:pPr>
      <w:r w:rsidRPr="00206638">
        <w:t>Binary and computer logic</w:t>
      </w:r>
    </w:p>
    <w:p w14:paraId="57C9BE65" w14:textId="77777777" w:rsidR="00B6324D" w:rsidRPr="00206638" w:rsidRDefault="00B6324D" w:rsidP="00B6324D">
      <w:pPr>
        <w:pStyle w:val="Unorderedlist"/>
      </w:pPr>
      <w:r w:rsidRPr="00206638">
        <w:t>Presentation 1, slide 17: © Gudellaphoto/stock.adobe.com</w:t>
      </w:r>
    </w:p>
    <w:p w14:paraId="719A1183" w14:textId="77777777" w:rsidR="00B6324D" w:rsidRPr="00206638" w:rsidRDefault="00B6324D" w:rsidP="00B6324D">
      <w:pPr>
        <w:pStyle w:val="Unorderedlist"/>
      </w:pPr>
      <w:r w:rsidRPr="00206638">
        <w:t>Presentation 2, slide 3: © Fuzzphoto/stock.adobe.com</w:t>
      </w:r>
    </w:p>
    <w:p w14:paraId="3E9ED337" w14:textId="77777777" w:rsidR="00B6324D" w:rsidRPr="00206638" w:rsidRDefault="00B6324D" w:rsidP="00932DCA">
      <w:pPr>
        <w:pStyle w:val="Unorderedlist"/>
        <w:spacing w:after="240"/>
      </w:pPr>
      <w:r w:rsidRPr="00206638">
        <w:t>Presentation 6, slide 3: © gicku91/stock.adobe.com; slide 4: © gicku91/stock.adobe.com; slide 5: © gicku91/stock.adobe.com</w:t>
      </w:r>
    </w:p>
    <w:p w14:paraId="6E19ABEF" w14:textId="77777777" w:rsidR="00B6324D" w:rsidRPr="00206638" w:rsidRDefault="00B6324D" w:rsidP="00B6324D">
      <w:pPr>
        <w:pStyle w:val="Heading1"/>
        <w:rPr>
          <w:i/>
          <w:iCs/>
          <w:lang w:eastAsia="en-GB"/>
        </w:rPr>
      </w:pPr>
      <w:r w:rsidRPr="00206638">
        <w:rPr>
          <w:lang w:eastAsia="en-GB"/>
        </w:rPr>
        <w:t>Sound and video editing</w:t>
      </w:r>
    </w:p>
    <w:p w14:paraId="193D1510" w14:textId="77777777" w:rsidR="00B6324D" w:rsidRPr="00206638" w:rsidRDefault="00B6324D" w:rsidP="00B6324D">
      <w:pPr>
        <w:pStyle w:val="Unorderedlist"/>
      </w:pPr>
      <w:r w:rsidRPr="00206638">
        <w:t>Presentation 1, slide 3: © Nick Beer/stock.adobe.com; slide 4: © Audacity®</w:t>
      </w:r>
    </w:p>
    <w:p w14:paraId="650FEE2F" w14:textId="77777777" w:rsidR="00B6324D" w:rsidRPr="00206638" w:rsidRDefault="00B6324D" w:rsidP="00B6324D">
      <w:pPr>
        <w:pStyle w:val="Unorderedlist"/>
      </w:pPr>
      <w:r w:rsidRPr="00206638">
        <w:t>Worksheet 1.1: © Treenabeena/stock.adobe.com</w:t>
      </w:r>
    </w:p>
    <w:p w14:paraId="69E5F08C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Audio 1.1: © Virgin Media</w:t>
      </w:r>
    </w:p>
    <w:p w14:paraId="354A2D76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Audio 2.1, 2.3: Royalty free music from Bensound.com</w:t>
      </w:r>
    </w:p>
    <w:p w14:paraId="36E9E716" w14:textId="77777777" w:rsidR="00B6324D" w:rsidRPr="00206638" w:rsidRDefault="00B6324D" w:rsidP="00B6324D">
      <w:pPr>
        <w:pStyle w:val="Unorderedlist"/>
      </w:pPr>
      <w:r w:rsidRPr="00206638">
        <w:t>Presentation 3, slide 4: © icemanphotos/stock.adobe.com</w:t>
      </w:r>
    </w:p>
    <w:p w14:paraId="79BED258" w14:textId="4652FB0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Sounds 3.2: Royalty free sound</w:t>
      </w:r>
      <w:r>
        <w:rPr>
          <w:lang w:eastAsia="en-GB"/>
        </w:rPr>
        <w:t xml:space="preserve"> </w:t>
      </w:r>
      <w:r w:rsidRPr="00206638">
        <w:rPr>
          <w:lang w:eastAsia="en-GB"/>
        </w:rPr>
        <w:t>effects from prosoundeffects.com</w:t>
      </w:r>
    </w:p>
    <w:p w14:paraId="289868F0" w14:textId="77777777" w:rsidR="00B6324D" w:rsidRPr="00206638" w:rsidRDefault="00B6324D" w:rsidP="00B6324D">
      <w:pPr>
        <w:pStyle w:val="Unorderedlist"/>
        <w:rPr>
          <w:lang w:eastAsia="en-GB"/>
        </w:rPr>
      </w:pPr>
      <w:r w:rsidRPr="00206638">
        <w:rPr>
          <w:lang w:eastAsia="en-GB"/>
        </w:rPr>
        <w:t>Visuals 3.2: Royalty free video clips from cover.co</w:t>
      </w:r>
    </w:p>
    <w:p w14:paraId="284291F5" w14:textId="31709488" w:rsidR="00B6324D" w:rsidRPr="00206638" w:rsidRDefault="00B6324D" w:rsidP="00932DCA">
      <w:pPr>
        <w:pStyle w:val="Unorderedlist"/>
        <w:spacing w:after="240"/>
      </w:pPr>
      <w:r w:rsidRPr="00206638">
        <w:t>Presentation 5</w:t>
      </w:r>
      <w:r>
        <w:t>,</w:t>
      </w:r>
      <w:r w:rsidRPr="00206638">
        <w:t xml:space="preserve"> slide 5: </w:t>
      </w:r>
      <w:proofErr w:type="spellStart"/>
      <w:r w:rsidRPr="00206638">
        <w:t>OpenShot</w:t>
      </w:r>
      <w:proofErr w:type="spellEnd"/>
      <w:r w:rsidRPr="00206638">
        <w:t xml:space="preserve">™ Video Editor. Copyright © 2008-2021 </w:t>
      </w:r>
      <w:proofErr w:type="spellStart"/>
      <w:r w:rsidRPr="00206638">
        <w:t>OpenShot</w:t>
      </w:r>
      <w:proofErr w:type="spellEnd"/>
      <w:r w:rsidRPr="00206638">
        <w:t xml:space="preserve"> Studios, LLC. All Rights Reserved. Reproduced with permission of </w:t>
      </w:r>
      <w:proofErr w:type="spellStart"/>
      <w:r w:rsidRPr="00206638">
        <w:t>OpenShot</w:t>
      </w:r>
      <w:proofErr w:type="spellEnd"/>
      <w:r w:rsidRPr="00206638">
        <w:t xml:space="preserve"> Studios, LLC.</w:t>
      </w:r>
    </w:p>
    <w:p w14:paraId="1CE61AC7" w14:textId="77777777" w:rsidR="00B6324D" w:rsidRPr="00206638" w:rsidRDefault="00B6324D" w:rsidP="00B6324D">
      <w:pPr>
        <w:pStyle w:val="Heading1"/>
      </w:pPr>
      <w:r w:rsidRPr="00206638">
        <w:lastRenderedPageBreak/>
        <w:t>Networking and the internet</w:t>
      </w:r>
    </w:p>
    <w:p w14:paraId="429E15AA" w14:textId="77777777" w:rsidR="00B6324D" w:rsidRPr="00206638" w:rsidRDefault="00B6324D" w:rsidP="00B6324D">
      <w:pPr>
        <w:pStyle w:val="Unorderedlist"/>
      </w:pPr>
      <w:r w:rsidRPr="00206638">
        <w:t>Presentation 2, slide 8: © Barnawi/stock.adobe.com</w:t>
      </w:r>
    </w:p>
    <w:p w14:paraId="45B1FEA3" w14:textId="77777777" w:rsidR="00B6324D" w:rsidRPr="00206638" w:rsidRDefault="00B6324D" w:rsidP="00B6324D">
      <w:pPr>
        <w:pStyle w:val="Unorderedlist"/>
      </w:pPr>
      <w:r w:rsidRPr="00206638">
        <w:t xml:space="preserve">Presentation 4, slide 4: © </w:t>
      </w:r>
      <w:proofErr w:type="spellStart"/>
      <w:r w:rsidRPr="00206638">
        <w:t>alexlmx</w:t>
      </w:r>
      <w:proofErr w:type="spellEnd"/>
      <w:r w:rsidRPr="00206638">
        <w:t xml:space="preserve">/stock.adobe.com; slide 5: © </w:t>
      </w:r>
      <w:proofErr w:type="spellStart"/>
      <w:r w:rsidRPr="00206638">
        <w:t>jonathan</w:t>
      </w:r>
      <w:proofErr w:type="spellEnd"/>
      <w:r w:rsidRPr="00206638">
        <w:t xml:space="preserve"> </w:t>
      </w:r>
      <w:proofErr w:type="spellStart"/>
      <w:r w:rsidRPr="00206638">
        <w:t>tennant</w:t>
      </w:r>
      <w:proofErr w:type="spellEnd"/>
      <w:r w:rsidRPr="00206638">
        <w:t>/</w:t>
      </w:r>
      <w:proofErr w:type="spellStart"/>
      <w:r w:rsidRPr="00206638">
        <w:t>Alamy</w:t>
      </w:r>
      <w:proofErr w:type="spellEnd"/>
      <w:r w:rsidRPr="00206638">
        <w:t xml:space="preserve"> Stock Photo; slide 6: © </w:t>
      </w:r>
      <w:proofErr w:type="spellStart"/>
      <w:r w:rsidRPr="00206638">
        <w:t>Norimoto</w:t>
      </w:r>
      <w:proofErr w:type="spellEnd"/>
      <w:r w:rsidRPr="00206638">
        <w:t xml:space="preserve">/stock.adobe.com; slide 8: © </w:t>
      </w:r>
      <w:proofErr w:type="spellStart"/>
      <w:r w:rsidRPr="00206638">
        <w:t>Nmedia</w:t>
      </w:r>
      <w:proofErr w:type="spellEnd"/>
      <w:r w:rsidRPr="00206638">
        <w:t>/stock.adobe.com; slide 10: © Cifotart/stock.adobe.com</w:t>
      </w:r>
    </w:p>
    <w:p w14:paraId="588291EC" w14:textId="77777777" w:rsidR="00B6324D" w:rsidRPr="00206638" w:rsidRDefault="00B6324D" w:rsidP="00B6324D">
      <w:pPr>
        <w:pStyle w:val="Unorderedlist"/>
      </w:pPr>
      <w:r w:rsidRPr="00206638">
        <w:t xml:space="preserve">Presentation 5, slide 3: </w:t>
      </w:r>
      <w:r w:rsidRPr="00206638">
        <w:rPr>
          <w:i/>
          <w:iCs/>
        </w:rPr>
        <w:t xml:space="preserve">l </w:t>
      </w:r>
      <w:r w:rsidRPr="00206638">
        <w:t xml:space="preserve">© Roman </w:t>
      </w:r>
      <w:proofErr w:type="spellStart"/>
      <w:r w:rsidRPr="00206638">
        <w:t>Ivaschenko</w:t>
      </w:r>
      <w:proofErr w:type="spellEnd"/>
      <w:r w:rsidRPr="00206638">
        <w:t xml:space="preserve">/stock.adobe.com, </w:t>
      </w:r>
      <w:proofErr w:type="spellStart"/>
      <w:r w:rsidRPr="00206638">
        <w:rPr>
          <w:i/>
          <w:iCs/>
        </w:rPr>
        <w:t>r</w:t>
      </w:r>
      <w:proofErr w:type="spellEnd"/>
      <w:r w:rsidRPr="00206638">
        <w:rPr>
          <w:i/>
          <w:iCs/>
        </w:rPr>
        <w:t xml:space="preserve"> </w:t>
      </w:r>
      <w:r w:rsidRPr="00206638">
        <w:t xml:space="preserve">© </w:t>
      </w:r>
      <w:proofErr w:type="spellStart"/>
      <w:r w:rsidRPr="00206638">
        <w:t>faraktinov</w:t>
      </w:r>
      <w:proofErr w:type="spellEnd"/>
      <w:r w:rsidRPr="00206638">
        <w:t xml:space="preserve">/stock.adobe.com; slide 4: © </w:t>
      </w:r>
      <w:proofErr w:type="spellStart"/>
      <w:r w:rsidRPr="00206638">
        <w:t>Ichz</w:t>
      </w:r>
      <w:proofErr w:type="spellEnd"/>
      <w:r w:rsidRPr="00206638">
        <w:t xml:space="preserve">/stock.adobe.com; slide 5: © </w:t>
      </w:r>
      <w:proofErr w:type="spellStart"/>
      <w:r w:rsidRPr="00206638">
        <w:t>Suvoroff_maxim</w:t>
      </w:r>
      <w:proofErr w:type="spellEnd"/>
      <w:r w:rsidRPr="00206638">
        <w:t>/stock.adobe.com; slide 9: © Klss777/stock.adobe.com; slide 11: © CoolVectorStock/stock.adobe.com</w:t>
      </w:r>
    </w:p>
    <w:p w14:paraId="2424FB5B" w14:textId="77777777" w:rsidR="00B6324D" w:rsidRPr="00206638" w:rsidRDefault="00B6324D" w:rsidP="00932DCA">
      <w:pPr>
        <w:pStyle w:val="Unorderedlist"/>
        <w:spacing w:after="240"/>
      </w:pPr>
      <w:r w:rsidRPr="00206638">
        <w:t>Presentation 6, slide 3: © Julia Tim/stock.adobe.com</w:t>
      </w:r>
    </w:p>
    <w:p w14:paraId="39CB85C3" w14:textId="77777777" w:rsidR="00B6324D" w:rsidRPr="00206638" w:rsidRDefault="00B6324D" w:rsidP="00B6324D">
      <w:pPr>
        <w:pStyle w:val="Heading1"/>
      </w:pPr>
      <w:r w:rsidRPr="00206638">
        <w:t>The ethics of computing</w:t>
      </w:r>
    </w:p>
    <w:p w14:paraId="4FD74A0E" w14:textId="77777777" w:rsidR="00B6324D" w:rsidRPr="00206638" w:rsidRDefault="00B6324D" w:rsidP="00B6324D">
      <w:pPr>
        <w:pStyle w:val="Unorderedlist"/>
      </w:pPr>
      <w:r w:rsidRPr="00206638">
        <w:t xml:space="preserve">Worksheet 1.2: </w:t>
      </w:r>
      <w:proofErr w:type="spellStart"/>
      <w:r w:rsidRPr="00206638">
        <w:rPr>
          <w:i/>
          <w:iCs/>
        </w:rPr>
        <w:t>tl</w:t>
      </w:r>
      <w:proofErr w:type="spellEnd"/>
      <w:r w:rsidRPr="00206638">
        <w:t xml:space="preserve"> © </w:t>
      </w:r>
      <w:proofErr w:type="spellStart"/>
      <w:r w:rsidRPr="00206638">
        <w:t>Sarosh</w:t>
      </w:r>
      <w:proofErr w:type="spellEnd"/>
      <w:r w:rsidRPr="00206638">
        <w:t xml:space="preserve"> Lodhi, </w:t>
      </w:r>
      <w:hyperlink r:id="rId15" w:history="1">
        <w:r w:rsidRPr="00206638">
          <w:rPr>
            <w:rStyle w:val="Hyperlink"/>
            <w:rFonts w:eastAsia="Times New Roman"/>
          </w:rPr>
          <w:t>saroshlodhi.myportfolio.com</w:t>
        </w:r>
      </w:hyperlink>
      <w:r w:rsidRPr="00206638">
        <w:t xml:space="preserve">, </w:t>
      </w:r>
      <w:r w:rsidRPr="00206638">
        <w:rPr>
          <w:i/>
          <w:iCs/>
        </w:rPr>
        <w:t>tr</w:t>
      </w:r>
      <w:r w:rsidRPr="00206638">
        <w:t xml:space="preserve"> © </w:t>
      </w:r>
      <w:proofErr w:type="spellStart"/>
      <w:r w:rsidRPr="00206638">
        <w:t>Sudvir</w:t>
      </w:r>
      <w:proofErr w:type="spellEnd"/>
      <w:r w:rsidRPr="00206638">
        <w:t xml:space="preserve"> Shivaram, </w:t>
      </w:r>
      <w:hyperlink r:id="rId16" w:history="1">
        <w:r w:rsidRPr="00206638">
          <w:rPr>
            <w:rStyle w:val="Hyperlink"/>
            <w:rFonts w:eastAsia="Times New Roman"/>
          </w:rPr>
          <w:t>www.SudhirShivaramPhotography.com</w:t>
        </w:r>
      </w:hyperlink>
      <w:r w:rsidRPr="00206638">
        <w:t xml:space="preserve"> and instagram.com/</w:t>
      </w:r>
      <w:proofErr w:type="spellStart"/>
      <w:r w:rsidRPr="00206638">
        <w:t>sudhirshivaram</w:t>
      </w:r>
      <w:proofErr w:type="spellEnd"/>
      <w:r w:rsidRPr="00206638">
        <w:t xml:space="preserve">, </w:t>
      </w:r>
      <w:r w:rsidRPr="00206638">
        <w:rPr>
          <w:i/>
          <w:iCs/>
        </w:rPr>
        <w:t>b</w:t>
      </w:r>
      <w:r w:rsidRPr="00206638">
        <w:t xml:space="preserve"> © World Animal Protection</w:t>
      </w:r>
    </w:p>
    <w:p w14:paraId="1140C81E" w14:textId="77777777" w:rsidR="00B6324D" w:rsidRPr="00206638" w:rsidRDefault="00B6324D" w:rsidP="00B6324D">
      <w:pPr>
        <w:pStyle w:val="Unorderedlist"/>
      </w:pPr>
      <w:r w:rsidRPr="00206638">
        <w:t xml:space="preserve">Video 1.1: </w:t>
      </w:r>
      <w:r w:rsidRPr="00206638">
        <w:rPr>
          <w:i/>
          <w:iCs/>
        </w:rPr>
        <w:t xml:space="preserve">zebra image </w:t>
      </w:r>
      <w:r w:rsidRPr="00206638">
        <w:t xml:space="preserve">© </w:t>
      </w:r>
      <w:proofErr w:type="spellStart"/>
      <w:r w:rsidRPr="00206638">
        <w:t>Sarosh</w:t>
      </w:r>
      <w:proofErr w:type="spellEnd"/>
      <w:r w:rsidRPr="00206638">
        <w:t xml:space="preserve"> Lodhi, </w:t>
      </w:r>
      <w:hyperlink r:id="rId17" w:history="1">
        <w:r w:rsidRPr="00206638">
          <w:rPr>
            <w:rStyle w:val="Hyperlink"/>
            <w:rFonts w:eastAsia="Times New Roman"/>
          </w:rPr>
          <w:t>saroshlodhi.myportfolio.com</w:t>
        </w:r>
      </w:hyperlink>
    </w:p>
    <w:p w14:paraId="7D49CFE1" w14:textId="77777777" w:rsidR="00B6324D" w:rsidRPr="00206638" w:rsidRDefault="00B6324D" w:rsidP="00B6324D">
      <w:pPr>
        <w:pStyle w:val="Unorderedlist"/>
      </w:pPr>
      <w:r w:rsidRPr="00206638">
        <w:t xml:space="preserve">Presentation 2, slide 4: © </w:t>
      </w:r>
      <w:proofErr w:type="spellStart"/>
      <w:r w:rsidRPr="00206638">
        <w:t>chokniti</w:t>
      </w:r>
      <w:proofErr w:type="spellEnd"/>
      <w:r w:rsidRPr="00206638">
        <w:t xml:space="preserve">/stock.adobe.com; slide 5: © </w:t>
      </w:r>
      <w:proofErr w:type="spellStart"/>
      <w:r w:rsidRPr="00206638">
        <w:t>stnazkul</w:t>
      </w:r>
      <w:proofErr w:type="spellEnd"/>
      <w:r w:rsidRPr="00206638">
        <w:t xml:space="preserve">/stock.adobe.com; slide 6: © Oleg </w:t>
      </w:r>
      <w:proofErr w:type="spellStart"/>
      <w:r w:rsidRPr="00206638">
        <w:t>Breslavtsev</w:t>
      </w:r>
      <w:proofErr w:type="spellEnd"/>
      <w:r w:rsidRPr="00206638">
        <w:t>/stock.adobe.com; slide 7: © Andrey Popov/stock.adobe.com</w:t>
      </w:r>
    </w:p>
    <w:p w14:paraId="13B8F8A8" w14:textId="77777777" w:rsidR="00B6324D" w:rsidRPr="00206638" w:rsidRDefault="00B6324D" w:rsidP="00B6324D">
      <w:pPr>
        <w:pStyle w:val="Unorderedlist"/>
      </w:pPr>
      <w:r w:rsidRPr="00206638">
        <w:t xml:space="preserve">Worksheet 2.2 </w:t>
      </w:r>
      <w:r w:rsidRPr="00206638">
        <w:rPr>
          <w:i/>
          <w:iCs/>
        </w:rPr>
        <w:t xml:space="preserve">H Usman profile picture </w:t>
      </w:r>
      <w:r w:rsidRPr="00206638">
        <w:t xml:space="preserve">© Lucky1984/stock.adobe.com; </w:t>
      </w:r>
      <w:r w:rsidRPr="00206638">
        <w:rPr>
          <w:i/>
          <w:iCs/>
        </w:rPr>
        <w:t xml:space="preserve">new car </w:t>
      </w:r>
      <w:r w:rsidRPr="00206638">
        <w:t xml:space="preserve">© Mariusz </w:t>
      </w:r>
      <w:proofErr w:type="spellStart"/>
      <w:r w:rsidRPr="00206638">
        <w:t>Burcz</w:t>
      </w:r>
      <w:proofErr w:type="spellEnd"/>
      <w:r w:rsidRPr="00206638">
        <w:t>/</w:t>
      </w:r>
      <w:proofErr w:type="spellStart"/>
      <w:r w:rsidRPr="00206638">
        <w:t>Alamy</w:t>
      </w:r>
      <w:proofErr w:type="spellEnd"/>
      <w:r w:rsidRPr="00206638">
        <w:t xml:space="preserve"> Stock Photo</w:t>
      </w:r>
    </w:p>
    <w:p w14:paraId="3A27F9B5" w14:textId="77777777" w:rsidR="00B6324D" w:rsidRPr="00206638" w:rsidRDefault="00B6324D" w:rsidP="00B6324D">
      <w:pPr>
        <w:pStyle w:val="Unorderedlist"/>
      </w:pPr>
      <w:r w:rsidRPr="00206638">
        <w:t>Worksheet 2.3: © Vdant85/stock.adobe.com</w:t>
      </w:r>
    </w:p>
    <w:p w14:paraId="2AA362D5" w14:textId="77777777" w:rsidR="00B6324D" w:rsidRPr="00206638" w:rsidRDefault="00B6324D" w:rsidP="00B6324D">
      <w:pPr>
        <w:pStyle w:val="Unorderedlist"/>
      </w:pPr>
      <w:r w:rsidRPr="00206638">
        <w:t xml:space="preserve">Presentation 3, slide 4: © maru54/stock.adobe.com; slide 5: © </w:t>
      </w:r>
      <w:proofErr w:type="spellStart"/>
      <w:r w:rsidRPr="00206638">
        <w:t>slowmotiongli</w:t>
      </w:r>
      <w:proofErr w:type="spellEnd"/>
      <w:r w:rsidRPr="00206638">
        <w:t xml:space="preserve">/stock.adobe.com; slide 6: © </w:t>
      </w:r>
      <w:proofErr w:type="spellStart"/>
      <w:r w:rsidRPr="00206638">
        <w:t>VanderWolf</w:t>
      </w:r>
      <w:proofErr w:type="spellEnd"/>
      <w:r w:rsidRPr="00206638">
        <w:t xml:space="preserve"> Images/stock.adobe.com; slide 7: © </w:t>
      </w:r>
      <w:proofErr w:type="spellStart"/>
      <w:r w:rsidRPr="00206638">
        <w:t>Nuttawutnuy</w:t>
      </w:r>
      <w:proofErr w:type="spellEnd"/>
      <w:r w:rsidRPr="00206638">
        <w:t xml:space="preserve">/stock.adobe.com; slide 9: © 300_librarians/stock.adobe.com reuse; slide 10: © Elegant </w:t>
      </w:r>
      <w:proofErr w:type="gramStart"/>
      <w:r w:rsidRPr="00206638">
        <w:t>Solution/stock.adobe.com;  slide</w:t>
      </w:r>
      <w:proofErr w:type="gramEnd"/>
      <w:r w:rsidRPr="00206638">
        <w:t xml:space="preserve"> 11: © </w:t>
      </w:r>
      <w:proofErr w:type="spellStart"/>
      <w:r w:rsidRPr="00206638">
        <w:t>Antto</w:t>
      </w:r>
      <w:proofErr w:type="spellEnd"/>
      <w:r w:rsidRPr="00206638">
        <w:t>/stock.adobe.com;</w:t>
      </w:r>
      <w:r w:rsidRPr="00206638">
        <w:rPr>
          <w:bCs/>
        </w:rPr>
        <w:t xml:space="preserve"> </w:t>
      </w:r>
      <w:r w:rsidRPr="00206638">
        <w:t>slide 13: © Artur Golbert/stock.adobe.com</w:t>
      </w:r>
    </w:p>
    <w:p w14:paraId="59134332" w14:textId="77777777" w:rsidR="00B6324D" w:rsidRPr="00206638" w:rsidRDefault="00B6324D" w:rsidP="00B6324D">
      <w:pPr>
        <w:pStyle w:val="Unorderedlist"/>
      </w:pPr>
      <w:r w:rsidRPr="00206638">
        <w:t>Presentation 5, slide 4: © zapp2photo/stock.adobe.com</w:t>
      </w:r>
    </w:p>
    <w:sectPr w:rsidR="00B6324D" w:rsidRPr="00206638" w:rsidSect="00946230">
      <w:headerReference w:type="default" r:id="rId18"/>
      <w:footerReference w:type="default" r:id="rId1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06987" w14:textId="77777777" w:rsidR="00E427DE" w:rsidRDefault="00E427DE" w:rsidP="00F23499">
      <w:r>
        <w:separator/>
      </w:r>
    </w:p>
  </w:endnote>
  <w:endnote w:type="continuationSeparator" w:id="0">
    <w:p w14:paraId="1BB77CA1" w14:textId="77777777" w:rsidR="00E427DE" w:rsidRDefault="00E427D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74A6A" w14:textId="77777777" w:rsidR="00F23499" w:rsidRDefault="00F23499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7D1E8" w14:textId="77777777" w:rsidR="00E427DE" w:rsidRDefault="00E427DE" w:rsidP="00F23499">
      <w:r>
        <w:separator/>
      </w:r>
    </w:p>
  </w:footnote>
  <w:footnote w:type="continuationSeparator" w:id="0">
    <w:p w14:paraId="43E1B59E" w14:textId="77777777" w:rsidR="00E427DE" w:rsidRDefault="00E427D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E1DC1" w14:textId="09BF8545" w:rsidR="003A0FDE" w:rsidRPr="00592D54" w:rsidRDefault="0001339D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1AFE081D" wp14:editId="1E8A0FE3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324D">
      <w:t>Acknowledgements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10966"/>
    <w:multiLevelType w:val="hybridMultilevel"/>
    <w:tmpl w:val="A2029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F21F3"/>
    <w:multiLevelType w:val="hybridMultilevel"/>
    <w:tmpl w:val="31027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72264"/>
    <w:multiLevelType w:val="hybridMultilevel"/>
    <w:tmpl w:val="048CA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D649E"/>
    <w:multiLevelType w:val="hybridMultilevel"/>
    <w:tmpl w:val="7958A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44D30"/>
    <w:multiLevelType w:val="hybridMultilevel"/>
    <w:tmpl w:val="CEAAE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944DA"/>
    <w:multiLevelType w:val="hybridMultilevel"/>
    <w:tmpl w:val="3F0E7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34D7F"/>
    <w:multiLevelType w:val="hybridMultilevel"/>
    <w:tmpl w:val="8C6EC37C"/>
    <w:lvl w:ilvl="0" w:tplc="0B68D262">
      <w:numFmt w:val="bullet"/>
      <w:lvlText w:val=""/>
      <w:lvlJc w:val="left"/>
      <w:pPr>
        <w:ind w:left="644" w:hanging="360"/>
      </w:pPr>
      <w:rPr>
        <w:rFonts w:ascii="Symbol" w:eastAsia="Arial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44901913">
    <w:abstractNumId w:val="7"/>
  </w:num>
  <w:num w:numId="2" w16cid:durableId="166290528">
    <w:abstractNumId w:val="0"/>
  </w:num>
  <w:num w:numId="3" w16cid:durableId="1770348528">
    <w:abstractNumId w:val="8"/>
  </w:num>
  <w:num w:numId="4" w16cid:durableId="861817985">
    <w:abstractNumId w:val="9"/>
  </w:num>
  <w:num w:numId="5" w16cid:durableId="641735956">
    <w:abstractNumId w:val="2"/>
  </w:num>
  <w:num w:numId="6" w16cid:durableId="1816994325">
    <w:abstractNumId w:val="1"/>
  </w:num>
  <w:num w:numId="7" w16cid:durableId="1765569544">
    <w:abstractNumId w:val="3"/>
  </w:num>
  <w:num w:numId="8" w16cid:durableId="1713772512">
    <w:abstractNumId w:val="4"/>
  </w:num>
  <w:num w:numId="9" w16cid:durableId="1768236714">
    <w:abstractNumId w:val="5"/>
  </w:num>
  <w:num w:numId="10" w16cid:durableId="593056713">
    <w:abstractNumId w:val="6"/>
  </w:num>
  <w:num w:numId="11" w16cid:durableId="789400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4D"/>
    <w:rsid w:val="0001339D"/>
    <w:rsid w:val="0004760D"/>
    <w:rsid w:val="000635FE"/>
    <w:rsid w:val="00080F22"/>
    <w:rsid w:val="000C2695"/>
    <w:rsid w:val="001D6C5D"/>
    <w:rsid w:val="001E48E0"/>
    <w:rsid w:val="001F054B"/>
    <w:rsid w:val="00265EB4"/>
    <w:rsid w:val="002944BA"/>
    <w:rsid w:val="003A0FDE"/>
    <w:rsid w:val="003C694F"/>
    <w:rsid w:val="0041759E"/>
    <w:rsid w:val="004505AA"/>
    <w:rsid w:val="0046053E"/>
    <w:rsid w:val="00592D54"/>
    <w:rsid w:val="005E18DF"/>
    <w:rsid w:val="0061701C"/>
    <w:rsid w:val="00623F7C"/>
    <w:rsid w:val="00674AF5"/>
    <w:rsid w:val="0070138C"/>
    <w:rsid w:val="007D7590"/>
    <w:rsid w:val="008035A4"/>
    <w:rsid w:val="008164E2"/>
    <w:rsid w:val="00817334"/>
    <w:rsid w:val="00854A0D"/>
    <w:rsid w:val="008A38AB"/>
    <w:rsid w:val="008C524F"/>
    <w:rsid w:val="008D182A"/>
    <w:rsid w:val="009274EA"/>
    <w:rsid w:val="00932DCA"/>
    <w:rsid w:val="00946230"/>
    <w:rsid w:val="0095192E"/>
    <w:rsid w:val="009927DF"/>
    <w:rsid w:val="00993274"/>
    <w:rsid w:val="009F5B75"/>
    <w:rsid w:val="00A30C3D"/>
    <w:rsid w:val="00AE07A2"/>
    <w:rsid w:val="00AE7BA0"/>
    <w:rsid w:val="00B33BEE"/>
    <w:rsid w:val="00B6324D"/>
    <w:rsid w:val="00B9308E"/>
    <w:rsid w:val="00D24B6B"/>
    <w:rsid w:val="00D800A7"/>
    <w:rsid w:val="00DB434D"/>
    <w:rsid w:val="00DE49EB"/>
    <w:rsid w:val="00E10A52"/>
    <w:rsid w:val="00E37C3F"/>
    <w:rsid w:val="00E427DE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848FA"/>
  <w15:chartTrackingRefBased/>
  <w15:docId w15:val="{CE12C9F2-5EA6-4AAE-9637-D62E2303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24D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customStyle="1" w:styleId="DHead">
    <w:name w:val="D Head"/>
    <w:basedOn w:val="CHead"/>
    <w:link w:val="DHeadChar"/>
    <w:qFormat/>
    <w:rsid w:val="0070138C"/>
    <w:rPr>
      <w:b w:val="0"/>
    </w:rPr>
  </w:style>
  <w:style w:type="character" w:customStyle="1" w:styleId="DHeadChar">
    <w:name w:val="D Head Char"/>
    <w:basedOn w:val="CHeadChar"/>
    <w:link w:val="DHead"/>
    <w:rsid w:val="0070138C"/>
    <w:rPr>
      <w:b w:val="0"/>
      <w:i/>
      <w:color w:val="E84E0E"/>
      <w:sz w:val="28"/>
    </w:rPr>
  </w:style>
  <w:style w:type="character" w:styleId="Hyperlink">
    <w:name w:val="Hyperlink"/>
    <w:basedOn w:val="DefaultParagraphFont"/>
    <w:uiPriority w:val="99"/>
    <w:unhideWhenUsed/>
    <w:rsid w:val="00B632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32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B632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6324D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1983_CPA_5426_(1).png" TargetMode="External"/><Relationship Id="rId13" Type="http://schemas.openxmlformats.org/officeDocument/2006/relationships/hyperlink" Target="https://commons.wikimedia.org/wiki/File:John_Snow_memorial_and_pub.jp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commons.wikimedia.org/wiki/File:1983_CPA_5426_(1).png" TargetMode="External"/><Relationship Id="rId17" Type="http://schemas.openxmlformats.org/officeDocument/2006/relationships/hyperlink" Target="https://saroshlodhi.myportfolio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udhirShivaramPhotography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wiki/File:Colossus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aroshlodhi.myportfolio.com" TargetMode="External"/><Relationship Id="rId10" Type="http://schemas.openxmlformats.org/officeDocument/2006/relationships/hyperlink" Target="https://commons.wikimedia.org/wiki/File:Astrolabe_(PSF).png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mmons.wikimedia.org/wiki/File:1983_CPA_5426_(1).png" TargetMode="External"/><Relationship Id="rId14" Type="http://schemas.openxmlformats.org/officeDocument/2006/relationships/hyperlink" Target="https://en.wikipedia.org/wiki/File:Snow-cholera-map-1.jp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Vocational%20Editorial\Commissioned%20projects\ICT\Progress%20in%20Computing\00%20Desk%20editor\01a%20Text%20design\Digital\Templates\Word%20docs\Oran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BB4933-9CAE-4569-8979-DB4D44F17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Orange.dotx</Template>
  <TotalTime>114</TotalTime>
  <Pages>5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Lea.Albrechtsen</dc:creator>
  <cp:keywords/>
  <dc:description/>
  <cp:lastModifiedBy>Lea Albrechtsen</cp:lastModifiedBy>
  <cp:revision>5</cp:revision>
  <dcterms:created xsi:type="dcterms:W3CDTF">2021-06-25T11:10:00Z</dcterms:created>
  <dcterms:modified xsi:type="dcterms:W3CDTF">2022-08-04T11:53:00Z</dcterms:modified>
</cp:coreProperties>
</file>