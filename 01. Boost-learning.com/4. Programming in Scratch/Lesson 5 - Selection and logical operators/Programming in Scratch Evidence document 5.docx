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A62B11" w14:textId="08C50081" w:rsidR="00851E5B" w:rsidRDefault="00851E5B" w:rsidP="003F109F">
      <w:pPr>
        <w:rPr>
          <w:b/>
          <w:color w:val="E30613"/>
          <w:sz w:val="36"/>
          <w:szCs w:val="36"/>
        </w:rPr>
      </w:pPr>
      <w:r w:rsidRPr="00851E5B">
        <w:rPr>
          <w:b/>
          <w:color w:val="E30613"/>
          <w:sz w:val="36"/>
          <w:szCs w:val="36"/>
        </w:rPr>
        <w:t xml:space="preserve">Evidence document </w:t>
      </w:r>
      <w:r w:rsidR="002F5042">
        <w:rPr>
          <w:b/>
          <w:color w:val="E30613"/>
          <w:sz w:val="36"/>
          <w:szCs w:val="36"/>
        </w:rPr>
        <w:t>5</w:t>
      </w:r>
    </w:p>
    <w:p w14:paraId="73DEAF58" w14:textId="77777777" w:rsidR="002656C7" w:rsidRPr="002656C7" w:rsidRDefault="002656C7" w:rsidP="002656C7">
      <w:r w:rsidRPr="002656C7">
        <w:t>When you have completed a task, screenshot your blocks and insert the screenshot into this document.</w:t>
      </w:r>
    </w:p>
    <w:p w14:paraId="0AD81384" w14:textId="77777777" w:rsidR="002656C7" w:rsidRPr="002656C7" w:rsidRDefault="002656C7" w:rsidP="002656C7">
      <w:r w:rsidRPr="002656C7">
        <w:t>Make sure your screenshots are not blurred or too small. If you need to take more than one screenshot to achieve this, then do so.</w:t>
      </w:r>
    </w:p>
    <w:p w14:paraId="5957D230" w14:textId="443A9F0D" w:rsidR="00851E5B" w:rsidRDefault="00851E5B" w:rsidP="002656C7">
      <w:pPr>
        <w:rPr>
          <w:b/>
          <w:color w:val="E30613"/>
          <w:sz w:val="28"/>
        </w:rPr>
      </w:pPr>
      <w:r w:rsidRPr="00851E5B">
        <w:rPr>
          <w:b/>
          <w:color w:val="E30613"/>
          <w:sz w:val="28"/>
        </w:rPr>
        <w:t xml:space="preserve">Activity </w:t>
      </w:r>
      <w:r w:rsidR="002F5042" w:rsidRPr="002F5042">
        <w:rPr>
          <w:b/>
          <w:color w:val="E30613"/>
          <w:sz w:val="28"/>
        </w:rPr>
        <w:t>5.1: Water state</w:t>
      </w:r>
    </w:p>
    <w:p w14:paraId="101621EB" w14:textId="7BFF6AEC" w:rsidR="00851E5B" w:rsidRDefault="00851E5B" w:rsidP="003F109F">
      <w:pPr>
        <w:pStyle w:val="BHea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5C8C9" wp14:editId="3EF48016">
                <wp:simplePos x="0" y="0"/>
                <wp:positionH relativeFrom="column">
                  <wp:posOffset>-5908</wp:posOffset>
                </wp:positionH>
                <wp:positionV relativeFrom="paragraph">
                  <wp:posOffset>43263</wp:posOffset>
                </wp:positionV>
                <wp:extent cx="5853871" cy="3101009"/>
                <wp:effectExtent l="0" t="0" r="13970" b="107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871" cy="31010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4EE2069" w14:textId="0D63D04B" w:rsidR="00851E5B" w:rsidRPr="00851E5B" w:rsidRDefault="00851E5B">
                            <w:pPr>
                              <w:rPr>
                                <w:rFonts w:cstheme="minorHAnsi"/>
                              </w:rPr>
                            </w:pPr>
                            <w:r w:rsidRPr="00851E5B">
                              <w:rPr>
                                <w:rFonts w:cstheme="minorHAnsi"/>
                                <w:bCs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5C8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45pt;margin-top:3.4pt;width:460.95pt;height:24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" fillcolor="white [3201]" strokecolor="red" strokeweight=".5pt">
                <v:textbox>
                  <w:txbxContent>
                    <w:p w14:paraId="74EE2069" w14:textId="0D63D04B" w:rsidR="00851E5B" w:rsidRPr="00851E5B" w:rsidRDefault="00851E5B">
                      <w:pPr>
                        <w:rPr>
                          <w:rFonts w:cstheme="minorHAnsi"/>
                        </w:rPr>
                      </w:pPr>
                      <w:r w:rsidRPr="00851E5B">
                        <w:rPr>
                          <w:rFonts w:cstheme="minorHAnsi"/>
                          <w:bCs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</w:p>
    <w:p w14:paraId="31DA014E" w14:textId="77777777" w:rsidR="00851E5B" w:rsidRDefault="00851E5B" w:rsidP="003F109F">
      <w:pPr>
        <w:pStyle w:val="BHead"/>
      </w:pPr>
    </w:p>
    <w:p w14:paraId="69034D53" w14:textId="77777777" w:rsidR="00851E5B" w:rsidRDefault="00851E5B" w:rsidP="003F109F">
      <w:pPr>
        <w:pStyle w:val="BHead"/>
      </w:pPr>
    </w:p>
    <w:p w14:paraId="0F1E089B" w14:textId="77777777" w:rsidR="00851E5B" w:rsidRDefault="00851E5B" w:rsidP="003F109F">
      <w:pPr>
        <w:pStyle w:val="BHead"/>
      </w:pPr>
    </w:p>
    <w:p w14:paraId="50D95B0F" w14:textId="77777777" w:rsidR="00851E5B" w:rsidRDefault="00851E5B" w:rsidP="003F109F">
      <w:pPr>
        <w:pStyle w:val="BHead"/>
      </w:pPr>
    </w:p>
    <w:p w14:paraId="06384404" w14:textId="77777777" w:rsidR="00851E5B" w:rsidRDefault="00851E5B" w:rsidP="003F109F">
      <w:pPr>
        <w:pStyle w:val="BHead"/>
      </w:pPr>
    </w:p>
    <w:p w14:paraId="0E3338B8" w14:textId="77777777" w:rsidR="00851E5B" w:rsidRDefault="00851E5B" w:rsidP="003F109F">
      <w:pPr>
        <w:pStyle w:val="BHead"/>
      </w:pPr>
    </w:p>
    <w:p w14:paraId="301DF370" w14:textId="77777777" w:rsidR="00851E5B" w:rsidRDefault="00851E5B" w:rsidP="003F109F">
      <w:pPr>
        <w:pStyle w:val="BHead"/>
      </w:pPr>
    </w:p>
    <w:p w14:paraId="0B65D705" w14:textId="2AEC596E" w:rsidR="00851E5B" w:rsidRDefault="00851E5B" w:rsidP="00851E5B">
      <w:pPr>
        <w:pStyle w:val="BHead"/>
      </w:pPr>
    </w:p>
    <w:p w14:paraId="7C25398F" w14:textId="77777777" w:rsidR="002656C7" w:rsidRDefault="002656C7" w:rsidP="00851E5B">
      <w:pPr>
        <w:pStyle w:val="BHead"/>
      </w:pPr>
    </w:p>
    <w:p w14:paraId="56C95C77" w14:textId="179ED85C" w:rsidR="003F109F" w:rsidRDefault="002656C7" w:rsidP="00C17CCB">
      <w:r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EE24F" wp14:editId="6A422D7A">
                <wp:simplePos x="0" y="0"/>
                <wp:positionH relativeFrom="column">
                  <wp:posOffset>-65543</wp:posOffset>
                </wp:positionH>
                <wp:positionV relativeFrom="paragraph">
                  <wp:posOffset>285888</wp:posOffset>
                </wp:positionV>
                <wp:extent cx="5874026" cy="2912165"/>
                <wp:effectExtent l="0" t="0" r="19050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4026" cy="2912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9ABA8AD" w14:textId="2C78DE5E" w:rsidR="003F109F" w:rsidRDefault="00851E5B"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EE24F" id="Text Box 2" o:spid="_x0000_s1027" type="#_x0000_t202" style="position:absolute;margin-left:-5.15pt;margin-top:22.5pt;width:462.5pt;height:229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" fillcolor="white [3201]" strokecolor="red" strokeweight=".5pt">
                <v:textbox>
                  <w:txbxContent>
                    <w:p w14:paraId="59ABA8AD" w14:textId="2C78DE5E" w:rsidR="003F109F" w:rsidRDefault="00851E5B"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  <w:r w:rsidR="00851E5B" w:rsidRPr="00851E5B">
        <w:rPr>
          <w:b/>
          <w:color w:val="E30613"/>
          <w:sz w:val="28"/>
        </w:rPr>
        <w:t xml:space="preserve">Activity </w:t>
      </w:r>
      <w:r w:rsidR="002F5042" w:rsidRPr="002F5042">
        <w:rPr>
          <w:b/>
          <w:color w:val="E30613"/>
          <w:sz w:val="28"/>
        </w:rPr>
        <w:t>5.2: What is the weather like?</w:t>
      </w:r>
    </w:p>
    <w:p w14:paraId="7314E024" w14:textId="77777777" w:rsidR="003F109F" w:rsidRDefault="003F109F" w:rsidP="00F27A65">
      <w:pPr>
        <w:pStyle w:val="BHead"/>
      </w:pPr>
    </w:p>
    <w:p w14:paraId="0EFB7EC1" w14:textId="77777777" w:rsidR="003F109F" w:rsidRDefault="003F109F" w:rsidP="00F27A65">
      <w:pPr>
        <w:pStyle w:val="BHead"/>
      </w:pPr>
    </w:p>
    <w:p w14:paraId="184F9AEC" w14:textId="6B532E70" w:rsidR="003F109F" w:rsidRDefault="003F109F" w:rsidP="00F27A65">
      <w:pPr>
        <w:pStyle w:val="BHead"/>
      </w:pPr>
    </w:p>
    <w:p w14:paraId="5FB03B5F" w14:textId="15B2D366" w:rsidR="003F109F" w:rsidRDefault="003F109F" w:rsidP="00F27A65">
      <w:pPr>
        <w:pStyle w:val="BHead"/>
      </w:pPr>
    </w:p>
    <w:p w14:paraId="4058635C" w14:textId="16462B71" w:rsidR="003F109F" w:rsidRDefault="003F109F" w:rsidP="00F27A65">
      <w:pPr>
        <w:pStyle w:val="BHead"/>
      </w:pPr>
    </w:p>
    <w:p w14:paraId="0C478472" w14:textId="7D22BA70" w:rsidR="003F109F" w:rsidRDefault="003F109F" w:rsidP="00F27A65">
      <w:pPr>
        <w:pStyle w:val="BHead"/>
      </w:pPr>
    </w:p>
    <w:p w14:paraId="4D84C5EA" w14:textId="79FFB5F8" w:rsidR="003F109F" w:rsidRDefault="003F109F" w:rsidP="00F27A65">
      <w:pPr>
        <w:pStyle w:val="BHead"/>
      </w:pPr>
    </w:p>
    <w:p w14:paraId="5380B798" w14:textId="77777777" w:rsidR="002656C7" w:rsidRDefault="002656C7" w:rsidP="00851E5B">
      <w:pPr>
        <w:rPr>
          <w:b/>
          <w:color w:val="E30613"/>
          <w:sz w:val="28"/>
        </w:rPr>
      </w:pPr>
    </w:p>
    <w:p w14:paraId="11DB5536" w14:textId="492C8C6E" w:rsidR="00851E5B" w:rsidRDefault="002656C7" w:rsidP="00851E5B">
      <w:pPr>
        <w:pStyle w:val="BHead"/>
      </w:pPr>
      <w:r w:rsidRPr="002656C7">
        <w:t xml:space="preserve">Activity </w:t>
      </w:r>
      <w:r w:rsidR="00F9490A" w:rsidRPr="00F9490A">
        <w:t>3.3: Shopping list</w:t>
      </w:r>
    </w:p>
    <w:p w14:paraId="17BCA28C" w14:textId="25690A7C" w:rsidR="00851E5B" w:rsidRDefault="00F9490A" w:rsidP="00851E5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4093F7" wp14:editId="6570EA28">
                <wp:simplePos x="0" y="0"/>
                <wp:positionH relativeFrom="column">
                  <wp:posOffset>-25787</wp:posOffset>
                </wp:positionH>
                <wp:positionV relativeFrom="paragraph">
                  <wp:posOffset>280090</wp:posOffset>
                </wp:positionV>
                <wp:extent cx="5873750" cy="7861852"/>
                <wp:effectExtent l="0" t="0" r="19050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78618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6A194B1" w14:textId="3C998D9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69D9C5D3" w14:textId="6287260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5CB272B" w14:textId="0DAA9F2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5A83877" w14:textId="018B07E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BAADCA" w14:textId="0DA9F0CF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B87ECA5" w14:textId="388E5FA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8F8E1E9" w14:textId="0EFF89BB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C53757D" w14:textId="28CF433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2521967" w14:textId="12A5536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B7D0E66" w14:textId="379E4E8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F38357D" w14:textId="3A68D41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29CCAAC" w14:textId="3418064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8B654F9" w14:textId="25E6934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9ABB9F8" w14:textId="6C0A300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DE0E9E2" w14:textId="18797A9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761A803" w14:textId="48773FC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D7649B" w14:textId="5F3B4C93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0F57B13" w14:textId="647F28F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52A9B9" w14:textId="6746136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662E6D5" w14:textId="1B3E246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A06CDD8" w14:textId="3213B62E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940CCF7" w14:textId="0603F9C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192C752" w14:textId="56F5882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4761C10" w14:textId="621F530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7639F9C" w14:textId="33173E7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DC4F21E" w14:textId="5364ACB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8421250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741C26" w14:textId="4B68C48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D48705F" w14:textId="2F0BB39F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EF69CB2" w14:textId="05E652E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00618BD" w14:textId="34F001C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681C1C1" w14:textId="6AF2F05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FC0551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EBA87B6" w14:textId="54F554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2B6431A" w14:textId="05392F8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E1749B" w14:textId="4D43565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B544782" w14:textId="5B482263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95C19D6" w14:textId="5D5819D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E3DA38" w14:textId="1B37680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79E3AD8" w14:textId="4C443EB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125FE6A" w14:textId="599E1AD9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78D7DE" w14:textId="33FE1BBE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67B156D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E76BB27" w14:textId="4BF69AB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E9A2643" w14:textId="77777777" w:rsidR="00851E5B" w:rsidRP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093F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margin-left:-2.05pt;margin-top:22.05pt;width:462.5pt;height:619.0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" fillcolor="white [3201]" strokecolor="red" strokeweight=".5pt">
                <v:textbox>
                  <w:txbxContent>
                    <w:p w14:paraId="36A194B1" w14:textId="3C998D9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69D9C5D3" w14:textId="6287260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5CB272B" w14:textId="0DAA9F2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5A83877" w14:textId="018B07E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BAADCA" w14:textId="0DA9F0CF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B87ECA5" w14:textId="388E5FA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8F8E1E9" w14:textId="0EFF89BB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C53757D" w14:textId="28CF433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2521967" w14:textId="12A5536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B7D0E66" w14:textId="379E4E8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F38357D" w14:textId="3A68D41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29CCAAC" w14:textId="3418064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8B654F9" w14:textId="25E6934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9ABB9F8" w14:textId="6C0A300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DE0E9E2" w14:textId="18797A9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761A803" w14:textId="48773FC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D7649B" w14:textId="5F3B4C93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0F57B13" w14:textId="647F28F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52A9B9" w14:textId="6746136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662E6D5" w14:textId="1B3E246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A06CDD8" w14:textId="3213B62E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940CCF7" w14:textId="0603F9C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192C752" w14:textId="56F5882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4761C10" w14:textId="621F530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7639F9C" w14:textId="33173E7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DC4F21E" w14:textId="5364ACB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8421250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741C26" w14:textId="4B68C48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D48705F" w14:textId="2F0BB39F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EF69CB2" w14:textId="05E652E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00618BD" w14:textId="34F001C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681C1C1" w14:textId="6AF2F05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FC0551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EBA87B6" w14:textId="54F554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2B6431A" w14:textId="05392F8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E1749B" w14:textId="4D43565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B544782" w14:textId="5B482263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95C19D6" w14:textId="5D5819D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E3DA38" w14:textId="1B37680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79E3AD8" w14:textId="4C443EB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125FE6A" w14:textId="599E1AD9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78D7DE" w14:textId="33FE1BBE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67B156D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E76BB27" w14:textId="4BF69AB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E9A2643" w14:textId="77777777" w:rsidR="00851E5B" w:rsidRP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1E5B" w:rsidRPr="00851E5B">
        <w:rPr>
          <w:b/>
          <w:color w:val="E30613"/>
          <w:sz w:val="28"/>
        </w:rPr>
        <w:t xml:space="preserve">Activity </w:t>
      </w:r>
      <w:r w:rsidR="002F5042" w:rsidRPr="002F5042">
        <w:rPr>
          <w:b/>
          <w:color w:val="E30613"/>
          <w:sz w:val="28"/>
        </w:rPr>
        <w:t>5.2: What is the weather like? Extension activity</w:t>
      </w:r>
    </w:p>
    <w:p w14:paraId="3B4F37DF" w14:textId="6F3ED3A0" w:rsidR="00851E5B" w:rsidRDefault="00851E5B" w:rsidP="00851E5B">
      <w:pPr>
        <w:rPr>
          <w:b/>
          <w:color w:val="E30613"/>
          <w:sz w:val="28"/>
        </w:rPr>
      </w:pPr>
    </w:p>
    <w:p w14:paraId="6DB94D2F" w14:textId="55613E30" w:rsidR="00851E5B" w:rsidRDefault="00851E5B" w:rsidP="00851E5B">
      <w:pPr>
        <w:rPr>
          <w:b/>
          <w:color w:val="E30613"/>
          <w:sz w:val="28"/>
        </w:rPr>
      </w:pPr>
    </w:p>
    <w:p w14:paraId="52A5861F" w14:textId="10C61D89" w:rsidR="00851E5B" w:rsidRPr="00851E5B" w:rsidRDefault="00851E5B" w:rsidP="00851E5B">
      <w:pPr>
        <w:rPr>
          <w:b/>
          <w:color w:val="E30613"/>
          <w:sz w:val="28"/>
        </w:rPr>
      </w:pPr>
    </w:p>
    <w:p w14:paraId="2720F69C" w14:textId="3E00F1C3" w:rsidR="00851E5B" w:rsidRDefault="00851E5B" w:rsidP="00F27A65">
      <w:pPr>
        <w:pStyle w:val="BHead"/>
      </w:pPr>
    </w:p>
    <w:p w14:paraId="41103B81" w14:textId="1FB8E517" w:rsidR="00851E5B" w:rsidRPr="00851E5B" w:rsidRDefault="00851E5B" w:rsidP="00851E5B"/>
    <w:p w14:paraId="51B502AD" w14:textId="20FDD89A" w:rsidR="00851E5B" w:rsidRPr="00851E5B" w:rsidRDefault="00851E5B" w:rsidP="00851E5B"/>
    <w:p w14:paraId="01F48935" w14:textId="3FEA3B3F" w:rsidR="00851E5B" w:rsidRPr="00851E5B" w:rsidRDefault="00851E5B" w:rsidP="00851E5B"/>
    <w:p w14:paraId="4B2D9C38" w14:textId="01CF0F2D" w:rsidR="00851E5B" w:rsidRPr="00851E5B" w:rsidRDefault="00851E5B" w:rsidP="00851E5B"/>
    <w:p w14:paraId="3181CD29" w14:textId="00F7A76F" w:rsidR="00851E5B" w:rsidRPr="00851E5B" w:rsidRDefault="00851E5B" w:rsidP="00851E5B"/>
    <w:p w14:paraId="65742218" w14:textId="44C40B33" w:rsidR="00851E5B" w:rsidRPr="00851E5B" w:rsidRDefault="00851E5B" w:rsidP="00851E5B"/>
    <w:p w14:paraId="252AD1CB" w14:textId="362B2FF5" w:rsidR="00851E5B" w:rsidRPr="00851E5B" w:rsidRDefault="00851E5B" w:rsidP="00851E5B"/>
    <w:p w14:paraId="1F01C1CE" w14:textId="0BC1AD4F" w:rsidR="00851E5B" w:rsidRPr="00851E5B" w:rsidRDefault="00851E5B" w:rsidP="00851E5B"/>
    <w:p w14:paraId="7F13E54D" w14:textId="77777777" w:rsidR="002F5042" w:rsidRDefault="002F5042" w:rsidP="00F9490A">
      <w:pPr>
        <w:rPr>
          <w:b/>
          <w:color w:val="E30613"/>
          <w:sz w:val="28"/>
        </w:rPr>
      </w:pPr>
    </w:p>
    <w:p w14:paraId="6874672A" w14:textId="77777777" w:rsidR="002F5042" w:rsidRDefault="002F5042" w:rsidP="00F9490A">
      <w:pPr>
        <w:rPr>
          <w:b/>
          <w:color w:val="E30613"/>
          <w:sz w:val="28"/>
        </w:rPr>
      </w:pPr>
    </w:p>
    <w:p w14:paraId="194B4EB5" w14:textId="77777777" w:rsidR="002F5042" w:rsidRDefault="002F5042" w:rsidP="00F9490A">
      <w:pPr>
        <w:rPr>
          <w:b/>
          <w:color w:val="E30613"/>
          <w:sz w:val="28"/>
        </w:rPr>
      </w:pPr>
    </w:p>
    <w:p w14:paraId="0AF9D290" w14:textId="77777777" w:rsidR="002F5042" w:rsidRDefault="002F5042" w:rsidP="00F9490A">
      <w:pPr>
        <w:rPr>
          <w:b/>
          <w:color w:val="E30613"/>
          <w:sz w:val="28"/>
        </w:rPr>
      </w:pPr>
    </w:p>
    <w:p w14:paraId="49F9BCD0" w14:textId="77777777" w:rsidR="002F5042" w:rsidRDefault="002F5042" w:rsidP="00F9490A">
      <w:pPr>
        <w:rPr>
          <w:b/>
          <w:color w:val="E30613"/>
          <w:sz w:val="28"/>
        </w:rPr>
      </w:pPr>
    </w:p>
    <w:p w14:paraId="3B906FE7" w14:textId="77777777" w:rsidR="002F5042" w:rsidRDefault="002F5042" w:rsidP="00F9490A">
      <w:pPr>
        <w:rPr>
          <w:b/>
          <w:color w:val="E30613"/>
          <w:sz w:val="28"/>
        </w:rPr>
      </w:pPr>
    </w:p>
    <w:p w14:paraId="3B80E7C6" w14:textId="77777777" w:rsidR="002F5042" w:rsidRDefault="002F5042" w:rsidP="00F9490A">
      <w:pPr>
        <w:rPr>
          <w:b/>
          <w:color w:val="E30613"/>
          <w:sz w:val="28"/>
        </w:rPr>
      </w:pPr>
    </w:p>
    <w:p w14:paraId="04A24CAD" w14:textId="77777777" w:rsidR="002F5042" w:rsidRDefault="002F5042" w:rsidP="00F9490A">
      <w:pPr>
        <w:rPr>
          <w:b/>
          <w:color w:val="E30613"/>
          <w:sz w:val="28"/>
        </w:rPr>
      </w:pPr>
    </w:p>
    <w:p w14:paraId="5A8B2EEE" w14:textId="77777777" w:rsidR="002F5042" w:rsidRDefault="002F5042" w:rsidP="00F9490A">
      <w:pPr>
        <w:rPr>
          <w:b/>
          <w:color w:val="E30613"/>
          <w:sz w:val="28"/>
        </w:rPr>
      </w:pPr>
    </w:p>
    <w:p w14:paraId="5C5C0D50" w14:textId="77777777" w:rsidR="002F5042" w:rsidRDefault="002F5042" w:rsidP="00F9490A">
      <w:pPr>
        <w:rPr>
          <w:b/>
          <w:color w:val="E30613"/>
          <w:sz w:val="28"/>
        </w:rPr>
      </w:pPr>
    </w:p>
    <w:p w14:paraId="509BD9CC" w14:textId="77777777" w:rsidR="002F5042" w:rsidRDefault="002F5042" w:rsidP="00F9490A">
      <w:pPr>
        <w:rPr>
          <w:b/>
          <w:color w:val="E30613"/>
          <w:sz w:val="28"/>
        </w:rPr>
      </w:pPr>
    </w:p>
    <w:p w14:paraId="2A99D0E7" w14:textId="77777777" w:rsidR="002F5042" w:rsidRDefault="002F5042" w:rsidP="00F9490A">
      <w:pPr>
        <w:rPr>
          <w:b/>
          <w:color w:val="E30613"/>
          <w:sz w:val="28"/>
        </w:rPr>
      </w:pPr>
    </w:p>
    <w:p w14:paraId="34E59780" w14:textId="77777777" w:rsidR="002F5042" w:rsidRDefault="002F5042" w:rsidP="00F9490A">
      <w:pPr>
        <w:rPr>
          <w:b/>
          <w:color w:val="E30613"/>
          <w:sz w:val="28"/>
        </w:rPr>
      </w:pPr>
    </w:p>
    <w:p w14:paraId="65D13320" w14:textId="77777777" w:rsidR="002F5042" w:rsidRDefault="002F5042" w:rsidP="00F9490A">
      <w:pPr>
        <w:rPr>
          <w:b/>
          <w:color w:val="E30613"/>
          <w:sz w:val="28"/>
        </w:rPr>
      </w:pPr>
    </w:p>
    <w:p w14:paraId="5AF37678" w14:textId="6661585B" w:rsidR="00F9490A" w:rsidRPr="00C17CCB" w:rsidRDefault="00C17CCB" w:rsidP="00F9490A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14AF16" wp14:editId="7EB89405">
                <wp:simplePos x="0" y="0"/>
                <wp:positionH relativeFrom="column">
                  <wp:posOffset>-25787</wp:posOffset>
                </wp:positionH>
                <wp:positionV relativeFrom="paragraph">
                  <wp:posOffset>280090</wp:posOffset>
                </wp:positionV>
                <wp:extent cx="5873750" cy="3617292"/>
                <wp:effectExtent l="0" t="0" r="19050" b="152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36172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28BF34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1E007549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2A0357C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7307FDC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AA5DC0A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F71931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8E310F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FCF87F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D5F747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47C422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E028019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0F9262F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13AB085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39290D1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8CA8C19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D6D8F25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F196625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C705BE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828B2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4222AAC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CBBC8E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C0D9D02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14D0E4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2A58C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79C4B44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20062E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3DF016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D466D6A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1E06BE7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9984213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12BC5D8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751BB5F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58E056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472FF3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AB69C6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9BF690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C4EBA8B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357443C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5E16E31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44D10B7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B86F7D3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3DE2E19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D9B43C2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88338AE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D221E77" w14:textId="77777777" w:rsidR="00F9490A" w:rsidRPr="00851E5B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4AF16" id="Text Box 6" o:spid="_x0000_s1029" type="#_x0000_t202" style="position:absolute;margin-left:-2.05pt;margin-top:22.05pt;width:462.5pt;height:284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" fillcolor="white [3201]" strokecolor="red" strokeweight=".5pt">
                <v:textbox>
                  <w:txbxContent>
                    <w:p w14:paraId="128BF34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1E007549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2A0357C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7307FDC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AA5DC0A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F71931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8E310F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FCF87F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D5F747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47C422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E028019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0F9262F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13AB085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39290D1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8CA8C19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D6D8F25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F196625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C705BE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828B2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4222AAC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CBBC8E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C0D9D02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14D0E4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2A58C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79C4B44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20062E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3DF016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D466D6A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1E06BE7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9984213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12BC5D8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751BB5F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58E056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472FF3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AB69C6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9BF690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C4EBA8B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357443C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5E16E31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44D10B7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B86F7D3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3DE2E19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D9B43C2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88338AE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D221E77" w14:textId="77777777" w:rsidR="00F9490A" w:rsidRPr="00851E5B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490A" w:rsidRPr="00851E5B">
        <w:rPr>
          <w:b/>
          <w:color w:val="E30613"/>
          <w:sz w:val="28"/>
        </w:rPr>
        <w:t xml:space="preserve">Activity </w:t>
      </w:r>
      <w:r w:rsidR="002F5042" w:rsidRPr="002F5042">
        <w:rPr>
          <w:b/>
          <w:color w:val="E30613"/>
          <w:sz w:val="28"/>
        </w:rPr>
        <w:t>5.3: Same!</w:t>
      </w:r>
    </w:p>
    <w:p w14:paraId="183C3649" w14:textId="39BDDBEA" w:rsidR="00851E5B" w:rsidRPr="00851E5B" w:rsidRDefault="00851E5B" w:rsidP="00851E5B"/>
    <w:p w14:paraId="39846C4B" w14:textId="2673C7CC" w:rsidR="00851E5B" w:rsidRPr="00851E5B" w:rsidRDefault="00851E5B" w:rsidP="00851E5B"/>
    <w:p w14:paraId="05B8D2A3" w14:textId="3B857EFF" w:rsidR="00851E5B" w:rsidRPr="00851E5B" w:rsidRDefault="00851E5B" w:rsidP="00851E5B"/>
    <w:p w14:paraId="172F3522" w14:textId="1A04FCD4" w:rsidR="00851E5B" w:rsidRPr="00851E5B" w:rsidRDefault="00851E5B" w:rsidP="00851E5B"/>
    <w:p w14:paraId="311BCE7A" w14:textId="0451236B" w:rsidR="00851E5B" w:rsidRPr="00851E5B" w:rsidRDefault="00851E5B" w:rsidP="00851E5B"/>
    <w:p w14:paraId="5BD4D484" w14:textId="7E78F490" w:rsidR="00851E5B" w:rsidRPr="00851E5B" w:rsidRDefault="00851E5B" w:rsidP="00851E5B"/>
    <w:p w14:paraId="3422B313" w14:textId="4FB533E0" w:rsidR="00851E5B" w:rsidRPr="00851E5B" w:rsidRDefault="00851E5B" w:rsidP="00851E5B"/>
    <w:p w14:paraId="5DD9C944" w14:textId="070B0D26" w:rsidR="00851E5B" w:rsidRPr="00851E5B" w:rsidRDefault="00851E5B" w:rsidP="00851E5B"/>
    <w:p w14:paraId="4E041D4E" w14:textId="0EE52383" w:rsidR="00851E5B" w:rsidRPr="00851E5B" w:rsidRDefault="00851E5B" w:rsidP="00851E5B"/>
    <w:p w14:paraId="07901AD5" w14:textId="3E62005F" w:rsidR="00851E5B" w:rsidRPr="00851E5B" w:rsidRDefault="00851E5B" w:rsidP="00851E5B"/>
    <w:p w14:paraId="50B50FAE" w14:textId="4D2777E0" w:rsidR="00851E5B" w:rsidRPr="00851E5B" w:rsidRDefault="00851E5B" w:rsidP="00851E5B"/>
    <w:p w14:paraId="7E2EBB44" w14:textId="61D3194F" w:rsidR="00851E5B" w:rsidRPr="00851E5B" w:rsidRDefault="00851E5B" w:rsidP="00851E5B"/>
    <w:p w14:paraId="56B0C6FA" w14:textId="77777777" w:rsidR="002F5042" w:rsidRDefault="002F5042" w:rsidP="00851E5B"/>
    <w:p w14:paraId="05C026E6" w14:textId="4CA98FAB" w:rsidR="00C17CCB" w:rsidRDefault="00C17CCB" w:rsidP="00C17CC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409074" wp14:editId="24F273B4">
                <wp:simplePos x="0" y="0"/>
                <wp:positionH relativeFrom="column">
                  <wp:posOffset>-25787</wp:posOffset>
                </wp:positionH>
                <wp:positionV relativeFrom="paragraph">
                  <wp:posOffset>280090</wp:posOffset>
                </wp:positionV>
                <wp:extent cx="5873750" cy="3548270"/>
                <wp:effectExtent l="0" t="0" r="19050" b="825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3548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477661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03946EE1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06E5E2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51E71F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C06869E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167213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C72B95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83DF20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B7B278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EA81B0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21527A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365ECF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841512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CD2CADC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DBD52A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317DC3C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56892E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7D9A9F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459B8E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1183A4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980C25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BAD13F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9E3F50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93CB30A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8AD4CC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B66D5A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31ED7B6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1462081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59E85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632B4E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25312A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800745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47C8420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7E59AF6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E76B951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BB02C4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09F36B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703212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E1C067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303A7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94025D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CF8D34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0CDC4F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10971AC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25AB3B1" w14:textId="77777777" w:rsidR="00C17CCB" w:rsidRPr="00851E5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09074" id="Text Box 7" o:spid="_x0000_s1030" type="#_x0000_t202" style="position:absolute;margin-left:-2.05pt;margin-top:22.05pt;width:462.5pt;height:279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" fillcolor="white [3201]" strokecolor="red" strokeweight=".5pt">
                <v:textbox>
                  <w:txbxContent>
                    <w:p w14:paraId="5477661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03946EE1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06E5E2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51E71F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C06869E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167213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C72B95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83DF20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B7B278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EA81B0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21527A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365ECF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841512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CD2CADC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DBD52A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317DC3C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56892E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7D9A9F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459B8E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1183A4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980C25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BAD13F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9E3F50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93CB30A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8AD4CC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B66D5A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31ED7B6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1462081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59E85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632B4E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25312A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800745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47C8420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7E59AF6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E76B951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BB02C4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09F36B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703212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E1C067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303A7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94025D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CF8D34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0CDC4F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10971AC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25AB3B1" w14:textId="77777777" w:rsidR="00C17CCB" w:rsidRPr="00851E5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51E5B">
        <w:rPr>
          <w:b/>
          <w:color w:val="E30613"/>
          <w:sz w:val="28"/>
        </w:rPr>
        <w:t xml:space="preserve">Activity </w:t>
      </w:r>
      <w:r w:rsidR="002F5042" w:rsidRPr="002F5042">
        <w:rPr>
          <w:b/>
          <w:color w:val="E30613"/>
          <w:sz w:val="28"/>
        </w:rPr>
        <w:t>5.3: Same! Extension activity 1</w:t>
      </w:r>
    </w:p>
    <w:p w14:paraId="37A0EE8B" w14:textId="77777777" w:rsidR="00C17CCB" w:rsidRDefault="00C17CCB" w:rsidP="00C17CCB">
      <w:pPr>
        <w:rPr>
          <w:b/>
          <w:color w:val="E30613"/>
          <w:sz w:val="28"/>
        </w:rPr>
      </w:pPr>
    </w:p>
    <w:p w14:paraId="33EC0BAF" w14:textId="77777777" w:rsidR="00C17CCB" w:rsidRDefault="00C17CCB" w:rsidP="00C17CCB">
      <w:pPr>
        <w:rPr>
          <w:b/>
          <w:color w:val="E30613"/>
          <w:sz w:val="28"/>
        </w:rPr>
      </w:pPr>
    </w:p>
    <w:p w14:paraId="01891377" w14:textId="77777777" w:rsidR="00C17CCB" w:rsidRPr="00851E5B" w:rsidRDefault="00C17CCB" w:rsidP="00C17CCB">
      <w:pPr>
        <w:rPr>
          <w:b/>
          <w:color w:val="E30613"/>
          <w:sz w:val="28"/>
        </w:rPr>
      </w:pPr>
    </w:p>
    <w:p w14:paraId="02BC7C60" w14:textId="77777777" w:rsidR="00C17CCB" w:rsidRDefault="00C17CCB" w:rsidP="00C17CCB">
      <w:pPr>
        <w:pStyle w:val="BHead"/>
      </w:pPr>
    </w:p>
    <w:p w14:paraId="13FC0E93" w14:textId="77777777" w:rsidR="00C17CCB" w:rsidRPr="00851E5B" w:rsidRDefault="00C17CCB" w:rsidP="00C17CCB"/>
    <w:p w14:paraId="47C7D602" w14:textId="77777777" w:rsidR="00C17CCB" w:rsidRPr="00851E5B" w:rsidRDefault="00C17CCB" w:rsidP="00C17CCB"/>
    <w:p w14:paraId="5869E98C" w14:textId="77777777" w:rsidR="00C17CCB" w:rsidRPr="00851E5B" w:rsidRDefault="00C17CCB" w:rsidP="00C17CCB"/>
    <w:p w14:paraId="723187B5" w14:textId="77777777" w:rsidR="00C17CCB" w:rsidRPr="00851E5B" w:rsidRDefault="00C17CCB" w:rsidP="00C17CCB"/>
    <w:p w14:paraId="71302183" w14:textId="77777777" w:rsidR="00C17CCB" w:rsidRPr="00851E5B" w:rsidRDefault="00C17CCB" w:rsidP="00C17CCB"/>
    <w:p w14:paraId="5E829B0B" w14:textId="77777777" w:rsidR="00C17CCB" w:rsidRPr="00851E5B" w:rsidRDefault="00C17CCB" w:rsidP="00C17CCB"/>
    <w:p w14:paraId="5382E9F5" w14:textId="77777777" w:rsidR="00C17CCB" w:rsidRPr="00851E5B" w:rsidRDefault="00C17CCB" w:rsidP="00C17CCB"/>
    <w:p w14:paraId="60564A99" w14:textId="77777777" w:rsidR="00C17CCB" w:rsidRPr="00851E5B" w:rsidRDefault="00C17CCB" w:rsidP="00C17CCB"/>
    <w:p w14:paraId="2766A077" w14:textId="77777777" w:rsidR="002F5042" w:rsidRDefault="002F5042" w:rsidP="00C17CCB">
      <w:pPr>
        <w:rPr>
          <w:b/>
          <w:color w:val="E30613"/>
          <w:sz w:val="28"/>
        </w:rPr>
      </w:pPr>
    </w:p>
    <w:p w14:paraId="6978AD51" w14:textId="416496DD" w:rsidR="00C17CCB" w:rsidRPr="00C17CCB" w:rsidRDefault="00C17CCB" w:rsidP="00C17CC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4D97C3" wp14:editId="3A38DE71">
                <wp:simplePos x="0" y="0"/>
                <wp:positionH relativeFrom="column">
                  <wp:posOffset>-25787</wp:posOffset>
                </wp:positionH>
                <wp:positionV relativeFrom="paragraph">
                  <wp:posOffset>329786</wp:posOffset>
                </wp:positionV>
                <wp:extent cx="5873750" cy="7633252"/>
                <wp:effectExtent l="0" t="0" r="1905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76332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CAC6FD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6E4B12B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11B177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5FB6E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F875C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FCA9C5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DDBCE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A3F1D0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7806586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3C3788E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CF4C63C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565E62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3B57C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CA29566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4A67CA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57C5C11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EE4CE0A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C15BF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6F279E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F3ABACE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B1D334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45C8D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37D9F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3B1D97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8F0399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DE38C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23461B0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E94766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08F229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E2FA8A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566747A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68F235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C4AC0B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CF90E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7F6F41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7FFE296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EA47D9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773EA2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4EB504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274B4A0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242345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0DFD69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638FE3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37D018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AFB24A" w14:textId="77777777" w:rsidR="00C17CCB" w:rsidRPr="00851E5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97C3" id="Text Box 8" o:spid="_x0000_s1031" type="#_x0000_t202" style="position:absolute;margin-left:-2.05pt;margin-top:25.95pt;width:462.5pt;height:601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" fillcolor="white [3201]" strokecolor="red" strokeweight=".5pt">
                <v:textbox>
                  <w:txbxContent>
                    <w:p w14:paraId="2CAC6FD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6E4B12B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11B177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5FB6E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F875C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FCA9C5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DDBCE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A3F1D0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7806586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3C3788E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CF4C63C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565E62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3B57C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CA29566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4A67CA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57C5C11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EE4CE0A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C15BF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6F279E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F3ABACE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B1D334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45C8D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37D9F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3B1D97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8F0399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DE38C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23461B0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E94766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08F229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E2FA8A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566747A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68F235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C4AC0B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CF90E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7F6F41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7FFE296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EA47D9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773EA2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4EB504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274B4A0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242345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0DFD69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638FE3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37D018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AFB24A" w14:textId="77777777" w:rsidR="00C17CCB" w:rsidRPr="00851E5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51E5B">
        <w:rPr>
          <w:b/>
          <w:color w:val="E30613"/>
          <w:sz w:val="28"/>
        </w:rPr>
        <w:t xml:space="preserve">Activity </w:t>
      </w:r>
      <w:r w:rsidR="002F5042" w:rsidRPr="002F5042">
        <w:rPr>
          <w:b/>
          <w:color w:val="E30613"/>
          <w:sz w:val="28"/>
        </w:rPr>
        <w:t>5.3: Same! Extension activity 2</w:t>
      </w:r>
    </w:p>
    <w:p w14:paraId="559DDF2E" w14:textId="77777777" w:rsidR="00C17CCB" w:rsidRPr="00851E5B" w:rsidRDefault="00C17CCB" w:rsidP="00C17CCB"/>
    <w:p w14:paraId="2487D0FD" w14:textId="77777777" w:rsidR="00C17CCB" w:rsidRPr="00851E5B" w:rsidRDefault="00C17CCB" w:rsidP="00C17CCB"/>
    <w:p w14:paraId="09693542" w14:textId="77777777" w:rsidR="00C17CCB" w:rsidRPr="00851E5B" w:rsidRDefault="00C17CCB" w:rsidP="00C17CCB"/>
    <w:p w14:paraId="242CD30F" w14:textId="77777777" w:rsidR="00C17CCB" w:rsidRPr="00851E5B" w:rsidRDefault="00C17CCB" w:rsidP="00C17CCB"/>
    <w:p w14:paraId="66A9B51F" w14:textId="77777777" w:rsidR="00C17CCB" w:rsidRPr="00851E5B" w:rsidRDefault="00C17CCB" w:rsidP="00C17CCB"/>
    <w:p w14:paraId="17965BD4" w14:textId="77777777" w:rsidR="00C17CCB" w:rsidRPr="00851E5B" w:rsidRDefault="00C17CCB" w:rsidP="00C17CCB"/>
    <w:p w14:paraId="7E4D8743" w14:textId="77777777" w:rsidR="00C17CCB" w:rsidRPr="00851E5B" w:rsidRDefault="00C17CCB" w:rsidP="00C17CCB"/>
    <w:p w14:paraId="7F4B1ED4" w14:textId="77777777" w:rsidR="00C17CCB" w:rsidRPr="00851E5B" w:rsidRDefault="00C17CCB" w:rsidP="00C17CCB"/>
    <w:p w14:paraId="7FEAB734" w14:textId="77777777" w:rsidR="00C17CCB" w:rsidRPr="00851E5B" w:rsidRDefault="00C17CCB" w:rsidP="00C17CCB"/>
    <w:p w14:paraId="6A834065" w14:textId="77777777" w:rsidR="00C17CCB" w:rsidRPr="00851E5B" w:rsidRDefault="00C17CCB" w:rsidP="00C17CCB"/>
    <w:p w14:paraId="484A624B" w14:textId="77777777" w:rsidR="00C17CCB" w:rsidRPr="00851E5B" w:rsidRDefault="00C17CCB" w:rsidP="00C17CCB"/>
    <w:p w14:paraId="68A9BDE5" w14:textId="77777777" w:rsidR="00C17CCB" w:rsidRPr="00851E5B" w:rsidRDefault="00C17CCB" w:rsidP="00C17CCB"/>
    <w:p w14:paraId="52E6F48C" w14:textId="77777777" w:rsidR="00C17CCB" w:rsidRDefault="00C17CCB" w:rsidP="00C17CCB"/>
    <w:p w14:paraId="46196F93" w14:textId="58DA216F" w:rsidR="00C17CCB" w:rsidRDefault="00C17CCB" w:rsidP="00851E5B"/>
    <w:p w14:paraId="434180A8" w14:textId="42F184FF" w:rsidR="00C17CCB" w:rsidRDefault="00C17CCB" w:rsidP="00851E5B"/>
    <w:p w14:paraId="56382351" w14:textId="77777777" w:rsidR="00C17CCB" w:rsidRPr="00851E5B" w:rsidRDefault="00C17CCB" w:rsidP="00C17CCB"/>
    <w:p w14:paraId="42AFC63F" w14:textId="77777777" w:rsidR="00C17CCB" w:rsidRPr="00851E5B" w:rsidRDefault="00C17CCB" w:rsidP="00C17CCB"/>
    <w:p w14:paraId="6C554756" w14:textId="77777777" w:rsidR="00C17CCB" w:rsidRDefault="00C17CCB" w:rsidP="00C17CCB"/>
    <w:p w14:paraId="219C40E3" w14:textId="02721B9C" w:rsidR="00C17CCB" w:rsidRDefault="00C17CCB" w:rsidP="00851E5B"/>
    <w:p w14:paraId="6E99ECA9" w14:textId="22190A0E" w:rsidR="00C17CCB" w:rsidRDefault="00C17CCB" w:rsidP="00851E5B"/>
    <w:p w14:paraId="35A392D4" w14:textId="5F449D64" w:rsidR="00C17CCB" w:rsidRDefault="00C17CCB" w:rsidP="00851E5B"/>
    <w:p w14:paraId="6656DF04" w14:textId="2DB6868E" w:rsidR="00C17CCB" w:rsidRDefault="00C17CCB" w:rsidP="00851E5B"/>
    <w:p w14:paraId="4E54B0DB" w14:textId="77777777" w:rsidR="00C17CCB" w:rsidRPr="00851E5B" w:rsidRDefault="00C17CCB" w:rsidP="00851E5B"/>
    <w:sectPr w:rsidR="00C17CCB" w:rsidRPr="00851E5B" w:rsidSect="00E87A0C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2F3BDA" w14:textId="77777777" w:rsidR="00DA1453" w:rsidRDefault="00DA1453" w:rsidP="00F23499">
      <w:r>
        <w:separator/>
      </w:r>
    </w:p>
  </w:endnote>
  <w:endnote w:type="continuationSeparator" w:id="0">
    <w:p w14:paraId="3BEE23F3" w14:textId="77777777" w:rsidR="00DA1453" w:rsidRDefault="00DA1453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D1B463" w14:textId="056B6AEF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Computing: Key Stage 3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EE7B47" w14:textId="77777777" w:rsidR="00DA1453" w:rsidRDefault="00DA1453" w:rsidP="00F23499">
      <w:r>
        <w:separator/>
      </w:r>
    </w:p>
  </w:footnote>
  <w:footnote w:type="continuationSeparator" w:id="0">
    <w:p w14:paraId="2CE3CB03" w14:textId="77777777" w:rsidR="00DA1453" w:rsidRDefault="00DA1453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9"/>
  </w:num>
  <w:num w:numId="5">
    <w:abstractNumId w:val="3"/>
  </w:num>
  <w:num w:numId="6">
    <w:abstractNumId w:val="4"/>
  </w:num>
  <w:num w:numId="7">
    <w:abstractNumId w:val="1"/>
  </w:num>
  <w:num w:numId="8">
    <w:abstractNumId w:val="2"/>
  </w:num>
  <w:num w:numId="9">
    <w:abstractNumId w:val="5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attachedTemplate r:id="rId1"/>
  <w:doNotTrackMoves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1D6C5D"/>
    <w:rsid w:val="001E48E0"/>
    <w:rsid w:val="001E5882"/>
    <w:rsid w:val="001F054B"/>
    <w:rsid w:val="002656C7"/>
    <w:rsid w:val="00265EB4"/>
    <w:rsid w:val="002944BA"/>
    <w:rsid w:val="002F5042"/>
    <w:rsid w:val="003A0FDE"/>
    <w:rsid w:val="003C694F"/>
    <w:rsid w:val="003F109F"/>
    <w:rsid w:val="0041759E"/>
    <w:rsid w:val="0046053E"/>
    <w:rsid w:val="00592D54"/>
    <w:rsid w:val="005E18DF"/>
    <w:rsid w:val="0061701C"/>
    <w:rsid w:val="007D7590"/>
    <w:rsid w:val="008035A4"/>
    <w:rsid w:val="00817334"/>
    <w:rsid w:val="00851E5B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E7BA0"/>
    <w:rsid w:val="00B33BEE"/>
    <w:rsid w:val="00B9308E"/>
    <w:rsid w:val="00BC3522"/>
    <w:rsid w:val="00C17CCB"/>
    <w:rsid w:val="00CA6711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9490A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neairnie/Desktop/TEMPLATING%20TO%20DO%20Lea%20Computing%20%20Sample%20proofread%20and%20returned%2018.02.21%20/Templates%20for%20Word%20docs/R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Red.dotx</Template>
  <TotalTime>38</TotalTime>
  <Pages>4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Jane Fairnie</cp:lastModifiedBy>
  <cp:revision>11</cp:revision>
  <dcterms:created xsi:type="dcterms:W3CDTF">2021-04-26T20:07:00Z</dcterms:created>
  <dcterms:modified xsi:type="dcterms:W3CDTF">2021-04-26T21:09:00Z</dcterms:modified>
</cp:coreProperties>
</file>