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572EB" w14:textId="62979780" w:rsidR="00FF1D7D" w:rsidRPr="00D64E28" w:rsidRDefault="00FF1D7D" w:rsidP="000968E1">
      <w:pPr>
        <w:pStyle w:val="Heading1"/>
      </w:pPr>
      <w:r w:rsidRPr="00D64E28">
        <w:t>About the module: Student guide</w:t>
      </w:r>
    </w:p>
    <w:p w14:paraId="37F0FDD1" w14:textId="368C6E53" w:rsidR="00B563B5" w:rsidRPr="00B0258F" w:rsidRDefault="00B0258F" w:rsidP="000968E1">
      <w:r>
        <w:t>As you know, s</w:t>
      </w:r>
      <w:r w:rsidRPr="00B563B5">
        <w:t>preadsheets</w:t>
      </w:r>
      <w:r w:rsidR="00B563B5" w:rsidRPr="00B563B5">
        <w:t xml:space="preserve"> are incredibly useful and powerful tools. They are used every day by people in all sorts of ways, from storing information about products and stock levels to managing multi-million-pound budgets. </w:t>
      </w:r>
      <w:r>
        <w:t xml:space="preserve">Following on from </w:t>
      </w:r>
      <w:r>
        <w:rPr>
          <w:i/>
          <w:iCs/>
        </w:rPr>
        <w:t>Introducing spreadsheets</w:t>
      </w:r>
      <w:r>
        <w:t>, this module focuses on more advanced features of spreadsheets, including new functions, form controls and macros to develop more bespoke and user-friendly spreadsheets.</w:t>
      </w:r>
    </w:p>
    <w:p w14:paraId="7281C55F" w14:textId="777DB609" w:rsidR="00FF1D7D" w:rsidRPr="00FF1D7D" w:rsidRDefault="00FF1D7D">
      <w:pPr>
        <w:rPr>
          <w:rFonts w:ascii="Arial" w:hAnsi="Arial" w:cs="Arial"/>
        </w:rPr>
      </w:pPr>
    </w:p>
    <w:p w14:paraId="2CBD6019" w14:textId="0BCF4E49" w:rsidR="00FF1D7D" w:rsidRPr="00FF1D7D" w:rsidRDefault="00201BB5" w:rsidP="00201BB5">
      <w:pPr>
        <w:pStyle w:val="BHead"/>
      </w:pPr>
      <w:r>
        <w:t>Software</w:t>
      </w:r>
    </w:p>
    <w:p w14:paraId="4DB6A3D3" w14:textId="2AFB108D" w:rsidR="00FF1D7D" w:rsidRDefault="00FF1D7D" w:rsidP="00201BB5">
      <w:r w:rsidRPr="00FF1D7D">
        <w:t xml:space="preserve">During this module you will use a </w:t>
      </w:r>
      <w:r w:rsidR="00B563B5">
        <w:t>spreadsheet</w:t>
      </w:r>
      <w:r w:rsidRPr="00FF1D7D">
        <w:t xml:space="preserve"> application</w:t>
      </w:r>
      <w:r w:rsidR="00B563B5">
        <w:t xml:space="preserve">, such as </w:t>
      </w:r>
      <w:r w:rsidRPr="00FF1D7D">
        <w:t xml:space="preserve">Microsoft </w:t>
      </w:r>
      <w:r w:rsidR="00B563B5">
        <w:t>Excel</w:t>
      </w:r>
      <w:r w:rsidRPr="00FF1D7D">
        <w:t xml:space="preserve"> or Google </w:t>
      </w:r>
      <w:r w:rsidR="00B563B5">
        <w:t>Sheets.</w:t>
      </w:r>
    </w:p>
    <w:p w14:paraId="655F9E91" w14:textId="20531079" w:rsidR="00FF1D7D" w:rsidRPr="00FF1D7D" w:rsidRDefault="00FF1D7D" w:rsidP="00FF1D7D">
      <w:pPr>
        <w:rPr>
          <w:rFonts w:ascii="Arial" w:hAnsi="Arial" w:cs="Arial"/>
        </w:rPr>
      </w:pPr>
    </w:p>
    <w:p w14:paraId="2DABBCBD" w14:textId="087F9A2F" w:rsidR="00FF1D7D" w:rsidRPr="00FF1D7D" w:rsidRDefault="00201BB5" w:rsidP="00201BB5">
      <w:pPr>
        <w:pStyle w:val="BHead"/>
      </w:pPr>
      <w:r>
        <w:t>What you will learn</w:t>
      </w:r>
    </w:p>
    <w:p w14:paraId="5004F630" w14:textId="30519E1E" w:rsidR="00FF1D7D" w:rsidRDefault="00FF1D7D" w:rsidP="00201BB5">
      <w:r>
        <w:t xml:space="preserve">By the end of the </w:t>
      </w:r>
      <w:proofErr w:type="gramStart"/>
      <w:r>
        <w:t>module</w:t>
      </w:r>
      <w:proofErr w:type="gramEnd"/>
      <w:r>
        <w:t xml:space="preserve"> you should:</w:t>
      </w:r>
    </w:p>
    <w:p w14:paraId="747BA3D4" w14:textId="1EB6F28E" w:rsidR="00FF1D7D" w:rsidRDefault="00FF1D7D" w:rsidP="00201BB5">
      <w:pPr>
        <w:pStyle w:val="ListParagraph"/>
        <w:numPr>
          <w:ilvl w:val="0"/>
          <w:numId w:val="11"/>
        </w:numPr>
      </w:pPr>
      <w:r w:rsidRPr="00201BB5">
        <w:t>Know and understand</w:t>
      </w:r>
      <w:r>
        <w:t>:</w:t>
      </w:r>
    </w:p>
    <w:p w14:paraId="6B83EB5A" w14:textId="1CACFF3A" w:rsidR="00FF1D7D" w:rsidRDefault="00FF1D7D" w:rsidP="00201BB5">
      <w:pPr>
        <w:pStyle w:val="ListParagraph"/>
        <w:numPr>
          <w:ilvl w:val="1"/>
          <w:numId w:val="12"/>
        </w:numPr>
      </w:pPr>
      <w:r>
        <w:t xml:space="preserve">How to </w:t>
      </w:r>
      <w:r w:rsidR="00B0258F">
        <w:t>use a range of more advanced</w:t>
      </w:r>
      <w:r w:rsidR="00B563B5">
        <w:t xml:space="preserve"> </w:t>
      </w:r>
      <w:r w:rsidR="00B0258F">
        <w:t>functions</w:t>
      </w:r>
      <w:r w:rsidR="00B563B5">
        <w:t xml:space="preserve"> in a spreadsheet</w:t>
      </w:r>
    </w:p>
    <w:p w14:paraId="6ADC6CFC" w14:textId="6EB90134" w:rsidR="00FF1D7D" w:rsidRDefault="00FF1D7D" w:rsidP="00201BB5">
      <w:pPr>
        <w:pStyle w:val="ListParagraph"/>
        <w:numPr>
          <w:ilvl w:val="1"/>
          <w:numId w:val="12"/>
        </w:numPr>
      </w:pPr>
      <w:r>
        <w:t xml:space="preserve">How to </w:t>
      </w:r>
      <w:r w:rsidR="00B0258F">
        <w:t>use validation to create drop-down lists</w:t>
      </w:r>
    </w:p>
    <w:p w14:paraId="36D49D32" w14:textId="5A525DF3" w:rsidR="00B563B5" w:rsidRDefault="00B0258F" w:rsidP="00201BB5">
      <w:pPr>
        <w:pStyle w:val="ListParagraph"/>
        <w:numPr>
          <w:ilvl w:val="1"/>
          <w:numId w:val="12"/>
        </w:numPr>
      </w:pPr>
      <w:r>
        <w:t>How to sort data and run simple queries</w:t>
      </w:r>
    </w:p>
    <w:p w14:paraId="068AF568" w14:textId="04603E16" w:rsidR="00FF1D7D" w:rsidRDefault="00FF1D7D" w:rsidP="00201BB5">
      <w:pPr>
        <w:pStyle w:val="ListParagraph"/>
        <w:numPr>
          <w:ilvl w:val="1"/>
          <w:numId w:val="12"/>
        </w:numPr>
      </w:pPr>
      <w:r>
        <w:t xml:space="preserve">How to </w:t>
      </w:r>
      <w:r w:rsidR="00B0258F">
        <w:t>use macros to automate processes</w:t>
      </w:r>
    </w:p>
    <w:p w14:paraId="7B3A7A13" w14:textId="56D7EACD" w:rsidR="00B0258F" w:rsidRDefault="00B0258F" w:rsidP="00201BB5">
      <w:pPr>
        <w:pStyle w:val="ListParagraph"/>
        <w:numPr>
          <w:ilvl w:val="1"/>
          <w:numId w:val="12"/>
        </w:numPr>
      </w:pPr>
      <w:r>
        <w:t>How to record, edit and assign macros</w:t>
      </w:r>
    </w:p>
    <w:p w14:paraId="2B7F3F8A" w14:textId="6F709747" w:rsidR="00FF1D7D" w:rsidRDefault="00FF1D7D" w:rsidP="00201BB5">
      <w:pPr>
        <w:pStyle w:val="ListParagraph"/>
        <w:numPr>
          <w:ilvl w:val="0"/>
          <w:numId w:val="13"/>
        </w:numPr>
      </w:pPr>
      <w:r>
        <w:t>Be able to:</w:t>
      </w:r>
    </w:p>
    <w:p w14:paraId="4D6878C7" w14:textId="17944C31" w:rsidR="00FF1D7D" w:rsidRDefault="00B563B5" w:rsidP="00201BB5">
      <w:pPr>
        <w:pStyle w:val="ListParagraph"/>
        <w:numPr>
          <w:ilvl w:val="1"/>
          <w:numId w:val="14"/>
        </w:numPr>
      </w:pPr>
      <w:r>
        <w:t xml:space="preserve">Use a range of </w:t>
      </w:r>
      <w:r w:rsidR="00B0258F">
        <w:t>more advanced functions in a spreadsheet</w:t>
      </w:r>
    </w:p>
    <w:p w14:paraId="13BB6308" w14:textId="091C2CE0" w:rsidR="00FF1D7D" w:rsidRDefault="00B563B5" w:rsidP="00201BB5">
      <w:pPr>
        <w:pStyle w:val="ListParagraph"/>
        <w:numPr>
          <w:ilvl w:val="1"/>
          <w:numId w:val="14"/>
        </w:numPr>
      </w:pPr>
      <w:r>
        <w:t xml:space="preserve">Use </w:t>
      </w:r>
      <w:r w:rsidR="00B0258F">
        <w:t>validation within spreadsheets to minimise user error</w:t>
      </w:r>
    </w:p>
    <w:p w14:paraId="3B0BF06B" w14:textId="11EB14F8" w:rsidR="00B563B5" w:rsidRDefault="00B0258F" w:rsidP="00201BB5">
      <w:pPr>
        <w:pStyle w:val="ListParagraph"/>
        <w:numPr>
          <w:ilvl w:val="1"/>
          <w:numId w:val="14"/>
        </w:numPr>
      </w:pPr>
      <w:r>
        <w:t>Develop and use macros to automate aspects of spreadsheets</w:t>
      </w:r>
    </w:p>
    <w:p w14:paraId="02901D61" w14:textId="294FD5EA" w:rsidR="00B0258F" w:rsidRDefault="00B0258F" w:rsidP="00201BB5">
      <w:pPr>
        <w:pStyle w:val="ListParagraph"/>
        <w:numPr>
          <w:ilvl w:val="1"/>
          <w:numId w:val="14"/>
        </w:numPr>
      </w:pPr>
      <w:r>
        <w:t>Design spreadsheets for a range of purposes</w:t>
      </w:r>
    </w:p>
    <w:p w14:paraId="76CE4506" w14:textId="08020DC7" w:rsidR="00B0258F" w:rsidRDefault="00B0258F" w:rsidP="00201BB5">
      <w:pPr>
        <w:pStyle w:val="ListParagraph"/>
        <w:numPr>
          <w:ilvl w:val="1"/>
          <w:numId w:val="14"/>
        </w:numPr>
      </w:pPr>
      <w:r>
        <w:t>Use spreadsheets top handle data in a variety of situations</w:t>
      </w:r>
    </w:p>
    <w:p w14:paraId="51D74450" w14:textId="3A2396CB" w:rsidR="00B0258F" w:rsidRDefault="00B0258F" w:rsidP="00201BB5">
      <w:pPr>
        <w:pStyle w:val="ListParagraph"/>
        <w:numPr>
          <w:ilvl w:val="1"/>
          <w:numId w:val="14"/>
        </w:numPr>
      </w:pPr>
      <w:r>
        <w:t>Interpret data from spreadsheets</w:t>
      </w:r>
    </w:p>
    <w:p w14:paraId="13E1AAD9" w14:textId="77777777" w:rsidR="00FF1D7D" w:rsidRDefault="00FF1D7D" w:rsidP="00FF1D7D"/>
    <w:p w14:paraId="53152528" w14:textId="128420E9" w:rsidR="00FF1D7D" w:rsidRPr="004C6E61" w:rsidRDefault="00201BB5" w:rsidP="00201BB5">
      <w:pPr>
        <w:pStyle w:val="BHead"/>
      </w:pPr>
      <w:r>
        <w:t>National curriculum</w:t>
      </w:r>
    </w:p>
    <w:p w14:paraId="57FA0E1D" w14:textId="04C60C70" w:rsidR="00FF1D7D" w:rsidRDefault="00FF1D7D" w:rsidP="00201BB5">
      <w:r>
        <w:t>In this module you will:</w:t>
      </w:r>
    </w:p>
    <w:p w14:paraId="61E3A570" w14:textId="6EC3D264" w:rsidR="00FF1D7D" w:rsidRDefault="00FF1D7D" w:rsidP="00201BB5">
      <w:pPr>
        <w:pStyle w:val="ListParagraph"/>
        <w:numPr>
          <w:ilvl w:val="0"/>
          <w:numId w:val="15"/>
        </w:numPr>
      </w:pPr>
      <w:r>
        <w:t xml:space="preserve">Learn about software that </w:t>
      </w:r>
      <w:r w:rsidR="00B0258F">
        <w:t xml:space="preserve">is </w:t>
      </w:r>
      <w:r w:rsidR="00B563B5">
        <w:t>found on most</w:t>
      </w:r>
      <w:r>
        <w:t xml:space="preserve"> computer systems</w:t>
      </w:r>
    </w:p>
    <w:p w14:paraId="2FDBDC22" w14:textId="16B29045" w:rsidR="00B563B5" w:rsidRDefault="00B563B5" w:rsidP="00201BB5">
      <w:pPr>
        <w:pStyle w:val="ListParagraph"/>
        <w:numPr>
          <w:ilvl w:val="0"/>
          <w:numId w:val="15"/>
        </w:numPr>
      </w:pPr>
      <w:r>
        <w:t>Design, use and evaluate scenarios that model real-world problems</w:t>
      </w:r>
    </w:p>
    <w:p w14:paraId="5B55724B" w14:textId="147E5A80" w:rsidR="00B0258F" w:rsidRDefault="00B0258F" w:rsidP="00201BB5">
      <w:pPr>
        <w:pStyle w:val="ListParagraph"/>
        <w:numPr>
          <w:ilvl w:val="0"/>
          <w:numId w:val="15"/>
        </w:numPr>
      </w:pPr>
      <w:r>
        <w:t xml:space="preserve">Use simple Boolean logic (AND </w:t>
      </w:r>
      <w:proofErr w:type="spellStart"/>
      <w:r>
        <w:t>and</w:t>
      </w:r>
      <w:proofErr w:type="spellEnd"/>
      <w:r>
        <w:t xml:space="preserve"> OR)</w:t>
      </w:r>
    </w:p>
    <w:p w14:paraId="2D0D7F19" w14:textId="01B2AF1F" w:rsidR="00FF1D7D" w:rsidRDefault="00FF1D7D" w:rsidP="00FF1D7D">
      <w:pPr>
        <w:pStyle w:val="ListParagraph"/>
        <w:tabs>
          <w:tab w:val="left" w:pos="2268"/>
        </w:tabs>
        <w:ind w:left="791"/>
        <w:rPr>
          <w:rFonts w:ascii="Arial" w:hAnsi="Arial" w:cs="Arial"/>
        </w:rPr>
      </w:pPr>
    </w:p>
    <w:p w14:paraId="3EF4DB54" w14:textId="77777777" w:rsidR="00201BB5" w:rsidRDefault="00201BB5" w:rsidP="00FF1D7D">
      <w:pPr>
        <w:pStyle w:val="ListParagraph"/>
        <w:tabs>
          <w:tab w:val="left" w:pos="2268"/>
        </w:tabs>
        <w:ind w:left="791"/>
        <w:rPr>
          <w:rFonts w:ascii="Arial" w:hAnsi="Arial" w:cs="Arial"/>
        </w:rPr>
      </w:pPr>
    </w:p>
    <w:p w14:paraId="65BAB889" w14:textId="394AAC2F" w:rsidR="003B1881" w:rsidRDefault="003B1881" w:rsidP="00201BB5">
      <w:pPr>
        <w:pStyle w:val="BHead"/>
      </w:pPr>
      <w:r>
        <w:lastRenderedPageBreak/>
        <w:t>Assessment</w:t>
      </w:r>
    </w:p>
    <w:p w14:paraId="39696CF6" w14:textId="7B677529" w:rsidR="003B1881" w:rsidRDefault="003B1881" w:rsidP="00201BB5">
      <w:r>
        <w:t xml:space="preserve">This module includes quizzes at the end of </w:t>
      </w:r>
      <w:r w:rsidR="00AE2D8D">
        <w:t xml:space="preserve">the first </w:t>
      </w:r>
      <w:r w:rsidR="009D6271">
        <w:t>four</w:t>
      </w:r>
      <w:r w:rsidR="00AE2D8D">
        <w:t xml:space="preserve"> lessons</w:t>
      </w:r>
      <w:r w:rsidR="00201BB5">
        <w:t xml:space="preserve">. </w:t>
      </w:r>
      <w:r>
        <w:t>These use a range of question types including:</w:t>
      </w:r>
    </w:p>
    <w:p w14:paraId="732C3985" w14:textId="77777777" w:rsidR="003B1881" w:rsidRDefault="003B1881" w:rsidP="00201BB5">
      <w:pPr>
        <w:pStyle w:val="ListParagraph"/>
        <w:numPr>
          <w:ilvl w:val="0"/>
          <w:numId w:val="16"/>
        </w:numPr>
      </w:pPr>
      <w:r>
        <w:t>multiple-choice questions where you select the correct answer</w:t>
      </w:r>
    </w:p>
    <w:p w14:paraId="7BF568BD" w14:textId="52F0846F" w:rsidR="003B1881" w:rsidRPr="00B0258F" w:rsidRDefault="003B1881" w:rsidP="00201BB5">
      <w:pPr>
        <w:pStyle w:val="ListParagraph"/>
        <w:numPr>
          <w:ilvl w:val="0"/>
          <w:numId w:val="16"/>
        </w:numPr>
      </w:pPr>
      <w:r>
        <w:t>drag and drop questions where you select the correct word to complete a sentence</w:t>
      </w:r>
      <w:r w:rsidR="00201BB5">
        <w:t>.</w:t>
      </w:r>
    </w:p>
    <w:p w14:paraId="66CB0456" w14:textId="55EB5980" w:rsidR="003B1881" w:rsidRDefault="003B1881" w:rsidP="00201BB5">
      <w:r>
        <w:t>There is also a practical assessment at the end of the module where you will use the skills gained across the module to complete an extended task.</w:t>
      </w:r>
    </w:p>
    <w:p w14:paraId="42D8752A" w14:textId="000D6855" w:rsidR="00AE2D8D" w:rsidRPr="003B1881" w:rsidRDefault="00AE2D8D" w:rsidP="003B1881">
      <w:pPr>
        <w:tabs>
          <w:tab w:val="left" w:pos="2268"/>
        </w:tabs>
        <w:rPr>
          <w:rFonts w:ascii="Arial" w:hAnsi="Arial" w:cs="Arial"/>
        </w:rPr>
      </w:pPr>
    </w:p>
    <w:sectPr w:rsidR="00AE2D8D" w:rsidRPr="003B1881" w:rsidSect="002A2653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1A147" w14:textId="77777777" w:rsidR="00C62839" w:rsidRDefault="00C62839" w:rsidP="005A5320">
      <w:pPr>
        <w:spacing w:before="0" w:after="0" w:line="240" w:lineRule="auto"/>
      </w:pPr>
      <w:r>
        <w:separator/>
      </w:r>
    </w:p>
  </w:endnote>
  <w:endnote w:type="continuationSeparator" w:id="0">
    <w:p w14:paraId="78A626A4" w14:textId="77777777" w:rsidR="00C62839" w:rsidRDefault="00C62839" w:rsidP="005A532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34CFF" w14:textId="60C993B1" w:rsidR="00201BB5" w:rsidRDefault="00201BB5" w:rsidP="00201BB5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F6BFF" w14:textId="77777777" w:rsidR="00C62839" w:rsidRDefault="00C62839" w:rsidP="005A5320">
      <w:pPr>
        <w:spacing w:before="0" w:after="0" w:line="240" w:lineRule="auto"/>
      </w:pPr>
      <w:r>
        <w:separator/>
      </w:r>
    </w:p>
  </w:footnote>
  <w:footnote w:type="continuationSeparator" w:id="0">
    <w:p w14:paraId="5374D320" w14:textId="77777777" w:rsidR="00C62839" w:rsidRDefault="00C62839" w:rsidP="005A532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5B317" w14:textId="0FC3F2D0" w:rsidR="005A5320" w:rsidRPr="000968E1" w:rsidRDefault="000968E1" w:rsidP="000968E1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6B46CC55" wp14:editId="5FA356DF">
          <wp:simplePos x="0" y="0"/>
          <wp:positionH relativeFrom="page">
            <wp:posOffset>0</wp:posOffset>
          </wp:positionH>
          <wp:positionV relativeFrom="paragraph">
            <wp:posOffset>-457835</wp:posOffset>
          </wp:positionV>
          <wp:extent cx="7534275" cy="1027971"/>
          <wp:effectExtent l="0" t="0" r="0" b="127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279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968E1">
      <w:t>Advanced spreadsheets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B58E8"/>
    <w:multiLevelType w:val="hybridMultilevel"/>
    <w:tmpl w:val="0FBAA7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A6170"/>
    <w:multiLevelType w:val="hybridMultilevel"/>
    <w:tmpl w:val="E9AAC722"/>
    <w:lvl w:ilvl="0" w:tplc="F18667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3A494E"/>
    <w:multiLevelType w:val="hybridMultilevel"/>
    <w:tmpl w:val="DCB8F7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6246D"/>
    <w:multiLevelType w:val="hybridMultilevel"/>
    <w:tmpl w:val="EDB25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7C2024"/>
    <w:multiLevelType w:val="hybridMultilevel"/>
    <w:tmpl w:val="86C6F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FF3FA3"/>
    <w:multiLevelType w:val="hybridMultilevel"/>
    <w:tmpl w:val="1CCAB5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2008D1"/>
    <w:multiLevelType w:val="hybridMultilevel"/>
    <w:tmpl w:val="C156B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D04C3"/>
    <w:multiLevelType w:val="hybridMultilevel"/>
    <w:tmpl w:val="CF6ACA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46CE2"/>
    <w:multiLevelType w:val="hybridMultilevel"/>
    <w:tmpl w:val="D2D26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6403CA"/>
    <w:multiLevelType w:val="hybridMultilevel"/>
    <w:tmpl w:val="06B2454C"/>
    <w:lvl w:ilvl="0" w:tplc="04090003">
      <w:start w:val="1"/>
      <w:numFmt w:val="bullet"/>
      <w:lvlText w:val="o"/>
      <w:lvlJc w:val="left"/>
      <w:pPr>
        <w:ind w:left="79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E2A82"/>
    <w:multiLevelType w:val="hybridMultilevel"/>
    <w:tmpl w:val="F1165D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967E40"/>
    <w:multiLevelType w:val="hybridMultilevel"/>
    <w:tmpl w:val="5FFE0A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980069">
    <w:abstractNumId w:val="2"/>
  </w:num>
  <w:num w:numId="2" w16cid:durableId="406003097">
    <w:abstractNumId w:val="4"/>
  </w:num>
  <w:num w:numId="3" w16cid:durableId="871069759">
    <w:abstractNumId w:val="8"/>
  </w:num>
  <w:num w:numId="4" w16cid:durableId="1117216544">
    <w:abstractNumId w:val="14"/>
  </w:num>
  <w:num w:numId="5" w16cid:durableId="955991926">
    <w:abstractNumId w:val="12"/>
  </w:num>
  <w:num w:numId="6" w16cid:durableId="171989889">
    <w:abstractNumId w:val="6"/>
  </w:num>
  <w:num w:numId="7" w16cid:durableId="642194642">
    <w:abstractNumId w:val="10"/>
  </w:num>
  <w:num w:numId="8" w16cid:durableId="1164130998">
    <w:abstractNumId w:val="0"/>
  </w:num>
  <w:num w:numId="9" w16cid:durableId="341595042">
    <w:abstractNumId w:val="11"/>
  </w:num>
  <w:num w:numId="10" w16cid:durableId="1685550337">
    <w:abstractNumId w:val="13"/>
  </w:num>
  <w:num w:numId="11" w16cid:durableId="801925874">
    <w:abstractNumId w:val="7"/>
  </w:num>
  <w:num w:numId="12" w16cid:durableId="1691369667">
    <w:abstractNumId w:val="3"/>
  </w:num>
  <w:num w:numId="13" w16cid:durableId="246352571">
    <w:abstractNumId w:val="5"/>
  </w:num>
  <w:num w:numId="14" w16cid:durableId="10760365">
    <w:abstractNumId w:val="1"/>
  </w:num>
  <w:num w:numId="15" w16cid:durableId="762215970">
    <w:abstractNumId w:val="15"/>
  </w:num>
  <w:num w:numId="16" w16cid:durableId="20689935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D19"/>
    <w:rsid w:val="000968E1"/>
    <w:rsid w:val="00097D19"/>
    <w:rsid w:val="000A1DF3"/>
    <w:rsid w:val="00201BB5"/>
    <w:rsid w:val="002148F2"/>
    <w:rsid w:val="00283450"/>
    <w:rsid w:val="002A2653"/>
    <w:rsid w:val="00343A02"/>
    <w:rsid w:val="003B1881"/>
    <w:rsid w:val="004A377A"/>
    <w:rsid w:val="00547574"/>
    <w:rsid w:val="005A5320"/>
    <w:rsid w:val="00843409"/>
    <w:rsid w:val="00894386"/>
    <w:rsid w:val="009B26C5"/>
    <w:rsid w:val="009D6271"/>
    <w:rsid w:val="00A076C8"/>
    <w:rsid w:val="00AA6677"/>
    <w:rsid w:val="00AE2D8D"/>
    <w:rsid w:val="00B0258F"/>
    <w:rsid w:val="00B563B5"/>
    <w:rsid w:val="00B931F5"/>
    <w:rsid w:val="00C36559"/>
    <w:rsid w:val="00C62839"/>
    <w:rsid w:val="00D64E28"/>
    <w:rsid w:val="00DD3835"/>
    <w:rsid w:val="00E30870"/>
    <w:rsid w:val="00E52ABF"/>
    <w:rsid w:val="00FF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17EE"/>
  <w15:chartTrackingRefBased/>
  <w15:docId w15:val="{31810836-D847-DD49-BD63-FBCD1177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8E1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0968E1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D7D"/>
    <w:pPr>
      <w:ind w:left="720"/>
      <w:contextualSpacing/>
    </w:pPr>
  </w:style>
  <w:style w:type="table" w:styleId="TableGrid">
    <w:name w:val="Table Grid"/>
    <w:basedOn w:val="TableNormal"/>
    <w:uiPriority w:val="39"/>
    <w:rsid w:val="00FF1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68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8E1"/>
  </w:style>
  <w:style w:type="paragraph" w:styleId="Footer">
    <w:name w:val="footer"/>
    <w:basedOn w:val="Normal"/>
    <w:link w:val="FooterChar"/>
    <w:uiPriority w:val="99"/>
    <w:unhideWhenUsed/>
    <w:rsid w:val="000968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8E1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0968E1"/>
    <w:rPr>
      <w:b/>
      <w:color w:val="B70D7F"/>
      <w:sz w:val="36"/>
      <w:szCs w:val="36"/>
    </w:rPr>
  </w:style>
  <w:style w:type="paragraph" w:customStyle="1" w:styleId="Normal1">
    <w:name w:val="Normal1"/>
    <w:link w:val="Normal1Char"/>
    <w:rsid w:val="000968E1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0968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68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68E1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8E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8E1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68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68E1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968E1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0968E1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0968E1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968E1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0968E1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0968E1"/>
    <w:pPr>
      <w:numPr>
        <w:numId w:val="7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0968E1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0968E1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0968E1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0968E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0968E1"/>
    <w:pPr>
      <w:numPr>
        <w:numId w:val="10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0968E1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0968E1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0968E1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0968E1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0968E1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0968E1"/>
    <w:rPr>
      <w:b/>
      <w:color w:val="B70D7F"/>
      <w:sz w:val="28"/>
    </w:rPr>
  </w:style>
  <w:style w:type="paragraph" w:customStyle="1" w:styleId="CHead">
    <w:name w:val="C Head"/>
    <w:basedOn w:val="BHead"/>
    <w:link w:val="CHeadChar"/>
    <w:qFormat/>
    <w:rsid w:val="000968E1"/>
    <w:rPr>
      <w:i/>
    </w:rPr>
  </w:style>
  <w:style w:type="character" w:customStyle="1" w:styleId="BHeadChar">
    <w:name w:val="B Head Char"/>
    <w:basedOn w:val="DefaultParagraphFont"/>
    <w:link w:val="BHead"/>
    <w:rsid w:val="000968E1"/>
    <w:rPr>
      <w:b/>
      <w:color w:val="B70D7F"/>
      <w:sz w:val="28"/>
    </w:rPr>
  </w:style>
  <w:style w:type="character" w:customStyle="1" w:styleId="CHeadChar">
    <w:name w:val="C Head Char"/>
    <w:basedOn w:val="BHeadChar"/>
    <w:link w:val="CHead"/>
    <w:rsid w:val="000968E1"/>
    <w:rPr>
      <w:b/>
      <w:i/>
      <w:color w:val="B70D7F"/>
      <w:sz w:val="28"/>
    </w:rPr>
  </w:style>
  <w:style w:type="paragraph" w:customStyle="1" w:styleId="DHead">
    <w:name w:val="D Head"/>
    <w:basedOn w:val="CHead"/>
    <w:link w:val="DHeadChar"/>
    <w:qFormat/>
    <w:rsid w:val="000968E1"/>
    <w:rPr>
      <w:b w:val="0"/>
    </w:rPr>
  </w:style>
  <w:style w:type="character" w:customStyle="1" w:styleId="DHeadChar">
    <w:name w:val="D Head Char"/>
    <w:basedOn w:val="CHeadChar"/>
    <w:link w:val="DHead"/>
    <w:rsid w:val="000968E1"/>
    <w:rPr>
      <w:b w:val="0"/>
      <w:i/>
      <w:color w:val="B70D7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Pi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Pink.dotx</Template>
  <TotalTime>1</TotalTime>
  <Pages>2</Pages>
  <Words>307</Words>
  <Characters>1530</Characters>
  <Application>Microsoft Office Word</Application>
  <DocSecurity>0</DocSecurity>
  <Lines>90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 Pearcey</dc:creator>
  <cp:keywords/>
  <dc:description/>
  <cp:lastModifiedBy>Lea Albrechtsen</cp:lastModifiedBy>
  <cp:revision>2</cp:revision>
  <dcterms:created xsi:type="dcterms:W3CDTF">2022-10-04T14:43:00Z</dcterms:created>
  <dcterms:modified xsi:type="dcterms:W3CDTF">2022-10-04T14:43:00Z</dcterms:modified>
</cp:coreProperties>
</file>