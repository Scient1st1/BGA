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2A4A3" w14:textId="2834BEC9" w:rsidR="00280311" w:rsidRPr="0072009A" w:rsidRDefault="00280311" w:rsidP="0072009A">
      <w:pPr>
        <w:pStyle w:val="Heading1"/>
      </w:pPr>
      <w:r w:rsidRPr="0072009A">
        <w:t xml:space="preserve">Key points for students </w:t>
      </w:r>
    </w:p>
    <w:p w14:paraId="2BDDF079" w14:textId="2EB58DAF" w:rsidR="00280311" w:rsidRDefault="002317BF">
      <w:r>
        <w:t>You will be provided with pre-populated spreadsheets to complete the tasks for this unit.</w:t>
      </w:r>
    </w:p>
    <w:p w14:paraId="0609332B" w14:textId="29FC9BC4" w:rsidR="002317BF" w:rsidRDefault="002317BF"/>
    <w:p w14:paraId="5AF068F2" w14:textId="0AD1A06B" w:rsidR="002317BF" w:rsidRPr="002317BF" w:rsidRDefault="005F436C" w:rsidP="0072009A">
      <w:pPr>
        <w:pStyle w:val="BHead"/>
      </w:pPr>
      <w:r>
        <w:t>Drop-down lists</w:t>
      </w:r>
    </w:p>
    <w:p w14:paraId="3E16717C" w14:textId="5BD246CC" w:rsidR="005F436C" w:rsidRDefault="005F436C" w:rsidP="005F436C">
      <w:r>
        <w:t>Drop-down lists can be created to limit the values that a user can enter.</w:t>
      </w:r>
    </w:p>
    <w:p w14:paraId="68AD40B2" w14:textId="6FB2EC0C" w:rsidR="002317BF" w:rsidRDefault="005F436C" w:rsidP="005F436C">
      <w:r>
        <w:t xml:space="preserve">The words to appear in the list need to be added to the spreadsheet first in a column. </w:t>
      </w:r>
    </w:p>
    <w:p w14:paraId="6C29468B" w14:textId="361902A0" w:rsidR="005F436C" w:rsidRDefault="005F436C" w:rsidP="005F436C">
      <w:r>
        <w:t xml:space="preserve">If they will be used in a </w:t>
      </w:r>
      <w:r w:rsidRPr="009362E1">
        <w:rPr>
          <w:rFonts w:ascii="Courier New" w:hAnsi="Courier New" w:cs="Courier New"/>
        </w:rPr>
        <w:t>VLOOKUP</w:t>
      </w:r>
      <w:r>
        <w:t xml:space="preserve"> they must be sorted into alphabetical order.</w:t>
      </w:r>
    </w:p>
    <w:p w14:paraId="78868B7D" w14:textId="535179D9" w:rsidR="005F436C" w:rsidRDefault="005F436C" w:rsidP="005F436C">
      <w:r>
        <w:t xml:space="preserve">To create a list, click in the cell where the list should appear, then go </w:t>
      </w:r>
      <w:r w:rsidR="007A2474">
        <w:rPr>
          <w:rFonts w:cstheme="minorHAnsi"/>
        </w:rPr>
        <w:t>to Data –</w:t>
      </w:r>
      <w:r w:rsidRPr="005F436C">
        <w:rPr>
          <w:rFonts w:cstheme="minorHAnsi"/>
        </w:rPr>
        <w:t xml:space="preserve"> Data validation</w:t>
      </w:r>
      <w:r>
        <w:rPr>
          <w:rFonts w:cstheme="minorHAnsi"/>
        </w:rPr>
        <w:t xml:space="preserve"> and select ‘</w:t>
      </w:r>
      <w:r w:rsidR="00BB3F88">
        <w:rPr>
          <w:rFonts w:cstheme="minorHAnsi"/>
        </w:rPr>
        <w:t>List from a range’</w:t>
      </w:r>
      <w:r>
        <w:rPr>
          <w:rFonts w:cstheme="minorHAnsi"/>
        </w:rPr>
        <w:t xml:space="preserve"> and then </w:t>
      </w:r>
      <w:r w:rsidR="00BB3F88">
        <w:rPr>
          <w:rFonts w:cstheme="minorHAnsi"/>
        </w:rPr>
        <w:t xml:space="preserve">click in the box to the right to </w:t>
      </w:r>
      <w:r>
        <w:rPr>
          <w:rFonts w:cstheme="minorHAnsi"/>
        </w:rPr>
        <w:t>select the cells containing the data to appear in the list.</w:t>
      </w:r>
    </w:p>
    <w:p w14:paraId="6E8468DE" w14:textId="7D7F2CB3" w:rsidR="002317BF" w:rsidRDefault="00BB3F88">
      <w:r>
        <w:rPr>
          <w:noProof/>
          <w:lang w:eastAsia="en-GB"/>
        </w:rPr>
        <w:drawing>
          <wp:inline distT="0" distB="0" distL="0" distR="0" wp14:anchorId="12E2CA70" wp14:editId="2CBE898B">
            <wp:extent cx="4279599" cy="2730500"/>
            <wp:effectExtent l="0" t="0" r="6985" b="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2175" cy="276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43A0B" w14:textId="77777777" w:rsidR="00BB3F88" w:rsidRDefault="00BB3F88"/>
    <w:p w14:paraId="779B965F" w14:textId="1BE86C2D" w:rsidR="002317BF" w:rsidRPr="005F436C" w:rsidRDefault="005F436C" w:rsidP="007A2474">
      <w:pPr>
        <w:pStyle w:val="BHead"/>
      </w:pPr>
      <w:r w:rsidRPr="005F436C">
        <w:t xml:space="preserve">VLOOKUP </w:t>
      </w:r>
      <w:r w:rsidR="007A2474">
        <w:t>f</w:t>
      </w:r>
      <w:r w:rsidR="002317BF" w:rsidRPr="005F436C">
        <w:t>unction</w:t>
      </w:r>
    </w:p>
    <w:p w14:paraId="7E017587" w14:textId="306D3CB3" w:rsidR="005F436C" w:rsidRDefault="005F436C">
      <w:r>
        <w:t>This is a very useful function that can be used to find other information from a spreadsheet, for example looking up a student’s mark to find out what grade they have achieved.</w:t>
      </w:r>
    </w:p>
    <w:p w14:paraId="1587F5E8" w14:textId="2CF2E9D6" w:rsidR="002317BF" w:rsidRDefault="005F436C">
      <w:r>
        <w:t>This function requires three pieces of information:</w:t>
      </w:r>
    </w:p>
    <w:p w14:paraId="15C91227" w14:textId="2D77B83F" w:rsidR="005F436C" w:rsidRDefault="005F436C" w:rsidP="005F436C">
      <w:pPr>
        <w:pStyle w:val="ListParagraph"/>
        <w:numPr>
          <w:ilvl w:val="0"/>
          <w:numId w:val="1"/>
        </w:numPr>
      </w:pPr>
      <w:r>
        <w:t>The cell reference for the value you wish to search for</w:t>
      </w:r>
      <w:r w:rsidR="007A2474">
        <w:t>.</w:t>
      </w:r>
    </w:p>
    <w:p w14:paraId="3EBFBEB7" w14:textId="6F1255F0" w:rsidR="005F436C" w:rsidRDefault="005F436C" w:rsidP="005F436C">
      <w:pPr>
        <w:pStyle w:val="ListParagraph"/>
        <w:numPr>
          <w:ilvl w:val="0"/>
          <w:numId w:val="1"/>
        </w:numPr>
      </w:pPr>
      <w:r>
        <w:t>The range of cells containing all the values and associated dat</w:t>
      </w:r>
      <w:r w:rsidR="007A2474">
        <w:t xml:space="preserve">a. </w:t>
      </w:r>
      <w:r>
        <w:t>Remember, this will need to be set as an absolute cell reference using $ if the function is to be replicated.</w:t>
      </w:r>
    </w:p>
    <w:p w14:paraId="7B39740A" w14:textId="5FA59D7C" w:rsidR="005F436C" w:rsidRDefault="005F436C" w:rsidP="005F436C">
      <w:pPr>
        <w:pStyle w:val="ListParagraph"/>
        <w:numPr>
          <w:ilvl w:val="0"/>
          <w:numId w:val="1"/>
        </w:numPr>
      </w:pPr>
      <w:r>
        <w:t>The column number of the range that contains the value to be returned and displayed.</w:t>
      </w:r>
      <w:r w:rsidR="00BB3F88">
        <w:t xml:space="preserve"> This is referred to as the index.</w:t>
      </w:r>
    </w:p>
    <w:p w14:paraId="07D934FD" w14:textId="77777777" w:rsidR="002317BF" w:rsidRDefault="002317BF"/>
    <w:p w14:paraId="38A78CDA" w14:textId="2F61EFB6" w:rsidR="002317BF" w:rsidRDefault="005F436C" w:rsidP="007A2474">
      <w:pPr>
        <w:pStyle w:val="BHead"/>
      </w:pPr>
      <w:r>
        <w:lastRenderedPageBreak/>
        <w:t>Sorting data</w:t>
      </w:r>
    </w:p>
    <w:p w14:paraId="55AF95F7" w14:textId="1F8074CD" w:rsidR="002317BF" w:rsidRDefault="005F436C">
      <w:r>
        <w:t>Remember to select all the data required.</w:t>
      </w:r>
    </w:p>
    <w:p w14:paraId="441D3D12" w14:textId="27C04410" w:rsidR="005F436C" w:rsidRDefault="005F436C">
      <w:r>
        <w:t>Select one or more columns to be sorted and if necessary, adjust whether it should be sorted in ascending or descending order.</w:t>
      </w:r>
    </w:p>
    <w:p w14:paraId="588309A9" w14:textId="3D3B74F5" w:rsidR="005F436C" w:rsidRDefault="005F436C">
      <w:r>
        <w:t xml:space="preserve">If your data has headings these can be used to </w:t>
      </w:r>
      <w:proofErr w:type="gramStart"/>
      <w:r>
        <w:t>help</w:t>
      </w:r>
      <w:proofErr w:type="gramEnd"/>
      <w:r>
        <w:t xml:space="preserve"> select the correct columns.</w:t>
      </w:r>
    </w:p>
    <w:p w14:paraId="7FDE9C3D" w14:textId="77777777" w:rsidR="005F436C" w:rsidRDefault="005F436C"/>
    <w:p w14:paraId="268A70E9" w14:textId="5FF389BD" w:rsidR="005F436C" w:rsidRPr="005F436C" w:rsidRDefault="005F436C" w:rsidP="007A2474">
      <w:pPr>
        <w:pStyle w:val="BHead"/>
      </w:pPr>
      <w:r w:rsidRPr="005F436C">
        <w:t>Check boxes</w:t>
      </w:r>
    </w:p>
    <w:p w14:paraId="4B1B8F3A" w14:textId="6185BA36" w:rsidR="005F436C" w:rsidRDefault="005F436C">
      <w:r>
        <w:t>Check boxes are another way of keeping data in a spreadsheet accurate by requiring the user to select one or more options from those available.</w:t>
      </w:r>
    </w:p>
    <w:p w14:paraId="2B304827" w14:textId="5D5EE2F0" w:rsidR="005F436C" w:rsidRDefault="00BB3F88">
      <w:r>
        <w:t>Click on the cell requiring a check box an</w:t>
      </w:r>
      <w:r w:rsidR="007A2474">
        <w:t xml:space="preserve">d add it from the insert menu. </w:t>
      </w:r>
      <w:r>
        <w:t>The Boolean value of the check box (True or False) will be stored in the cell where the check box appears.</w:t>
      </w:r>
    </w:p>
    <w:p w14:paraId="20B6D2F3" w14:textId="77777777" w:rsidR="00BB3F88" w:rsidRPr="005F436C" w:rsidRDefault="00BB3F88"/>
    <w:p w14:paraId="03842DBF" w14:textId="00DBAB0B" w:rsidR="005F436C" w:rsidRPr="005F436C" w:rsidRDefault="005F436C" w:rsidP="007A2474">
      <w:pPr>
        <w:pStyle w:val="BHead"/>
      </w:pPr>
      <w:r>
        <w:t>Macros</w:t>
      </w:r>
    </w:p>
    <w:p w14:paraId="0E83C1EA" w14:textId="77777777" w:rsidR="005F436C" w:rsidRDefault="005F436C">
      <w:r>
        <w:t>Macros can be created to automate certain processes in a spreadsheet.</w:t>
      </w:r>
    </w:p>
    <w:p w14:paraId="615EED30" w14:textId="69276772" w:rsidR="00BB3F88" w:rsidRDefault="00BB3F88">
      <w:r>
        <w:t>Macros are found in the extension tab.</w:t>
      </w:r>
    </w:p>
    <w:p w14:paraId="089C8A84" w14:textId="2EDCBF1F" w:rsidR="002317BF" w:rsidRDefault="005F436C">
      <w:r>
        <w:t>Make sure that the actions to be performed while the macro is recorded are</w:t>
      </w:r>
      <w:r w:rsidR="007A2474">
        <w:t xml:space="preserve"> planned carefully in advance.</w:t>
      </w:r>
    </w:p>
    <w:p w14:paraId="7AA6B980" w14:textId="71C6F234" w:rsidR="00BB3F88" w:rsidRDefault="00BB3F88">
      <w:r>
        <w:t>When saving the macro, make sure that the macro name chosen does not contain any spaces.</w:t>
      </w:r>
    </w:p>
    <w:p w14:paraId="58C9011D" w14:textId="2176A944" w:rsidR="005F436C" w:rsidRDefault="005F436C">
      <w:r>
        <w:t xml:space="preserve">Remember to </w:t>
      </w:r>
      <w:r w:rsidR="00BB3F88">
        <w:t xml:space="preserve">use the drawing option from the insert tab to create a ‘button’ to </w:t>
      </w:r>
      <w:r>
        <w:t>assign the macro to in order to use it.</w:t>
      </w:r>
      <w:r w:rsidR="007A2474">
        <w:t xml:space="preserve"> </w:t>
      </w:r>
      <w:r w:rsidR="009C27F9">
        <w:t>Sel</w:t>
      </w:r>
      <w:r w:rsidR="007A2474">
        <w:t>ect the ‘button’, click on the three</w:t>
      </w:r>
      <w:r w:rsidR="009C27F9">
        <w:t xml:space="preserve"> </w:t>
      </w:r>
      <w:proofErr w:type="gramStart"/>
      <w:r w:rsidR="009C27F9">
        <w:t>dots</w:t>
      </w:r>
      <w:proofErr w:type="gramEnd"/>
      <w:r w:rsidR="009C27F9">
        <w:t xml:space="preserve"> and then choose ‘Assign </w:t>
      </w:r>
      <w:r w:rsidR="007527B2">
        <w:t xml:space="preserve">a </w:t>
      </w:r>
      <w:r w:rsidR="009C27F9">
        <w:t>script’ and type in the name of your macro.</w:t>
      </w:r>
    </w:p>
    <w:p w14:paraId="0D0DA326" w14:textId="5034DAFE" w:rsidR="002317BF" w:rsidRDefault="005F436C">
      <w:r>
        <w:t>Click on ‘</w:t>
      </w:r>
      <w:r w:rsidR="00BB3F88">
        <w:t>Apps Script’</w:t>
      </w:r>
      <w:r>
        <w:t xml:space="preserve"> to access the </w:t>
      </w:r>
      <w:r w:rsidR="00BB3F88">
        <w:t>JavaScript</w:t>
      </w:r>
      <w:r>
        <w:t xml:space="preserve"> code</w:t>
      </w:r>
      <w:r w:rsidR="00BB3F88">
        <w:t xml:space="preserve"> to view or edit it</w:t>
      </w:r>
      <w:r w:rsidR="007A2474">
        <w:t xml:space="preserve">. </w:t>
      </w:r>
      <w:r>
        <w:t>Remember to save any changes.</w:t>
      </w:r>
    </w:p>
    <w:p w14:paraId="1D11E253" w14:textId="3581DE51" w:rsidR="002317BF" w:rsidRDefault="002317BF"/>
    <w:p w14:paraId="523A8CA3" w14:textId="6EF3815F" w:rsidR="005F436C" w:rsidRDefault="005F436C" w:rsidP="007A2474">
      <w:pPr>
        <w:pStyle w:val="BHead"/>
      </w:pPr>
      <w:r>
        <w:t>Logical operators</w:t>
      </w:r>
    </w:p>
    <w:p w14:paraId="0EB6FFA4" w14:textId="200664B4" w:rsidR="005F436C" w:rsidRDefault="005F436C">
      <w:r w:rsidRPr="009362E1">
        <w:rPr>
          <w:rFonts w:ascii="Courier New" w:hAnsi="Courier New" w:cs="Courier New"/>
        </w:rPr>
        <w:t>AND</w:t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r w:rsidRPr="009362E1">
        <w:rPr>
          <w:rFonts w:ascii="Courier New" w:hAnsi="Courier New" w:cs="Courier New"/>
        </w:rPr>
        <w:t>OR</w:t>
      </w:r>
      <w:r>
        <w:t xml:space="preserve"> can be used within </w:t>
      </w:r>
      <w:r w:rsidRPr="009362E1">
        <w:rPr>
          <w:rFonts w:ascii="Courier New" w:hAnsi="Courier New" w:cs="Courier New"/>
        </w:rPr>
        <w:t>IF</w:t>
      </w:r>
      <w:r>
        <w:t xml:space="preserve"> functions to check for two or more conditions.</w:t>
      </w:r>
    </w:p>
    <w:p w14:paraId="30521D91" w14:textId="594504CA" w:rsidR="005F436C" w:rsidRDefault="005F436C"/>
    <w:p w14:paraId="47D58D4D" w14:textId="4001D4CA" w:rsidR="005F436C" w:rsidRDefault="005F436C" w:rsidP="007A2474">
      <w:pPr>
        <w:pStyle w:val="BHead"/>
      </w:pPr>
      <w:r>
        <w:t>REPT function</w:t>
      </w:r>
    </w:p>
    <w:p w14:paraId="214D2B04" w14:textId="33918A1C" w:rsidR="005F436C" w:rsidRPr="005F436C" w:rsidRDefault="005F436C">
      <w:r>
        <w:t>This function is used to repeat a string of chara</w:t>
      </w:r>
      <w:r w:rsidR="007A2474">
        <w:t xml:space="preserve">cters a given number of times. </w:t>
      </w:r>
      <w:r>
        <w:t>It can be used to give a visual representation of a value.</w:t>
      </w:r>
    </w:p>
    <w:p w14:paraId="6DE7A396" w14:textId="77777777" w:rsidR="002317BF" w:rsidRPr="002317BF" w:rsidRDefault="002317BF"/>
    <w:sectPr w:rsidR="002317BF" w:rsidRPr="002317BF" w:rsidSect="002A265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DDB131" w14:textId="77777777" w:rsidR="003B6CFD" w:rsidRDefault="003B6CFD" w:rsidP="0072009A">
      <w:pPr>
        <w:spacing w:before="0" w:after="0" w:line="240" w:lineRule="auto"/>
      </w:pPr>
      <w:r>
        <w:separator/>
      </w:r>
    </w:p>
  </w:endnote>
  <w:endnote w:type="continuationSeparator" w:id="0">
    <w:p w14:paraId="75DF6452" w14:textId="77777777" w:rsidR="003B6CFD" w:rsidRDefault="003B6CFD" w:rsidP="0072009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BBD90" w14:textId="77777777" w:rsidR="003A0EBE" w:rsidRDefault="003A0E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CC7E30" w14:textId="3C283CB5" w:rsidR="007A2474" w:rsidRDefault="007A2474" w:rsidP="007A2474">
    <w:pPr>
      <w:pStyle w:val="Footer"/>
      <w:jc w:val="right"/>
    </w:pPr>
    <w:r w:rsidRPr="006A01B0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Progress in Computing</w:t>
    </w:r>
    <w:r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 xml:space="preserve"> </w:t>
    </w:r>
    <w:r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CE5589" w14:textId="77777777" w:rsidR="003A0EBE" w:rsidRDefault="003A0E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BBED40" w14:textId="77777777" w:rsidR="003B6CFD" w:rsidRDefault="003B6CFD" w:rsidP="0072009A">
      <w:pPr>
        <w:spacing w:before="0" w:after="0" w:line="240" w:lineRule="auto"/>
      </w:pPr>
      <w:r>
        <w:separator/>
      </w:r>
    </w:p>
  </w:footnote>
  <w:footnote w:type="continuationSeparator" w:id="0">
    <w:p w14:paraId="265AD0E5" w14:textId="77777777" w:rsidR="003B6CFD" w:rsidRDefault="003B6CFD" w:rsidP="0072009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EEF09E" w14:textId="77777777" w:rsidR="003A0EBE" w:rsidRDefault="003A0EB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D7A4B5" w14:textId="209139AB" w:rsidR="0072009A" w:rsidRDefault="0072009A" w:rsidP="0072009A">
    <w:pPr>
      <w:pStyle w:val="Title"/>
    </w:pPr>
    <w:r>
      <w:rPr>
        <w:lang w:eastAsia="en-GB"/>
      </w:rPr>
      <w:drawing>
        <wp:anchor distT="0" distB="0" distL="114300" distR="114300" simplePos="0" relativeHeight="251659264" behindDoc="1" locked="0" layoutInCell="1" allowOverlap="1" wp14:anchorId="1CC17AB5" wp14:editId="3FC9E7FB">
          <wp:simplePos x="0" y="0"/>
          <wp:positionH relativeFrom="page">
            <wp:posOffset>9525</wp:posOffset>
          </wp:positionH>
          <wp:positionV relativeFrom="paragraph">
            <wp:posOffset>-429260</wp:posOffset>
          </wp:positionV>
          <wp:extent cx="7534275" cy="1027971"/>
          <wp:effectExtent l="0" t="0" r="0" b="127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02797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A0EBE">
      <w:t xml:space="preserve"> </w:t>
    </w:r>
    <w:r>
      <w:t>Advanced spreadsheets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F2601" w14:textId="77777777" w:rsidR="003A0EBE" w:rsidRDefault="003A0EB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F11EDC"/>
    <w:multiLevelType w:val="hybridMultilevel"/>
    <w:tmpl w:val="0C1023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3717158">
    <w:abstractNumId w:val="1"/>
  </w:num>
  <w:num w:numId="2" w16cid:durableId="710765321">
    <w:abstractNumId w:val="2"/>
  </w:num>
  <w:num w:numId="3" w16cid:durableId="1394617771">
    <w:abstractNumId w:val="0"/>
  </w:num>
  <w:num w:numId="4" w16cid:durableId="1995520676">
    <w:abstractNumId w:val="3"/>
  </w:num>
  <w:num w:numId="5" w16cid:durableId="12268416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linkStyl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311"/>
    <w:rsid w:val="000A1DF3"/>
    <w:rsid w:val="000D0E01"/>
    <w:rsid w:val="002148F2"/>
    <w:rsid w:val="002317BF"/>
    <w:rsid w:val="00280311"/>
    <w:rsid w:val="00283450"/>
    <w:rsid w:val="002A2653"/>
    <w:rsid w:val="00365326"/>
    <w:rsid w:val="003A0EBE"/>
    <w:rsid w:val="003B6CFD"/>
    <w:rsid w:val="004A377A"/>
    <w:rsid w:val="00516AA1"/>
    <w:rsid w:val="00547574"/>
    <w:rsid w:val="005F436C"/>
    <w:rsid w:val="0072009A"/>
    <w:rsid w:val="007527B2"/>
    <w:rsid w:val="007A2474"/>
    <w:rsid w:val="00843409"/>
    <w:rsid w:val="00894386"/>
    <w:rsid w:val="009362E1"/>
    <w:rsid w:val="009C27F9"/>
    <w:rsid w:val="00AA6677"/>
    <w:rsid w:val="00AB17FC"/>
    <w:rsid w:val="00B931F5"/>
    <w:rsid w:val="00BB3F88"/>
    <w:rsid w:val="00C36559"/>
    <w:rsid w:val="00DD3835"/>
    <w:rsid w:val="00E30870"/>
    <w:rsid w:val="00E52ABF"/>
    <w:rsid w:val="00EE1817"/>
    <w:rsid w:val="00EF1EFD"/>
    <w:rsid w:val="00F35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2E2824C"/>
  <w15:chartTrackingRefBased/>
  <w15:docId w15:val="{A3B33167-21D5-D54A-851B-59F57C6CE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EBE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3A0EBE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317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F436C"/>
    <w:pPr>
      <w:ind w:left="720"/>
      <w:contextualSpacing/>
    </w:pPr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3A0EBE"/>
    <w:rPr>
      <w:b/>
      <w:color w:val="B70D7F"/>
      <w:sz w:val="36"/>
      <w:szCs w:val="36"/>
    </w:rPr>
  </w:style>
  <w:style w:type="paragraph" w:customStyle="1" w:styleId="Normal1">
    <w:name w:val="Normal1"/>
    <w:link w:val="Normal1Char"/>
    <w:rsid w:val="003A0EBE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3A0EB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A0EB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A0EBE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0EBE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0EBE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0EB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0EBE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A0EB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0EBE"/>
  </w:style>
  <w:style w:type="paragraph" w:styleId="Footer">
    <w:name w:val="footer"/>
    <w:basedOn w:val="Normal"/>
    <w:link w:val="FooterChar"/>
    <w:uiPriority w:val="99"/>
    <w:unhideWhenUsed/>
    <w:rsid w:val="003A0EB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0EBE"/>
  </w:style>
  <w:style w:type="paragraph" w:styleId="Title">
    <w:name w:val="Title"/>
    <w:basedOn w:val="Normal"/>
    <w:next w:val="Normal"/>
    <w:link w:val="TitleChar"/>
    <w:uiPriority w:val="10"/>
    <w:qFormat/>
    <w:rsid w:val="003A0EBE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3A0EBE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3A0E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3A0EB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3A0E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3A0EBE"/>
    <w:pPr>
      <w:numPr>
        <w:numId w:val="2"/>
      </w:numPr>
      <w:spacing w:line="240" w:lineRule="auto"/>
      <w:ind w:left="641" w:hanging="357"/>
      <w:contextualSpacing/>
    </w:pPr>
    <w:rPr>
      <w:rFonts w:cstheme="minorHAnsi"/>
    </w:rPr>
  </w:style>
  <w:style w:type="character" w:customStyle="1" w:styleId="NotesChar">
    <w:name w:val="Notes Char"/>
    <w:basedOn w:val="DefaultParagraphFont"/>
    <w:link w:val="Notes"/>
    <w:rsid w:val="003A0EB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3A0EBE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3A0E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3A0EBE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3A0EBE"/>
    <w:pPr>
      <w:numPr>
        <w:numId w:val="5"/>
      </w:numPr>
      <w:spacing w:line="240" w:lineRule="auto"/>
      <w:ind w:left="641" w:hanging="357"/>
      <w:contextualSpacing/>
    </w:pPr>
    <w:rPr>
      <w:rFonts w:cstheme="minorHAnsi"/>
    </w:rPr>
  </w:style>
  <w:style w:type="character" w:customStyle="1" w:styleId="UnorderedsublistChar">
    <w:name w:val="Unordered sublist Char"/>
    <w:basedOn w:val="UnorderedlistChar"/>
    <w:link w:val="Unorderedsublist"/>
    <w:rsid w:val="003A0EBE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3A0EBE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cstheme="minorHAnsi"/>
      <w:b/>
      <w:color w:val="FFFFFF" w:themeColor="background1"/>
    </w:rPr>
  </w:style>
  <w:style w:type="character" w:customStyle="1" w:styleId="OrderedlistChar">
    <w:name w:val="Ordered list Char"/>
    <w:basedOn w:val="Normal1Char"/>
    <w:link w:val="Orderedlist"/>
    <w:rsid w:val="003A0EBE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3A0EBE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3A0EBE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3A0EBE"/>
    <w:rPr>
      <w:b/>
      <w:color w:val="B70D7F"/>
      <w:sz w:val="28"/>
    </w:rPr>
  </w:style>
  <w:style w:type="paragraph" w:customStyle="1" w:styleId="CHead">
    <w:name w:val="C Head"/>
    <w:basedOn w:val="BHead"/>
    <w:link w:val="CHeadChar"/>
    <w:qFormat/>
    <w:rsid w:val="003A0EBE"/>
    <w:rPr>
      <w:i/>
    </w:rPr>
  </w:style>
  <w:style w:type="character" w:customStyle="1" w:styleId="BHeadChar">
    <w:name w:val="B Head Char"/>
    <w:basedOn w:val="DefaultParagraphFont"/>
    <w:link w:val="BHead"/>
    <w:rsid w:val="003A0EBE"/>
    <w:rPr>
      <w:b/>
      <w:color w:val="B70D7F"/>
      <w:sz w:val="28"/>
    </w:rPr>
  </w:style>
  <w:style w:type="character" w:customStyle="1" w:styleId="CHeadChar">
    <w:name w:val="C Head Char"/>
    <w:basedOn w:val="BHeadChar"/>
    <w:link w:val="CHead"/>
    <w:rsid w:val="003A0EBE"/>
    <w:rPr>
      <w:b/>
      <w:i/>
      <w:color w:val="B70D7F"/>
      <w:sz w:val="28"/>
    </w:rPr>
  </w:style>
  <w:style w:type="paragraph" w:customStyle="1" w:styleId="DHead">
    <w:name w:val="D Head"/>
    <w:basedOn w:val="CHead"/>
    <w:link w:val="DHeadChar"/>
    <w:qFormat/>
    <w:rsid w:val="003A0EBE"/>
    <w:rPr>
      <w:b w:val="0"/>
    </w:rPr>
  </w:style>
  <w:style w:type="character" w:customStyle="1" w:styleId="DHeadChar">
    <w:name w:val="D Head Char"/>
    <w:basedOn w:val="CHeadChar"/>
    <w:link w:val="DHead"/>
    <w:rsid w:val="003A0EBE"/>
    <w:rPr>
      <w:b w:val="0"/>
      <w:i/>
      <w:color w:val="B70D7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cuments\Work\Hodder\Progress%20in%20Computing%20KS3%20Boost\Boost%20updated%20Y8\OneDrive_1_09-09-2022\Templates\Pin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Pink.dotx</Template>
  <TotalTime>20</TotalTime>
  <Pages>2</Pages>
  <Words>453</Words>
  <Characters>2256</Characters>
  <Application>Microsoft Office Word</Application>
  <DocSecurity>0</DocSecurity>
  <Lines>132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Lorne Pearcey</dc:creator>
  <cp:keywords/>
  <dc:description/>
  <cp:lastModifiedBy>Lea Albrechtsen</cp:lastModifiedBy>
  <cp:revision>11</cp:revision>
  <dcterms:created xsi:type="dcterms:W3CDTF">2022-07-18T10:35:00Z</dcterms:created>
  <dcterms:modified xsi:type="dcterms:W3CDTF">2022-10-04T14:46:00Z</dcterms:modified>
</cp:coreProperties>
</file>