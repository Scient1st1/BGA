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2B8D7" w14:textId="02560450" w:rsidR="006720FC" w:rsidRDefault="00BE1CA9" w:rsidP="00E777EB">
      <w:pPr>
        <w:pStyle w:val="Heading1"/>
      </w:pPr>
      <w:r>
        <w:t>Key points for students</w:t>
      </w:r>
    </w:p>
    <w:p w14:paraId="10208916" w14:textId="70408D99" w:rsidR="00BE1CA9" w:rsidRDefault="00BE1CA9" w:rsidP="00BE1CA9">
      <w:r>
        <w:t>The most common errors you are likely to make are:</w:t>
      </w:r>
    </w:p>
    <w:p w14:paraId="348A6C00" w14:textId="77777777" w:rsidR="00BE1CA9" w:rsidRDefault="00BE1CA9" w:rsidP="00BE1CA9">
      <w:r w:rsidRPr="00623400">
        <w:rPr>
          <w:b/>
          <w:bCs/>
        </w:rPr>
        <w:t>Syntax errors:</w:t>
      </w:r>
      <w:r>
        <w:t xml:space="preserve"> These are mistakes in the structure of the code meaning it will not run.</w:t>
      </w:r>
    </w:p>
    <w:p w14:paraId="3D5E122B" w14:textId="77777777" w:rsidR="00BE1CA9" w:rsidRDefault="00BE1CA9" w:rsidP="00BE1CA9">
      <w:r>
        <w:t>Look for these common error messages:</w:t>
      </w:r>
    </w:p>
    <w:p w14:paraId="5CEBD11D" w14:textId="77777777" w:rsidR="00BE1CA9" w:rsidRPr="008F0AD2" w:rsidRDefault="00BE1CA9" w:rsidP="008F0AD2">
      <w:pPr>
        <w:pStyle w:val="ListParagraph"/>
        <w:numPr>
          <w:ilvl w:val="0"/>
          <w:numId w:val="15"/>
        </w:numPr>
      </w:pPr>
      <w:r w:rsidRPr="008F0AD2">
        <w:t>EOL while scanning string literal</w:t>
      </w:r>
    </w:p>
    <w:p w14:paraId="5DC2290A" w14:textId="1ADDCC94" w:rsidR="00BE1CA9" w:rsidRPr="008F0AD2" w:rsidRDefault="00BE1CA9" w:rsidP="008F0AD2">
      <w:pPr>
        <w:pStyle w:val="ListParagraph"/>
        <w:numPr>
          <w:ilvl w:val="1"/>
          <w:numId w:val="15"/>
        </w:numPr>
      </w:pPr>
      <w:r w:rsidRPr="008F0AD2">
        <w:t>The most likely causes are missing opening and closing quotation marks in a print</w:t>
      </w:r>
      <w:r w:rsidR="00146104" w:rsidRPr="008F0AD2">
        <w:t xml:space="preserve"> or </w:t>
      </w:r>
      <w:r w:rsidR="002E2F29" w:rsidRPr="008F0AD2">
        <w:t>in</w:t>
      </w:r>
      <w:r w:rsidR="00146104" w:rsidRPr="008F0AD2">
        <w:t xml:space="preserve">put </w:t>
      </w:r>
      <w:r w:rsidRPr="008F0AD2">
        <w:t xml:space="preserve">statement.  Make sure that the same type of quotation </w:t>
      </w:r>
      <w:r w:rsidRPr="008F0AD2">
        <w:rPr>
          <w:lang w:eastAsia="en-US"/>
        </w:rPr>
        <w:t>marks</w:t>
      </w:r>
      <w:r w:rsidRPr="008F0AD2">
        <w:rPr>
          <w:rStyle w:val="Codecharacter"/>
          <w:rFonts w:eastAsiaTheme="minorHAnsi" w:cstheme="minorBidi"/>
          <w:lang w:eastAsia="en-US"/>
        </w:rPr>
        <w:t xml:space="preserve"> </w:t>
      </w:r>
      <w:r w:rsidRPr="008F0AD2">
        <w:rPr>
          <w:rStyle w:val="Codecharacter"/>
          <w:rFonts w:eastAsiaTheme="minorHAnsi" w:cstheme="minorBidi"/>
          <w:color w:val="auto"/>
          <w:lang w:eastAsia="en-US"/>
        </w:rPr>
        <w:t>'</w:t>
      </w:r>
      <w:r w:rsidRPr="008F0AD2">
        <w:t xml:space="preserve"> and </w:t>
      </w:r>
      <w:r w:rsidRPr="008F0AD2">
        <w:rPr>
          <w:rStyle w:val="Codecharacter"/>
          <w:rFonts w:eastAsiaTheme="minorHAnsi" w:cstheme="minorBidi"/>
          <w:color w:val="auto"/>
          <w:lang w:eastAsia="en-US"/>
        </w:rPr>
        <w:t>'</w:t>
      </w:r>
      <w:r w:rsidRPr="008F0AD2">
        <w:t xml:space="preserve"> or </w:t>
      </w:r>
      <w:r w:rsidRPr="008F0AD2">
        <w:rPr>
          <w:rStyle w:val="Codecharacter"/>
          <w:rFonts w:eastAsiaTheme="minorHAnsi" w:cstheme="minorBidi"/>
          <w:color w:val="auto"/>
          <w:lang w:eastAsia="en-US"/>
        </w:rPr>
        <w:t>"</w:t>
      </w:r>
      <w:r w:rsidRPr="008F0AD2">
        <w:t xml:space="preserve"> and </w:t>
      </w:r>
      <w:r w:rsidRPr="008F0AD2">
        <w:rPr>
          <w:rStyle w:val="Codecharacter"/>
          <w:rFonts w:eastAsiaTheme="minorHAnsi" w:cstheme="minorBidi"/>
          <w:color w:val="auto"/>
          <w:lang w:eastAsia="en-US"/>
        </w:rPr>
        <w:t>"</w:t>
      </w:r>
      <w:r w:rsidRPr="008F0AD2">
        <w:t xml:space="preserve"> are used throughout.</w:t>
      </w:r>
    </w:p>
    <w:p w14:paraId="1E846B26" w14:textId="0B2F8925" w:rsidR="00BE1CA9" w:rsidRPr="008F0AD2" w:rsidRDefault="00BE1CA9" w:rsidP="008F0AD2">
      <w:pPr>
        <w:pStyle w:val="ListParagraph"/>
        <w:numPr>
          <w:ilvl w:val="0"/>
          <w:numId w:val="15"/>
        </w:numPr>
      </w:pPr>
      <w:r w:rsidRPr="008F0AD2">
        <w:t>Invalid syntax</w:t>
      </w:r>
    </w:p>
    <w:p w14:paraId="0DCFA8DB" w14:textId="77777777" w:rsidR="00FF0BF1" w:rsidRPr="008F0AD2" w:rsidRDefault="00FF0BF1" w:rsidP="008F0AD2">
      <w:pPr>
        <w:pStyle w:val="ListParagraph"/>
        <w:numPr>
          <w:ilvl w:val="1"/>
          <w:numId w:val="15"/>
        </w:numPr>
      </w:pPr>
      <w:r w:rsidRPr="008F0AD2">
        <w:t>The most likely cause is a missing bracket. Make sure there are the same number of opening and closing brackets in each line of code.</w:t>
      </w:r>
    </w:p>
    <w:p w14:paraId="728D9546" w14:textId="77777777" w:rsidR="00FF0BF1" w:rsidRPr="008F0AD2" w:rsidRDefault="00FF0BF1" w:rsidP="008F0AD2">
      <w:pPr>
        <w:pStyle w:val="ListParagraph"/>
        <w:numPr>
          <w:ilvl w:val="1"/>
          <w:numId w:val="15"/>
        </w:numPr>
      </w:pPr>
      <w:r w:rsidRPr="008F0AD2">
        <w:t>Make sure that there is a colon (</w:t>
      </w:r>
      <w:r w:rsidRPr="008F0AD2">
        <w:rPr>
          <w:rFonts w:ascii="Courier New" w:hAnsi="Courier New" w:cs="Courier New"/>
        </w:rPr>
        <w:t>:</w:t>
      </w:r>
      <w:r w:rsidRPr="008F0AD2">
        <w:t>) following each condition to be checked.</w:t>
      </w:r>
    </w:p>
    <w:p w14:paraId="3CA4A138" w14:textId="77777777" w:rsidR="00FF0BF1" w:rsidRPr="008F0AD2" w:rsidRDefault="00FF0BF1" w:rsidP="008F0AD2">
      <w:pPr>
        <w:pStyle w:val="ListParagraph"/>
        <w:numPr>
          <w:ilvl w:val="1"/>
          <w:numId w:val="15"/>
        </w:numPr>
      </w:pPr>
      <w:r w:rsidRPr="008F0AD2">
        <w:t>Make sure that there is a colon (</w:t>
      </w:r>
      <w:r w:rsidRPr="008F0AD2">
        <w:rPr>
          <w:rFonts w:ascii="Courier New" w:hAnsi="Courier New" w:cs="Courier New"/>
        </w:rPr>
        <w:t>:</w:t>
      </w:r>
      <w:r w:rsidRPr="008F0AD2">
        <w:t xml:space="preserve">) following </w:t>
      </w:r>
      <w:r w:rsidRPr="008F0AD2">
        <w:rPr>
          <w:rFonts w:ascii="Courier New" w:hAnsi="Courier New" w:cs="Courier New"/>
        </w:rPr>
        <w:t>else</w:t>
      </w:r>
      <w:r w:rsidRPr="008F0AD2">
        <w:t>.</w:t>
      </w:r>
    </w:p>
    <w:p w14:paraId="209BD8D2" w14:textId="071C8A23" w:rsidR="00FF0BF1" w:rsidRPr="008F0AD2" w:rsidRDefault="00FF0BF1" w:rsidP="008F0AD2">
      <w:pPr>
        <w:pStyle w:val="ListParagraph"/>
        <w:numPr>
          <w:ilvl w:val="0"/>
          <w:numId w:val="15"/>
        </w:numPr>
      </w:pPr>
      <w:r w:rsidRPr="008F0AD2">
        <w:t>Indentation issues</w:t>
      </w:r>
    </w:p>
    <w:p w14:paraId="7E6C836E" w14:textId="77777777" w:rsidR="00146104" w:rsidRPr="008F0AD2" w:rsidRDefault="00146104" w:rsidP="008F0AD2">
      <w:pPr>
        <w:pStyle w:val="ListParagraph"/>
        <w:numPr>
          <w:ilvl w:val="1"/>
          <w:numId w:val="15"/>
        </w:numPr>
      </w:pPr>
      <w:r w:rsidRPr="008F0AD2">
        <w:t>Make sure that the code to be run when a condition has been met is correctly indented.</w:t>
      </w:r>
    </w:p>
    <w:p w14:paraId="23FB0FCB" w14:textId="77777777" w:rsidR="00146104" w:rsidRPr="008F0AD2" w:rsidRDefault="00146104" w:rsidP="008F0AD2">
      <w:pPr>
        <w:pStyle w:val="ListParagraph"/>
        <w:numPr>
          <w:ilvl w:val="1"/>
          <w:numId w:val="15"/>
        </w:numPr>
      </w:pPr>
      <w:r w:rsidRPr="008F0AD2">
        <w:t>Make sure that lines are indented consistently by the same number of spaces. Using the tab key will insert the default number of spaces for the coding environment being used, but you can use a different number of spaces; being consistent is all that matters.</w:t>
      </w:r>
    </w:p>
    <w:p w14:paraId="44720B98" w14:textId="77777777" w:rsidR="00BE1CA9" w:rsidRPr="008F0AD2" w:rsidRDefault="00BE1CA9" w:rsidP="008F0AD2">
      <w:pPr>
        <w:pStyle w:val="ListParagraph"/>
        <w:numPr>
          <w:ilvl w:val="0"/>
          <w:numId w:val="15"/>
        </w:numPr>
      </w:pPr>
      <w:proofErr w:type="spellStart"/>
      <w:r w:rsidRPr="008F0AD2">
        <w:t>TypeError</w:t>
      </w:r>
      <w:proofErr w:type="spellEnd"/>
    </w:p>
    <w:p w14:paraId="66338CF3" w14:textId="73254E09" w:rsidR="00BE1CA9" w:rsidRPr="008F0AD2" w:rsidRDefault="00BE1CA9" w:rsidP="008F0AD2">
      <w:pPr>
        <w:pStyle w:val="ListParagraph"/>
        <w:numPr>
          <w:ilvl w:val="1"/>
          <w:numId w:val="15"/>
        </w:numPr>
      </w:pPr>
      <w:r w:rsidRPr="008F0AD2">
        <w:t xml:space="preserve">Make sure you use </w:t>
      </w:r>
      <w:r w:rsidRPr="008F0AD2">
        <w:rPr>
          <w:rFonts w:ascii="Courier New" w:hAnsi="Courier New" w:cs="Courier New"/>
        </w:rPr>
        <w:t>int</w:t>
      </w:r>
      <w:r w:rsidRPr="008F0AD2">
        <w:t xml:space="preserve"> or </w:t>
      </w:r>
      <w:r w:rsidRPr="008F0AD2">
        <w:rPr>
          <w:rFonts w:ascii="Courier New" w:hAnsi="Courier New" w:cs="Courier New"/>
        </w:rPr>
        <w:t>float</w:t>
      </w:r>
      <w:r w:rsidRPr="008F0AD2">
        <w:t xml:space="preserve"> or str to cast the variable type.</w:t>
      </w:r>
    </w:p>
    <w:p w14:paraId="792FADD2" w14:textId="6FC300D5" w:rsidR="00146104" w:rsidRPr="008F0AD2" w:rsidRDefault="00146104" w:rsidP="008F0AD2">
      <w:pPr>
        <w:pStyle w:val="ListParagraph"/>
        <w:numPr>
          <w:ilvl w:val="1"/>
          <w:numId w:val="15"/>
        </w:numPr>
      </w:pPr>
      <w:r w:rsidRPr="008F0AD2">
        <w:t>If the error mentions ‘str’ or ‘int’ make sure that numbers have been cast as strings for printing</w:t>
      </w:r>
    </w:p>
    <w:p w14:paraId="01943031" w14:textId="725FE38E" w:rsidR="00BE1CA9" w:rsidRDefault="00BE1CA9" w:rsidP="00BE1CA9">
      <w:r w:rsidRPr="00623400">
        <w:rPr>
          <w:b/>
          <w:bCs/>
        </w:rPr>
        <w:t>Logic errors:</w:t>
      </w:r>
      <w:r>
        <w:t xml:space="preserve"> These are mistake</w:t>
      </w:r>
      <w:r w:rsidR="00FF0BF1">
        <w:t xml:space="preserve">s in the logic of the program. </w:t>
      </w:r>
      <w:r>
        <w:t>It may run but give incorrect or unexpected results.</w:t>
      </w:r>
    </w:p>
    <w:p w14:paraId="600781C0" w14:textId="77777777" w:rsidR="00BE1CA9" w:rsidRDefault="00BE1CA9" w:rsidP="00BE1CA9">
      <w:r>
        <w:t>Try these strategies to find the problem.</w:t>
      </w:r>
    </w:p>
    <w:p w14:paraId="562CEC5B" w14:textId="781D10EE" w:rsidR="00BE1CA9" w:rsidRPr="008F0AD2" w:rsidRDefault="00BE1CA9" w:rsidP="008308FF">
      <w:pPr>
        <w:pStyle w:val="ListParagraph"/>
        <w:numPr>
          <w:ilvl w:val="0"/>
          <w:numId w:val="16"/>
        </w:numPr>
      </w:pPr>
      <w:r w:rsidRPr="008F0AD2">
        <w:t>Nothing is output to the screen</w:t>
      </w:r>
    </w:p>
    <w:p w14:paraId="364B8077" w14:textId="4154D934" w:rsidR="00BE1CA9" w:rsidRPr="008F0AD2" w:rsidRDefault="00146104" w:rsidP="008308FF">
      <w:pPr>
        <w:pStyle w:val="ListParagraph"/>
        <w:numPr>
          <w:ilvl w:val="1"/>
          <w:numId w:val="16"/>
        </w:numPr>
      </w:pPr>
      <w:r w:rsidRPr="008F0AD2">
        <w:t>Follow the program through, line by line to make sure all the instructions are sequenced correctly</w:t>
      </w:r>
    </w:p>
    <w:p w14:paraId="6F1D693E" w14:textId="5812B8E1" w:rsidR="00146104" w:rsidRPr="008F0AD2" w:rsidRDefault="00146104" w:rsidP="008308FF">
      <w:pPr>
        <w:pStyle w:val="ListParagraph"/>
        <w:numPr>
          <w:ilvl w:val="1"/>
          <w:numId w:val="16"/>
        </w:numPr>
      </w:pPr>
      <w:r w:rsidRPr="008F0AD2">
        <w:t>Make sure there is a path through the program for all possible values being used</w:t>
      </w:r>
    </w:p>
    <w:p w14:paraId="614B82E7" w14:textId="2F3A8F57" w:rsidR="00146104" w:rsidRPr="008F0AD2" w:rsidRDefault="00146104" w:rsidP="008308FF">
      <w:pPr>
        <w:pStyle w:val="ListParagraph"/>
        <w:numPr>
          <w:ilvl w:val="1"/>
          <w:numId w:val="16"/>
        </w:numPr>
      </w:pPr>
      <w:r w:rsidRPr="008F0AD2">
        <w:t>Make sure there are suitable output</w:t>
      </w:r>
      <w:r w:rsidR="002E2F29" w:rsidRPr="008F0AD2">
        <w:t xml:space="preserve"> (print)</w:t>
      </w:r>
      <w:r w:rsidRPr="008F0AD2">
        <w:t xml:space="preserve"> commands</w:t>
      </w:r>
    </w:p>
    <w:p w14:paraId="098C1513" w14:textId="77777777" w:rsidR="00BE1CA9" w:rsidRPr="008308FF" w:rsidRDefault="00BE1CA9" w:rsidP="008308FF">
      <w:pPr>
        <w:pStyle w:val="ListParagraph"/>
        <w:numPr>
          <w:ilvl w:val="0"/>
          <w:numId w:val="16"/>
        </w:numPr>
      </w:pPr>
      <w:r w:rsidRPr="008308FF">
        <w:t xml:space="preserve">The value(s) output </w:t>
      </w:r>
      <w:proofErr w:type="gramStart"/>
      <w:r w:rsidRPr="008308FF">
        <w:t>are</w:t>
      </w:r>
      <w:proofErr w:type="gramEnd"/>
      <w:r w:rsidRPr="008308FF">
        <w:t xml:space="preserve"> not correct</w:t>
      </w:r>
    </w:p>
    <w:p w14:paraId="5E112416" w14:textId="7D8E30A7" w:rsidR="00BE1CA9" w:rsidRPr="008308FF" w:rsidRDefault="00BE1CA9" w:rsidP="008308FF">
      <w:pPr>
        <w:pStyle w:val="ListParagraph"/>
        <w:numPr>
          <w:ilvl w:val="1"/>
          <w:numId w:val="16"/>
        </w:numPr>
      </w:pPr>
      <w:r w:rsidRPr="008308FF">
        <w:t>Make sure you have used the correct operators and formulae or</w:t>
      </w:r>
      <w:r w:rsidR="00FF0BF1" w:rsidRPr="008308FF">
        <w:t xml:space="preserve"> variables, </w:t>
      </w:r>
      <w:proofErr w:type="gramStart"/>
      <w:r w:rsidR="00FF0BF1" w:rsidRPr="008308FF">
        <w:t>text</w:t>
      </w:r>
      <w:proofErr w:type="gramEnd"/>
      <w:r w:rsidR="00FF0BF1" w:rsidRPr="008308FF">
        <w:t xml:space="preserve"> and formatting</w:t>
      </w:r>
    </w:p>
    <w:p w14:paraId="4D33B619" w14:textId="53DDC3E2" w:rsidR="00146104" w:rsidRPr="008308FF" w:rsidRDefault="00146104" w:rsidP="008308FF">
      <w:pPr>
        <w:pStyle w:val="ListParagraph"/>
        <w:numPr>
          <w:ilvl w:val="1"/>
          <w:numId w:val="16"/>
        </w:numPr>
      </w:pPr>
      <w:r w:rsidRPr="008308FF">
        <w:lastRenderedPageBreak/>
        <w:t>Follow the program through, line by line to make sure all the instructions are sequenced correctly</w:t>
      </w:r>
    </w:p>
    <w:p w14:paraId="3F806170" w14:textId="7A18C4CA" w:rsidR="00146104" w:rsidRPr="008308FF" w:rsidRDefault="00146104" w:rsidP="008308FF">
      <w:pPr>
        <w:pStyle w:val="ListParagraph"/>
        <w:numPr>
          <w:ilvl w:val="1"/>
          <w:numId w:val="16"/>
        </w:numPr>
      </w:pPr>
      <w:r w:rsidRPr="008308FF">
        <w:t>Make sure that the correct Boolean operators have been used. For example, that the greater than (&gt;) symbol has not been confuse</w:t>
      </w:r>
      <w:r w:rsidR="00FF0BF1" w:rsidRPr="008308FF">
        <w:t>d with the less than (&lt;) symbol</w:t>
      </w:r>
    </w:p>
    <w:p w14:paraId="4C06ED9F" w14:textId="06C6EB25" w:rsidR="002E2F29" w:rsidRPr="008308FF" w:rsidRDefault="002E2F29" w:rsidP="008308FF">
      <w:pPr>
        <w:pStyle w:val="ListParagraph"/>
        <w:numPr>
          <w:ilvl w:val="1"/>
          <w:numId w:val="16"/>
        </w:numPr>
      </w:pPr>
      <w:r w:rsidRPr="008308FF">
        <w:t>Check the condition(s) used to make sure they give the desired result</w:t>
      </w:r>
    </w:p>
    <w:p w14:paraId="7DB09708" w14:textId="770D6C3A" w:rsidR="00146104" w:rsidRPr="008308FF" w:rsidRDefault="00146104" w:rsidP="008308FF">
      <w:pPr>
        <w:pStyle w:val="ListParagraph"/>
        <w:numPr>
          <w:ilvl w:val="1"/>
          <w:numId w:val="16"/>
        </w:numPr>
      </w:pPr>
      <w:r w:rsidRPr="008308FF">
        <w:t xml:space="preserve">If using multiple conditions make sure that the program uses </w:t>
      </w:r>
      <w:proofErr w:type="spellStart"/>
      <w:r w:rsidRPr="008308FF">
        <w:rPr>
          <w:rFonts w:ascii="Courier New" w:hAnsi="Courier New" w:cs="Courier New"/>
        </w:rPr>
        <w:t>elif</w:t>
      </w:r>
      <w:proofErr w:type="spellEnd"/>
      <w:r w:rsidRPr="008308FF">
        <w:t xml:space="preserve"> for each condition after the initial </w:t>
      </w:r>
      <w:r w:rsidRPr="008308FF">
        <w:rPr>
          <w:rFonts w:ascii="Courier New" w:hAnsi="Courier New" w:cs="Courier New"/>
        </w:rPr>
        <w:t>if</w:t>
      </w:r>
      <w:r w:rsidRPr="008308FF">
        <w:t>.</w:t>
      </w:r>
    </w:p>
    <w:p w14:paraId="36158098" w14:textId="77777777" w:rsidR="00BE1CA9" w:rsidRDefault="00BE1CA9" w:rsidP="00BE1CA9"/>
    <w:p w14:paraId="3BDFB49C" w14:textId="77777777" w:rsidR="00BE1CA9" w:rsidRDefault="00BE1CA9"/>
    <w:sectPr w:rsidR="00BE1CA9" w:rsidSect="003B78FE">
      <w:headerReference w:type="default" r:id="rId7"/>
      <w:footerReference w:type="default" r:id="rId8"/>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620A21" w14:textId="77777777" w:rsidR="009A054D" w:rsidRDefault="009A054D" w:rsidP="00E777EB">
      <w:pPr>
        <w:spacing w:before="0" w:after="0" w:line="240" w:lineRule="auto"/>
      </w:pPr>
      <w:r>
        <w:separator/>
      </w:r>
    </w:p>
  </w:endnote>
  <w:endnote w:type="continuationSeparator" w:id="0">
    <w:p w14:paraId="0D082A68" w14:textId="77777777" w:rsidR="009A054D" w:rsidRDefault="009A054D" w:rsidP="00E777E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auto"/>
    <w:pitch w:val="variable"/>
    <w:sig w:usb0="00000003"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9DCAA" w14:textId="61C7B284" w:rsidR="00E777EB" w:rsidRDefault="00E777EB" w:rsidP="00E777EB">
    <w:pPr>
      <w:pStyle w:val="Footer"/>
      <w:jc w:val="right"/>
    </w:pPr>
    <w:r w:rsidRPr="006A01B0">
      <w:rPr>
        <w:rFonts w:ascii="Calibri" w:eastAsia="Times New Roman" w:hAnsi="Calibri" w:cs="Times New Roman"/>
        <w:color w:val="212121"/>
        <w:shd w:val="clear" w:color="auto" w:fill="FFFFFF"/>
        <w:lang w:eastAsia="en-GB"/>
      </w:rPr>
      <w:t xml:space="preserve">Progress in Computing </w:t>
    </w:r>
    <w:r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306FE6" w14:textId="77777777" w:rsidR="009A054D" w:rsidRDefault="009A054D" w:rsidP="00E777EB">
      <w:pPr>
        <w:spacing w:before="0" w:after="0" w:line="240" w:lineRule="auto"/>
      </w:pPr>
      <w:r>
        <w:separator/>
      </w:r>
    </w:p>
  </w:footnote>
  <w:footnote w:type="continuationSeparator" w:id="0">
    <w:p w14:paraId="58ABE6A0" w14:textId="77777777" w:rsidR="009A054D" w:rsidRDefault="009A054D" w:rsidP="00E777E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D1999" w14:textId="76AA54A5" w:rsidR="00E777EB" w:rsidRDefault="00E777EB" w:rsidP="00E777EB">
    <w:pPr>
      <w:pStyle w:val="Title"/>
    </w:pPr>
    <w:r>
      <w:rPr>
        <w:lang w:eastAsia="en-GB"/>
      </w:rPr>
      <w:drawing>
        <wp:anchor distT="0" distB="0" distL="114300" distR="114300" simplePos="0" relativeHeight="251659264" behindDoc="1" locked="0" layoutInCell="1" allowOverlap="1" wp14:anchorId="2D587626" wp14:editId="61D02C36">
          <wp:simplePos x="0" y="0"/>
          <wp:positionH relativeFrom="page">
            <wp:posOffset>-9525</wp:posOffset>
          </wp:positionH>
          <wp:positionV relativeFrom="paragraph">
            <wp:posOffset>-476250</wp:posOffset>
          </wp:positionV>
          <wp:extent cx="7543800" cy="102927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29271"/>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Programming in Python: selection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B1466E92"/>
    <w:lvl w:ilvl="0">
      <w:start w:val="1"/>
      <w:numFmt w:val="bullet"/>
      <w:pStyle w:val="ListBullet2"/>
      <w:lvlText w:val=""/>
      <w:lvlJc w:val="left"/>
      <w:pPr>
        <w:tabs>
          <w:tab w:val="num" w:pos="502"/>
        </w:tabs>
        <w:ind w:left="502" w:hanging="360"/>
      </w:pPr>
      <w:rPr>
        <w:rFonts w:ascii="Symbol" w:hAnsi="Symbol" w:hint="default"/>
        <w:color w:val="FFFFFF" w:themeColor="background1"/>
        <w14:textOutline w14:w="9525" w14:cap="rnd" w14:cmpd="sng" w14:algn="ctr">
          <w14:solidFill>
            <w14:schemeClr w14:val="tx1"/>
          </w14:solidFill>
          <w14:prstDash w14:val="solid"/>
          <w14:bevel/>
        </w14:textOutline>
      </w:rPr>
    </w:lvl>
  </w:abstractNum>
  <w:abstractNum w:abstractNumId="1" w15:restartNumberingAfterBreak="0">
    <w:nsid w:val="FFFFFF89"/>
    <w:multiLevelType w:val="singleLevel"/>
    <w:tmpl w:val="B9C092D2"/>
    <w:lvl w:ilvl="0">
      <w:start w:val="1"/>
      <w:numFmt w:val="bullet"/>
      <w:pStyle w:val="ListBullet"/>
      <w:lvlText w:val=""/>
      <w:lvlJc w:val="left"/>
      <w:pPr>
        <w:tabs>
          <w:tab w:val="num" w:pos="502"/>
        </w:tabs>
        <w:ind w:left="502" w:hanging="360"/>
      </w:pPr>
      <w:rPr>
        <w:rFonts w:ascii="Symbol" w:hAnsi="Symbol" w:hint="default"/>
        <w:color w:val="808080" w:themeColor="background1" w:themeShade="80"/>
      </w:rPr>
    </w:lvl>
  </w:abstractNum>
  <w:abstractNum w:abstractNumId="2"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2D37EE"/>
    <w:multiLevelType w:val="hybridMultilevel"/>
    <w:tmpl w:val="EA569454"/>
    <w:lvl w:ilvl="0" w:tplc="08090003">
      <w:start w:val="1"/>
      <w:numFmt w:val="bullet"/>
      <w:lvlText w:val="o"/>
      <w:lvlJc w:val="left"/>
      <w:pPr>
        <w:ind w:left="502" w:hanging="360"/>
      </w:pPr>
      <w:rPr>
        <w:rFonts w:ascii="Courier New" w:hAnsi="Courier New" w:cs="Courier New"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4" w15:restartNumberingAfterBreak="0">
    <w:nsid w:val="1F745B90"/>
    <w:multiLevelType w:val="hybridMultilevel"/>
    <w:tmpl w:val="B6C4309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41F7414"/>
    <w:multiLevelType w:val="hybridMultilevel"/>
    <w:tmpl w:val="122CA0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035C8D"/>
    <w:multiLevelType w:val="hybridMultilevel"/>
    <w:tmpl w:val="B184C0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8F9062C"/>
    <w:multiLevelType w:val="hybridMultilevel"/>
    <w:tmpl w:val="EFD45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7F3AB1"/>
    <w:multiLevelType w:val="hybridMultilevel"/>
    <w:tmpl w:val="4CA003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274D83"/>
    <w:multiLevelType w:val="hybridMultilevel"/>
    <w:tmpl w:val="D436AE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18D7BFC"/>
    <w:multiLevelType w:val="hybridMultilevel"/>
    <w:tmpl w:val="B7746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C64023"/>
    <w:multiLevelType w:val="hybridMultilevel"/>
    <w:tmpl w:val="3F424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4E84136"/>
    <w:multiLevelType w:val="hybridMultilevel"/>
    <w:tmpl w:val="F428527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46034808">
    <w:abstractNumId w:val="0"/>
  </w:num>
  <w:num w:numId="2" w16cid:durableId="1369916692">
    <w:abstractNumId w:val="1"/>
  </w:num>
  <w:num w:numId="3" w16cid:durableId="239141215">
    <w:abstractNumId w:val="10"/>
  </w:num>
  <w:num w:numId="4" w16cid:durableId="600139014">
    <w:abstractNumId w:val="5"/>
  </w:num>
  <w:num w:numId="5" w16cid:durableId="2123961399">
    <w:abstractNumId w:val="11"/>
  </w:num>
  <w:num w:numId="6" w16cid:durableId="982585865">
    <w:abstractNumId w:val="6"/>
  </w:num>
  <w:num w:numId="7" w16cid:durableId="1311909412">
    <w:abstractNumId w:val="7"/>
  </w:num>
  <w:num w:numId="8" w16cid:durableId="100344493">
    <w:abstractNumId w:val="12"/>
  </w:num>
  <w:num w:numId="9" w16cid:durableId="1825393810">
    <w:abstractNumId w:val="2"/>
  </w:num>
  <w:num w:numId="10" w16cid:durableId="1539971563">
    <w:abstractNumId w:val="13"/>
  </w:num>
  <w:num w:numId="11" w16cid:durableId="1100878228">
    <w:abstractNumId w:val="15"/>
  </w:num>
  <w:num w:numId="12" w16cid:durableId="1982494398">
    <w:abstractNumId w:val="3"/>
  </w:num>
  <w:num w:numId="13" w16cid:durableId="1312442253">
    <w:abstractNumId w:val="4"/>
  </w:num>
  <w:num w:numId="14" w16cid:durableId="818497297">
    <w:abstractNumId w:val="14"/>
  </w:num>
  <w:num w:numId="15" w16cid:durableId="1849513703">
    <w:abstractNumId w:val="8"/>
  </w:num>
  <w:num w:numId="16" w16cid:durableId="7013189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CA9"/>
    <w:rsid w:val="00146104"/>
    <w:rsid w:val="002E2F29"/>
    <w:rsid w:val="00330DCB"/>
    <w:rsid w:val="00351913"/>
    <w:rsid w:val="003B78FE"/>
    <w:rsid w:val="004A5CB5"/>
    <w:rsid w:val="007316D6"/>
    <w:rsid w:val="00824EDF"/>
    <w:rsid w:val="008308FF"/>
    <w:rsid w:val="008F0AD2"/>
    <w:rsid w:val="009A054D"/>
    <w:rsid w:val="00BE1CA9"/>
    <w:rsid w:val="00DC1BCA"/>
    <w:rsid w:val="00E777EB"/>
    <w:rsid w:val="00FF0B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88CF3"/>
  <w14:defaultImageDpi w14:val="330"/>
  <w15:chartTrackingRefBased/>
  <w15:docId w15:val="{F9BE2681-8E4A-4F47-9A96-8510817B6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7EB"/>
    <w:pPr>
      <w:spacing w:before="120" w:after="120" w:line="276" w:lineRule="auto"/>
    </w:pPr>
  </w:style>
  <w:style w:type="paragraph" w:styleId="Heading1">
    <w:name w:val="heading 1"/>
    <w:aliases w:val="A Head"/>
    <w:basedOn w:val="BHead"/>
    <w:next w:val="Normal"/>
    <w:link w:val="Heading1Char"/>
    <w:uiPriority w:val="9"/>
    <w:qFormat/>
    <w:rsid w:val="00E777E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BE1CA9"/>
    <w:pPr>
      <w:numPr>
        <w:numId w:val="2"/>
      </w:numPr>
      <w:contextualSpacing/>
    </w:pPr>
  </w:style>
  <w:style w:type="paragraph" w:styleId="ListBullet2">
    <w:name w:val="List Bullet 2"/>
    <w:basedOn w:val="ListBullet"/>
    <w:uiPriority w:val="99"/>
    <w:unhideWhenUsed/>
    <w:rsid w:val="00BE1CA9"/>
    <w:pPr>
      <w:numPr>
        <w:numId w:val="1"/>
      </w:numPr>
      <w:ind w:left="454" w:hanging="227"/>
    </w:pPr>
  </w:style>
  <w:style w:type="character" w:customStyle="1" w:styleId="Codecharacter">
    <w:name w:val="Code character"/>
    <w:basedOn w:val="DefaultParagraphFont"/>
    <w:uiPriority w:val="1"/>
    <w:qFormat/>
    <w:rsid w:val="00BE1CA9"/>
    <w:rPr>
      <w:rFonts w:ascii="Courier" w:hAnsi="Courier"/>
      <w:b w:val="0"/>
      <w:i w:val="0"/>
      <w:color w:val="4472C4" w:themeColor="accent1"/>
      <w:sz w:val="22"/>
    </w:rPr>
  </w:style>
  <w:style w:type="paragraph" w:styleId="ListParagraph">
    <w:name w:val="List Paragraph"/>
    <w:basedOn w:val="Normal"/>
    <w:uiPriority w:val="34"/>
    <w:qFormat/>
    <w:rsid w:val="00146104"/>
    <w:pPr>
      <w:ind w:left="720"/>
      <w:contextualSpacing/>
    </w:pPr>
    <w:rPr>
      <w:rFonts w:ascii="Calibri" w:eastAsia="Calibri" w:hAnsi="Calibri" w:cs="Calibri"/>
      <w:lang w:eastAsia="en-GB"/>
    </w:rPr>
  </w:style>
  <w:style w:type="paragraph" w:styleId="BalloonText">
    <w:name w:val="Balloon Text"/>
    <w:basedOn w:val="Normal"/>
    <w:link w:val="BalloonTextChar"/>
    <w:uiPriority w:val="99"/>
    <w:semiHidden/>
    <w:unhideWhenUsed/>
    <w:rsid w:val="00E777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777EB"/>
    <w:rPr>
      <w:rFonts w:ascii="Times New Roman" w:hAnsi="Times New Roman" w:cs="Times New Roman"/>
      <w:sz w:val="18"/>
      <w:szCs w:val="18"/>
    </w:rPr>
  </w:style>
  <w:style w:type="character" w:customStyle="1" w:styleId="Heading1Char">
    <w:name w:val="Heading 1 Char"/>
    <w:aliases w:val="A Head Char"/>
    <w:basedOn w:val="DefaultParagraphFont"/>
    <w:link w:val="Heading1"/>
    <w:uiPriority w:val="9"/>
    <w:rsid w:val="00E777EB"/>
    <w:rPr>
      <w:b/>
      <w:color w:val="E84E0E"/>
      <w:sz w:val="36"/>
      <w:szCs w:val="36"/>
    </w:rPr>
  </w:style>
  <w:style w:type="paragraph" w:customStyle="1" w:styleId="Normal1">
    <w:name w:val="Normal1"/>
    <w:link w:val="Normal1Char"/>
    <w:rsid w:val="00E777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E777EB"/>
    <w:rPr>
      <w:sz w:val="16"/>
      <w:szCs w:val="16"/>
    </w:rPr>
  </w:style>
  <w:style w:type="paragraph" w:styleId="CommentText">
    <w:name w:val="annotation text"/>
    <w:basedOn w:val="Normal"/>
    <w:link w:val="CommentTextChar"/>
    <w:uiPriority w:val="99"/>
    <w:unhideWhenUsed/>
    <w:rsid w:val="00E777EB"/>
    <w:rPr>
      <w:sz w:val="20"/>
      <w:szCs w:val="20"/>
    </w:rPr>
  </w:style>
  <w:style w:type="character" w:customStyle="1" w:styleId="CommentTextChar">
    <w:name w:val="Comment Text Char"/>
    <w:basedOn w:val="DefaultParagraphFont"/>
    <w:link w:val="CommentText"/>
    <w:uiPriority w:val="99"/>
    <w:rsid w:val="00E777EB"/>
    <w:rPr>
      <w:sz w:val="20"/>
      <w:szCs w:val="20"/>
    </w:rPr>
  </w:style>
  <w:style w:type="paragraph" w:styleId="CommentSubject">
    <w:name w:val="annotation subject"/>
    <w:basedOn w:val="CommentText"/>
    <w:next w:val="CommentText"/>
    <w:link w:val="CommentSubjectChar"/>
    <w:uiPriority w:val="99"/>
    <w:semiHidden/>
    <w:unhideWhenUsed/>
    <w:rsid w:val="00E777EB"/>
    <w:rPr>
      <w:b/>
      <w:bCs/>
    </w:rPr>
  </w:style>
  <w:style w:type="character" w:customStyle="1" w:styleId="CommentSubjectChar">
    <w:name w:val="Comment Subject Char"/>
    <w:basedOn w:val="CommentTextChar"/>
    <w:link w:val="CommentSubject"/>
    <w:uiPriority w:val="99"/>
    <w:semiHidden/>
    <w:rsid w:val="00E777EB"/>
    <w:rPr>
      <w:b/>
      <w:bCs/>
      <w:sz w:val="20"/>
      <w:szCs w:val="20"/>
    </w:rPr>
  </w:style>
  <w:style w:type="paragraph" w:styleId="Header">
    <w:name w:val="header"/>
    <w:basedOn w:val="Normal"/>
    <w:link w:val="HeaderChar"/>
    <w:uiPriority w:val="99"/>
    <w:unhideWhenUsed/>
    <w:rsid w:val="00E777EB"/>
    <w:pPr>
      <w:tabs>
        <w:tab w:val="center" w:pos="4680"/>
        <w:tab w:val="right" w:pos="9360"/>
      </w:tabs>
    </w:pPr>
  </w:style>
  <w:style w:type="character" w:customStyle="1" w:styleId="HeaderChar">
    <w:name w:val="Header Char"/>
    <w:basedOn w:val="DefaultParagraphFont"/>
    <w:link w:val="Header"/>
    <w:uiPriority w:val="99"/>
    <w:rsid w:val="00E777EB"/>
  </w:style>
  <w:style w:type="paragraph" w:styleId="Footer">
    <w:name w:val="footer"/>
    <w:basedOn w:val="Normal"/>
    <w:link w:val="FooterChar"/>
    <w:uiPriority w:val="99"/>
    <w:unhideWhenUsed/>
    <w:rsid w:val="00E777EB"/>
    <w:pPr>
      <w:tabs>
        <w:tab w:val="center" w:pos="4680"/>
        <w:tab w:val="right" w:pos="9360"/>
      </w:tabs>
    </w:pPr>
  </w:style>
  <w:style w:type="character" w:customStyle="1" w:styleId="FooterChar">
    <w:name w:val="Footer Char"/>
    <w:basedOn w:val="DefaultParagraphFont"/>
    <w:link w:val="Footer"/>
    <w:uiPriority w:val="99"/>
    <w:rsid w:val="00E777EB"/>
  </w:style>
  <w:style w:type="paragraph" w:styleId="Title">
    <w:name w:val="Title"/>
    <w:basedOn w:val="Normal"/>
    <w:next w:val="Normal"/>
    <w:link w:val="TitleChar"/>
    <w:uiPriority w:val="10"/>
    <w:qFormat/>
    <w:rsid w:val="00E777EB"/>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E777EB"/>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E777EB"/>
    <w:rPr>
      <w:rFonts w:ascii="Lucida Handwriting" w:hAnsi="Lucida Handwriting"/>
      <w:color w:val="0070C0"/>
    </w:rPr>
  </w:style>
  <w:style w:type="paragraph" w:customStyle="1" w:styleId="Notes">
    <w:name w:val="Notes"/>
    <w:basedOn w:val="Normal"/>
    <w:link w:val="NotesChar"/>
    <w:qFormat/>
    <w:rsid w:val="00E777EB"/>
    <w:rPr>
      <w:b/>
      <w:color w:val="FF0000"/>
    </w:rPr>
  </w:style>
  <w:style w:type="character" w:customStyle="1" w:styleId="TextboxforstudentanswerChar">
    <w:name w:val="Textbox for student answer Char"/>
    <w:basedOn w:val="DefaultParagraphFont"/>
    <w:link w:val="Textboxforstudentanswer"/>
    <w:rsid w:val="00E777EB"/>
    <w:rPr>
      <w:rFonts w:ascii="Lucida Handwriting" w:hAnsi="Lucida Handwriting"/>
      <w:color w:val="0070C0"/>
    </w:rPr>
  </w:style>
  <w:style w:type="paragraph" w:customStyle="1" w:styleId="Unorderedlist">
    <w:name w:val="Unordered list"/>
    <w:basedOn w:val="Normal1"/>
    <w:link w:val="UnorderedlistChar"/>
    <w:qFormat/>
    <w:rsid w:val="00E777EB"/>
    <w:pPr>
      <w:numPr>
        <w:numId w:val="8"/>
      </w:numPr>
      <w:spacing w:line="240" w:lineRule="auto"/>
      <w:ind w:left="641" w:hanging="357"/>
      <w:contextualSpacing/>
    </w:pPr>
    <w:rPr>
      <w:rFonts w:cstheme="minorHAnsi"/>
    </w:rPr>
  </w:style>
  <w:style w:type="character" w:customStyle="1" w:styleId="NotesChar">
    <w:name w:val="Notes Char"/>
    <w:basedOn w:val="DefaultParagraphFont"/>
    <w:link w:val="Notes"/>
    <w:rsid w:val="00E777EB"/>
    <w:rPr>
      <w:b/>
      <w:color w:val="FF0000"/>
    </w:rPr>
  </w:style>
  <w:style w:type="paragraph" w:customStyle="1" w:styleId="Unorderedsublist">
    <w:name w:val="Unordered sublist"/>
    <w:basedOn w:val="Unorderedlist"/>
    <w:link w:val="UnorderedsublistChar"/>
    <w:rsid w:val="00E777EB"/>
    <w:pPr>
      <w:numPr>
        <w:ilvl w:val="1"/>
      </w:numPr>
      <w:ind w:left="1208" w:hanging="357"/>
    </w:pPr>
  </w:style>
  <w:style w:type="character" w:customStyle="1" w:styleId="Normal1Char">
    <w:name w:val="Normal1 Char"/>
    <w:basedOn w:val="DefaultParagraphFont"/>
    <w:link w:val="Normal1"/>
    <w:rsid w:val="00E777EB"/>
    <w:rPr>
      <w:rFonts w:ascii="Arial" w:eastAsia="Arial" w:hAnsi="Arial" w:cs="Arial"/>
      <w:sz w:val="22"/>
      <w:szCs w:val="22"/>
      <w:lang w:val="en"/>
    </w:rPr>
  </w:style>
  <w:style w:type="character" w:customStyle="1" w:styleId="UnorderedlistChar">
    <w:name w:val="Unordered list Char"/>
    <w:basedOn w:val="Normal1Char"/>
    <w:link w:val="Unorderedlist"/>
    <w:rsid w:val="00E777EB"/>
    <w:rPr>
      <w:rFonts w:ascii="Arial" w:eastAsia="Arial" w:hAnsi="Arial" w:cstheme="minorHAnsi"/>
      <w:sz w:val="22"/>
      <w:szCs w:val="22"/>
      <w:lang w:val="en"/>
    </w:rPr>
  </w:style>
  <w:style w:type="paragraph" w:customStyle="1" w:styleId="Orderedlist">
    <w:name w:val="Ordered list"/>
    <w:basedOn w:val="Normal1"/>
    <w:link w:val="OrderedlistChar"/>
    <w:qFormat/>
    <w:rsid w:val="00E777EB"/>
    <w:pPr>
      <w:numPr>
        <w:numId w:val="11"/>
      </w:numPr>
      <w:spacing w:line="240" w:lineRule="auto"/>
      <w:ind w:left="641" w:hanging="357"/>
      <w:contextualSpacing/>
    </w:pPr>
    <w:rPr>
      <w:rFonts w:cstheme="minorHAnsi"/>
    </w:rPr>
  </w:style>
  <w:style w:type="character" w:customStyle="1" w:styleId="UnorderedsublistChar">
    <w:name w:val="Unordered sublist Char"/>
    <w:basedOn w:val="UnorderedlistChar"/>
    <w:link w:val="Unorderedsublist"/>
    <w:rsid w:val="00E777EB"/>
    <w:rPr>
      <w:rFonts w:ascii="Arial" w:eastAsia="Arial" w:hAnsi="Arial" w:cstheme="minorHAnsi"/>
      <w:sz w:val="22"/>
      <w:szCs w:val="22"/>
      <w:lang w:val="en"/>
    </w:rPr>
  </w:style>
  <w:style w:type="paragraph" w:customStyle="1" w:styleId="Tableheading">
    <w:name w:val="Table heading"/>
    <w:basedOn w:val="Normal1"/>
    <w:link w:val="TableheadingChar"/>
    <w:qFormat/>
    <w:rsid w:val="00E777EB"/>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E777EB"/>
    <w:rPr>
      <w:rFonts w:ascii="Arial" w:eastAsia="Arial" w:hAnsi="Arial" w:cstheme="minorHAnsi"/>
      <w:sz w:val="22"/>
      <w:szCs w:val="22"/>
      <w:lang w:val="en"/>
    </w:rPr>
  </w:style>
  <w:style w:type="character" w:customStyle="1" w:styleId="Code">
    <w:name w:val="Code"/>
    <w:basedOn w:val="DefaultParagraphFont"/>
    <w:uiPriority w:val="1"/>
    <w:qFormat/>
    <w:rsid w:val="00E777EB"/>
    <w:rPr>
      <w:rFonts w:ascii="Courier New" w:hAnsi="Courier New"/>
    </w:rPr>
  </w:style>
  <w:style w:type="character" w:customStyle="1" w:styleId="TableheadingChar">
    <w:name w:val="Table heading Char"/>
    <w:basedOn w:val="Normal1Char"/>
    <w:link w:val="Tableheading"/>
    <w:rsid w:val="00E777EB"/>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E777EB"/>
    <w:rPr>
      <w:b/>
      <w:color w:val="E84E0E"/>
      <w:sz w:val="28"/>
    </w:rPr>
  </w:style>
  <w:style w:type="paragraph" w:customStyle="1" w:styleId="CHead">
    <w:name w:val="C Head"/>
    <w:basedOn w:val="BHead"/>
    <w:link w:val="CHeadChar"/>
    <w:qFormat/>
    <w:rsid w:val="00E777EB"/>
    <w:rPr>
      <w:i/>
    </w:rPr>
  </w:style>
  <w:style w:type="character" w:customStyle="1" w:styleId="BHeadChar">
    <w:name w:val="B Head Char"/>
    <w:basedOn w:val="DefaultParagraphFont"/>
    <w:link w:val="BHead"/>
    <w:rsid w:val="00E777EB"/>
    <w:rPr>
      <w:b/>
      <w:color w:val="E84E0E"/>
      <w:sz w:val="28"/>
    </w:rPr>
  </w:style>
  <w:style w:type="character" w:customStyle="1" w:styleId="CHeadChar">
    <w:name w:val="C Head Char"/>
    <w:basedOn w:val="BHeadChar"/>
    <w:link w:val="CHead"/>
    <w:rsid w:val="00E777EB"/>
    <w:rPr>
      <w:b/>
      <w:i/>
      <w:color w:val="E84E0E"/>
      <w:sz w:val="28"/>
    </w:rPr>
  </w:style>
  <w:style w:type="paragraph" w:customStyle="1" w:styleId="DHead">
    <w:name w:val="D Head"/>
    <w:basedOn w:val="CHead"/>
    <w:link w:val="DHeadChar"/>
    <w:qFormat/>
    <w:rsid w:val="00E777EB"/>
    <w:rPr>
      <w:b w:val="0"/>
    </w:rPr>
  </w:style>
  <w:style w:type="character" w:customStyle="1" w:styleId="DHeadChar">
    <w:name w:val="D Head Char"/>
    <w:basedOn w:val="CHeadChar"/>
    <w:link w:val="DHead"/>
    <w:rsid w:val="00E777EB"/>
    <w:rPr>
      <w:b w:val="0"/>
      <w:i/>
      <w:color w:val="E84E0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cuments\Work\Hodder\Progress%20in%20Computing%20KS3%20Boost\Boost%20updated%20Y8\OneDrive_1_09-09-2022\Templates\Orang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Orange.dotx</Template>
  <TotalTime>101</TotalTime>
  <Pages>2</Pages>
  <Words>372</Words>
  <Characters>1858</Characters>
  <Application>Microsoft Office Word</Application>
  <DocSecurity>0</DocSecurity>
  <Lines>109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Rouse</dc:creator>
  <cp:keywords/>
  <dc:description/>
  <cp:lastModifiedBy>Lea Albrechtsen</cp:lastModifiedBy>
  <cp:revision>6</cp:revision>
  <dcterms:created xsi:type="dcterms:W3CDTF">2022-07-07T14:05:00Z</dcterms:created>
  <dcterms:modified xsi:type="dcterms:W3CDTF">2022-10-04T16:17:00Z</dcterms:modified>
</cp:coreProperties>
</file>