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C0318" w14:textId="7F7AA2C0" w:rsidR="006720FC" w:rsidRPr="00A87597" w:rsidRDefault="004360A0" w:rsidP="00204D9F">
      <w:pPr>
        <w:pStyle w:val="Heading1"/>
        <w:spacing w:before="0"/>
      </w:pPr>
      <w:r w:rsidRPr="00A87597">
        <w:t>About the module: Student guide</w:t>
      </w:r>
    </w:p>
    <w:p w14:paraId="04BCCAC6" w14:textId="0F2315F9" w:rsidR="009C0382" w:rsidRPr="00170126" w:rsidRDefault="009C0382" w:rsidP="00204D9F">
      <w:pPr>
        <w:pStyle w:val="BHead"/>
        <w:spacing w:before="0"/>
        <w:rPr>
          <w:b w:val="0"/>
          <w:color w:val="auto"/>
          <w:sz w:val="24"/>
        </w:rPr>
      </w:pPr>
      <w:r>
        <w:rPr>
          <w:b w:val="0"/>
          <w:color w:val="auto"/>
          <w:sz w:val="24"/>
        </w:rPr>
        <w:t>In today’s world</w:t>
      </w:r>
      <w:r w:rsidRPr="00170126">
        <w:rPr>
          <w:b w:val="0"/>
          <w:color w:val="auto"/>
          <w:sz w:val="24"/>
        </w:rPr>
        <w:t xml:space="preserve"> digital devices </w:t>
      </w:r>
      <w:r>
        <w:rPr>
          <w:b w:val="0"/>
          <w:color w:val="auto"/>
          <w:sz w:val="24"/>
        </w:rPr>
        <w:t>are used in almost all situations and are</w:t>
      </w:r>
      <w:r w:rsidRPr="00170126">
        <w:rPr>
          <w:b w:val="0"/>
          <w:color w:val="auto"/>
          <w:sz w:val="24"/>
        </w:rPr>
        <w:t xml:space="preserve"> </w:t>
      </w:r>
      <w:r>
        <w:rPr>
          <w:b w:val="0"/>
          <w:color w:val="auto"/>
          <w:sz w:val="24"/>
        </w:rPr>
        <w:t xml:space="preserve">an </w:t>
      </w:r>
      <w:r w:rsidRPr="00170126">
        <w:rPr>
          <w:b w:val="0"/>
          <w:color w:val="auto"/>
          <w:sz w:val="24"/>
        </w:rPr>
        <w:t>indispensable</w:t>
      </w:r>
      <w:r>
        <w:rPr>
          <w:b w:val="0"/>
          <w:color w:val="auto"/>
          <w:sz w:val="24"/>
        </w:rPr>
        <w:t xml:space="preserve"> part of our lives</w:t>
      </w:r>
      <w:r w:rsidRPr="00170126">
        <w:rPr>
          <w:b w:val="0"/>
          <w:color w:val="auto"/>
          <w:sz w:val="24"/>
        </w:rPr>
        <w:t>. The word ‘digital’ is used to describe electronic technology that generates, stores and processes data</w:t>
      </w:r>
      <w:r>
        <w:rPr>
          <w:b w:val="0"/>
          <w:color w:val="auto"/>
          <w:sz w:val="24"/>
        </w:rPr>
        <w:t>. This data is stored</w:t>
      </w:r>
      <w:r w:rsidRPr="00170126">
        <w:rPr>
          <w:b w:val="0"/>
          <w:color w:val="auto"/>
          <w:sz w:val="24"/>
        </w:rPr>
        <w:t xml:space="preserve"> in one of two states, high or low voltage. In simple terms, digital devices </w:t>
      </w:r>
      <w:r>
        <w:rPr>
          <w:b w:val="0"/>
          <w:color w:val="auto"/>
          <w:sz w:val="24"/>
        </w:rPr>
        <w:t>use</w:t>
      </w:r>
      <w:r w:rsidRPr="00170126">
        <w:rPr>
          <w:b w:val="0"/>
          <w:color w:val="auto"/>
          <w:sz w:val="24"/>
        </w:rPr>
        <w:t xml:space="preserve"> an enormous number of electrical switches</w:t>
      </w:r>
      <w:r>
        <w:rPr>
          <w:b w:val="0"/>
          <w:color w:val="auto"/>
          <w:sz w:val="24"/>
        </w:rPr>
        <w:t xml:space="preserve"> which</w:t>
      </w:r>
      <w:r w:rsidRPr="00170126">
        <w:rPr>
          <w:b w:val="0"/>
          <w:color w:val="auto"/>
          <w:sz w:val="24"/>
        </w:rPr>
        <w:t xml:space="preserve"> can be either on or off and </w:t>
      </w:r>
      <w:r>
        <w:rPr>
          <w:b w:val="0"/>
          <w:color w:val="auto"/>
          <w:sz w:val="24"/>
        </w:rPr>
        <w:t xml:space="preserve">have the ability to </w:t>
      </w:r>
      <w:r w:rsidRPr="00170126">
        <w:rPr>
          <w:b w:val="0"/>
          <w:color w:val="auto"/>
          <w:sz w:val="24"/>
        </w:rPr>
        <w:t>move between these two states.</w:t>
      </w:r>
    </w:p>
    <w:p w14:paraId="59BBBE1B" w14:textId="77777777" w:rsidR="009C0382" w:rsidRPr="00170126" w:rsidRDefault="009C0382" w:rsidP="00204D9F">
      <w:pPr>
        <w:pStyle w:val="BHead"/>
        <w:spacing w:before="0"/>
        <w:rPr>
          <w:b w:val="0"/>
          <w:color w:val="auto"/>
          <w:sz w:val="24"/>
        </w:rPr>
      </w:pPr>
      <w:r w:rsidRPr="00170126">
        <w:rPr>
          <w:b w:val="0"/>
          <w:color w:val="auto"/>
          <w:sz w:val="24"/>
        </w:rPr>
        <w:t>It is because processing in a digital device is carried out by two-state switches, known as transistors, that all the data processed by a digital device must be represented by just two digits, a 1 and a 0. The term for each discrete item of data, a ‘bit’, comes from the words ‘binary’ (involving two things) and ‘digit’ (a number from 0 to 9).</w:t>
      </w:r>
    </w:p>
    <w:p w14:paraId="12790A26" w14:textId="17134D85" w:rsidR="009C0382" w:rsidRDefault="009C0382" w:rsidP="00204D9F">
      <w:pPr>
        <w:pStyle w:val="BHead"/>
        <w:spacing w:before="0"/>
        <w:rPr>
          <w:b w:val="0"/>
          <w:color w:val="auto"/>
          <w:sz w:val="24"/>
        </w:rPr>
      </w:pPr>
      <w:r w:rsidRPr="00170126">
        <w:rPr>
          <w:b w:val="0"/>
          <w:color w:val="auto"/>
          <w:sz w:val="24"/>
        </w:rPr>
        <w:t>This module will provide</w:t>
      </w:r>
      <w:r>
        <w:rPr>
          <w:b w:val="0"/>
          <w:color w:val="auto"/>
          <w:sz w:val="24"/>
        </w:rPr>
        <w:t xml:space="preserve"> you </w:t>
      </w:r>
      <w:r w:rsidRPr="00170126">
        <w:rPr>
          <w:b w:val="0"/>
          <w:color w:val="auto"/>
          <w:sz w:val="24"/>
        </w:rPr>
        <w:t xml:space="preserve">with an insight into how a digital processor works, as well as </w:t>
      </w:r>
      <w:r>
        <w:rPr>
          <w:b w:val="0"/>
          <w:color w:val="auto"/>
          <w:sz w:val="24"/>
        </w:rPr>
        <w:t>showing you</w:t>
      </w:r>
      <w:r w:rsidRPr="00170126">
        <w:rPr>
          <w:b w:val="0"/>
          <w:color w:val="auto"/>
          <w:sz w:val="24"/>
        </w:rPr>
        <w:t xml:space="preserve"> how data can be represented as a series of bits. </w:t>
      </w:r>
      <w:r>
        <w:rPr>
          <w:b w:val="0"/>
          <w:color w:val="auto"/>
          <w:sz w:val="24"/>
        </w:rPr>
        <w:t>It is a fascinating</w:t>
      </w:r>
      <w:r w:rsidRPr="00170126">
        <w:rPr>
          <w:b w:val="0"/>
          <w:color w:val="auto"/>
          <w:sz w:val="24"/>
        </w:rPr>
        <w:t xml:space="preserve"> topic</w:t>
      </w:r>
      <w:r>
        <w:rPr>
          <w:b w:val="0"/>
          <w:color w:val="auto"/>
          <w:sz w:val="24"/>
        </w:rPr>
        <w:t>,</w:t>
      </w:r>
      <w:r w:rsidRPr="00170126">
        <w:rPr>
          <w:b w:val="0"/>
          <w:color w:val="auto"/>
          <w:sz w:val="24"/>
        </w:rPr>
        <w:t xml:space="preserve"> something that initially appears impossible or magical is </w:t>
      </w:r>
      <w:r>
        <w:rPr>
          <w:b w:val="0"/>
          <w:color w:val="auto"/>
          <w:sz w:val="24"/>
        </w:rPr>
        <w:t>in fact based on a very simple concept.</w:t>
      </w:r>
    </w:p>
    <w:p w14:paraId="1A343BD9" w14:textId="5BBAC36D" w:rsidR="004360A0" w:rsidRPr="00A87597" w:rsidRDefault="00A4238E" w:rsidP="00204D9F">
      <w:pPr>
        <w:pStyle w:val="BHead"/>
        <w:spacing w:before="0"/>
      </w:pPr>
      <w:r>
        <w:t>Software</w:t>
      </w:r>
    </w:p>
    <w:p w14:paraId="62970D99" w14:textId="26E82276" w:rsidR="004360A0" w:rsidRDefault="004360A0" w:rsidP="00204D9F">
      <w:pPr>
        <w:spacing w:before="0"/>
      </w:pPr>
      <w:r>
        <w:t xml:space="preserve">In this module </w:t>
      </w:r>
      <w:r w:rsidR="00816247">
        <w:t>you will</w:t>
      </w:r>
      <w:r>
        <w:t xml:space="preserve"> make use of </w:t>
      </w:r>
      <w:r w:rsidR="00816247">
        <w:t>Scratch to create an application.</w:t>
      </w:r>
      <w:r w:rsidR="00182C20">
        <w:t xml:space="preserve"> You will also use a spreadsheet to complete some of the activities.</w:t>
      </w:r>
    </w:p>
    <w:p w14:paraId="24F182A0" w14:textId="4730FDEB" w:rsidR="004360A0" w:rsidRPr="00A87597" w:rsidRDefault="00A4238E" w:rsidP="00204D9F">
      <w:pPr>
        <w:pStyle w:val="BHead"/>
        <w:spacing w:before="0"/>
      </w:pPr>
      <w:r>
        <w:t>What you will learn</w:t>
      </w:r>
    </w:p>
    <w:p w14:paraId="48ED0BCD" w14:textId="1E7C1726" w:rsidR="004360A0" w:rsidRDefault="004360A0" w:rsidP="00204D9F">
      <w:pPr>
        <w:spacing w:before="0"/>
      </w:pPr>
      <w:r>
        <w:t xml:space="preserve">By the end of the </w:t>
      </w:r>
      <w:proofErr w:type="gramStart"/>
      <w:r>
        <w:t>module</w:t>
      </w:r>
      <w:proofErr w:type="gramEnd"/>
      <w:r>
        <w:t xml:space="preserve"> you should:</w:t>
      </w:r>
    </w:p>
    <w:p w14:paraId="1990CE12" w14:textId="7936E551" w:rsidR="004360A0" w:rsidRPr="00204D9F" w:rsidRDefault="004360A0" w:rsidP="00204D9F">
      <w:pPr>
        <w:pStyle w:val="ListParagraph"/>
        <w:numPr>
          <w:ilvl w:val="0"/>
          <w:numId w:val="14"/>
        </w:numPr>
        <w:spacing w:before="0"/>
      </w:pPr>
      <w:r w:rsidRPr="00204D9F">
        <w:t>Know more about:</w:t>
      </w:r>
    </w:p>
    <w:p w14:paraId="73E103E9" w14:textId="77777777" w:rsidR="00816247" w:rsidRPr="00204D9F" w:rsidRDefault="00816247" w:rsidP="00204D9F">
      <w:pPr>
        <w:pStyle w:val="ListParagraph"/>
        <w:numPr>
          <w:ilvl w:val="1"/>
          <w:numId w:val="14"/>
        </w:numPr>
        <w:spacing w:before="0"/>
      </w:pPr>
      <w:r w:rsidRPr="00204D9F">
        <w:t xml:space="preserve">binary and why it is used in computing </w:t>
      </w:r>
    </w:p>
    <w:p w14:paraId="3C4316B8" w14:textId="77777777" w:rsidR="00816247" w:rsidRPr="00204D9F" w:rsidRDefault="00816247" w:rsidP="00204D9F">
      <w:pPr>
        <w:pStyle w:val="ListParagraph"/>
        <w:numPr>
          <w:ilvl w:val="1"/>
          <w:numId w:val="14"/>
        </w:numPr>
        <w:spacing w:before="0"/>
      </w:pPr>
      <w:r w:rsidRPr="00204D9F">
        <w:t>converting numbers between binary and decimal</w:t>
      </w:r>
    </w:p>
    <w:p w14:paraId="79C3ECC5" w14:textId="77777777" w:rsidR="00816247" w:rsidRPr="00204D9F" w:rsidRDefault="00816247" w:rsidP="00204D9F">
      <w:pPr>
        <w:pStyle w:val="ListParagraph"/>
        <w:numPr>
          <w:ilvl w:val="1"/>
          <w:numId w:val="14"/>
        </w:numPr>
        <w:spacing w:before="0"/>
      </w:pPr>
      <w:r w:rsidRPr="00204D9F">
        <w:t>how binary is used to encode text and images</w:t>
      </w:r>
    </w:p>
    <w:p w14:paraId="2E447DD6" w14:textId="23D8C5E2" w:rsidR="004360A0" w:rsidRPr="00204D9F" w:rsidRDefault="00816247" w:rsidP="00204D9F">
      <w:pPr>
        <w:pStyle w:val="ListParagraph"/>
        <w:numPr>
          <w:ilvl w:val="1"/>
          <w:numId w:val="14"/>
        </w:numPr>
        <w:spacing w:before="0"/>
      </w:pPr>
      <w:r w:rsidRPr="00204D9F">
        <w:t>the logic gates AND, OR and NOT and how they are used</w:t>
      </w:r>
      <w:r w:rsidR="004360A0" w:rsidRPr="00204D9F">
        <w:t>.</w:t>
      </w:r>
    </w:p>
    <w:p w14:paraId="4A085E12" w14:textId="7FC64BA7" w:rsidR="004360A0" w:rsidRPr="00204D9F" w:rsidRDefault="004360A0" w:rsidP="00204D9F">
      <w:pPr>
        <w:pStyle w:val="ListParagraph"/>
        <w:numPr>
          <w:ilvl w:val="0"/>
          <w:numId w:val="14"/>
        </w:numPr>
        <w:spacing w:before="0"/>
      </w:pPr>
      <w:r w:rsidRPr="00204D9F">
        <w:t>Be able to:</w:t>
      </w:r>
    </w:p>
    <w:p w14:paraId="0B01969D" w14:textId="7D70C83E" w:rsidR="004360A0" w:rsidRPr="00204D9F" w:rsidRDefault="00816247" w:rsidP="00204D9F">
      <w:pPr>
        <w:pStyle w:val="ListParagraph"/>
        <w:numPr>
          <w:ilvl w:val="1"/>
          <w:numId w:val="14"/>
        </w:numPr>
        <w:spacing w:before="0"/>
      </w:pPr>
      <w:r w:rsidRPr="00204D9F">
        <w:t>convert numbers between binary and decimal</w:t>
      </w:r>
    </w:p>
    <w:p w14:paraId="56FBCC4A" w14:textId="2CC2DB37" w:rsidR="004360A0" w:rsidRPr="00204D9F" w:rsidRDefault="00816247" w:rsidP="00204D9F">
      <w:pPr>
        <w:pStyle w:val="ListParagraph"/>
        <w:numPr>
          <w:ilvl w:val="1"/>
          <w:numId w:val="14"/>
        </w:numPr>
        <w:spacing w:before="0"/>
      </w:pPr>
      <w:r w:rsidRPr="00204D9F">
        <w:t>encode text and images in binary</w:t>
      </w:r>
    </w:p>
    <w:p w14:paraId="14D9291F" w14:textId="38144B4B" w:rsidR="004360A0" w:rsidRPr="00204D9F" w:rsidRDefault="00816247" w:rsidP="00204D9F">
      <w:pPr>
        <w:pStyle w:val="ListParagraph"/>
        <w:numPr>
          <w:ilvl w:val="1"/>
          <w:numId w:val="14"/>
        </w:numPr>
        <w:spacing w:before="0"/>
      </w:pPr>
      <w:r w:rsidRPr="00204D9F">
        <w:t>identify the output from simple logic circuits</w:t>
      </w:r>
    </w:p>
    <w:p w14:paraId="4FE9E3B0" w14:textId="281B9EB6" w:rsidR="004360A0" w:rsidRPr="00204D9F" w:rsidRDefault="004360A0" w:rsidP="00204D9F">
      <w:pPr>
        <w:pStyle w:val="ListParagraph"/>
        <w:numPr>
          <w:ilvl w:val="1"/>
          <w:numId w:val="14"/>
        </w:numPr>
        <w:spacing w:before="0"/>
      </w:pPr>
      <w:r w:rsidRPr="00204D9F">
        <w:t>plan creative solutions to problems</w:t>
      </w:r>
    </w:p>
    <w:p w14:paraId="5AD0C010" w14:textId="65A7474D" w:rsidR="004360A0" w:rsidRPr="00204D9F" w:rsidRDefault="004360A0" w:rsidP="00204D9F">
      <w:pPr>
        <w:pStyle w:val="ListParagraph"/>
        <w:numPr>
          <w:ilvl w:val="1"/>
          <w:numId w:val="14"/>
        </w:numPr>
        <w:spacing w:before="0"/>
      </w:pPr>
      <w:r w:rsidRPr="00204D9F">
        <w:t xml:space="preserve">design </w:t>
      </w:r>
      <w:r w:rsidR="00816247" w:rsidRPr="00204D9F">
        <w:t>an app to meet a brief</w:t>
      </w:r>
      <w:r w:rsidRPr="00204D9F">
        <w:t>.</w:t>
      </w:r>
    </w:p>
    <w:p w14:paraId="496A92A0" w14:textId="67DA8A8E" w:rsidR="004360A0" w:rsidRPr="00A87597" w:rsidRDefault="00A4238E" w:rsidP="00204D9F">
      <w:pPr>
        <w:pStyle w:val="BHead"/>
        <w:spacing w:before="0"/>
      </w:pPr>
      <w:r>
        <w:t>National curriculum</w:t>
      </w:r>
    </w:p>
    <w:p w14:paraId="2D89A845" w14:textId="39E80A4D" w:rsidR="000B467A" w:rsidRDefault="004360A0" w:rsidP="00204D9F">
      <w:pPr>
        <w:spacing w:before="0"/>
      </w:pPr>
      <w:r>
        <w:t>In this module you will:</w:t>
      </w:r>
    </w:p>
    <w:p w14:paraId="060A1DEA" w14:textId="2DF4567D" w:rsidR="000B467A" w:rsidRPr="00204D9F" w:rsidRDefault="00A7187F" w:rsidP="00204D9F">
      <w:pPr>
        <w:pStyle w:val="ListParagraph"/>
        <w:numPr>
          <w:ilvl w:val="0"/>
          <w:numId w:val="16"/>
        </w:numPr>
        <w:spacing w:before="0"/>
        <w:rPr>
          <w:rFonts w:cstheme="minorHAnsi"/>
        </w:rPr>
      </w:pPr>
      <w:r w:rsidRPr="00204D9F">
        <w:rPr>
          <w:rFonts w:cstheme="minorHAnsi"/>
        </w:rPr>
        <w:t>U</w:t>
      </w:r>
      <w:r w:rsidR="000B467A" w:rsidRPr="00204D9F">
        <w:rPr>
          <w:rFonts w:cstheme="minorHAnsi"/>
        </w:rPr>
        <w:t xml:space="preserve">se logical reasoning to </w:t>
      </w:r>
      <w:r w:rsidRPr="00204D9F">
        <w:rPr>
          <w:rFonts w:cstheme="minorHAnsi"/>
        </w:rPr>
        <w:t>understand</w:t>
      </w:r>
      <w:r w:rsidR="000B467A" w:rsidRPr="00204D9F">
        <w:rPr>
          <w:rFonts w:cstheme="minorHAnsi"/>
        </w:rPr>
        <w:t xml:space="preserve"> </w:t>
      </w:r>
      <w:r w:rsidR="00807A9D" w:rsidRPr="00204D9F">
        <w:rPr>
          <w:rFonts w:cstheme="minorHAnsi"/>
        </w:rPr>
        <w:t xml:space="preserve">key </w:t>
      </w:r>
      <w:r w:rsidR="000B467A" w:rsidRPr="00204D9F">
        <w:rPr>
          <w:rFonts w:cstheme="minorHAnsi"/>
        </w:rPr>
        <w:t xml:space="preserve">algorithms </w:t>
      </w:r>
      <w:r w:rsidRPr="00204D9F">
        <w:rPr>
          <w:rFonts w:cstheme="minorHAnsi"/>
        </w:rPr>
        <w:t>that can be used to solve a</w:t>
      </w:r>
      <w:r w:rsidR="000B467A" w:rsidRPr="00204D9F">
        <w:rPr>
          <w:rFonts w:cstheme="minorHAnsi"/>
        </w:rPr>
        <w:t xml:space="preserve"> problem</w:t>
      </w:r>
    </w:p>
    <w:p w14:paraId="4C5635E9" w14:textId="2E7F5604" w:rsidR="00816247" w:rsidRPr="00204D9F" w:rsidRDefault="00816247" w:rsidP="00204D9F">
      <w:pPr>
        <w:pStyle w:val="ListParagraph"/>
        <w:numPr>
          <w:ilvl w:val="0"/>
          <w:numId w:val="16"/>
        </w:numPr>
        <w:spacing w:before="0"/>
        <w:rPr>
          <w:rFonts w:cstheme="minorHAnsi"/>
        </w:rPr>
      </w:pPr>
      <w:r w:rsidRPr="00204D9F">
        <w:rPr>
          <w:rFonts w:cstheme="minorHAnsi"/>
        </w:rPr>
        <w:lastRenderedPageBreak/>
        <w:t xml:space="preserve">Understand </w:t>
      </w:r>
      <w:r w:rsidR="00A7187F" w:rsidRPr="00204D9F">
        <w:rPr>
          <w:rFonts w:cstheme="minorHAnsi"/>
        </w:rPr>
        <w:t xml:space="preserve">how </w:t>
      </w:r>
      <w:r w:rsidRPr="00204D9F">
        <w:rPr>
          <w:rFonts w:cstheme="minorHAnsi"/>
        </w:rPr>
        <w:t xml:space="preserve">the hardware </w:t>
      </w:r>
      <w:r w:rsidR="00A7187F" w:rsidRPr="00204D9F">
        <w:rPr>
          <w:rFonts w:cstheme="minorHAnsi"/>
        </w:rPr>
        <w:t xml:space="preserve">and software </w:t>
      </w:r>
      <w:r w:rsidRPr="00204D9F">
        <w:rPr>
          <w:rFonts w:cstheme="minorHAnsi"/>
        </w:rPr>
        <w:t>that make</w:t>
      </w:r>
      <w:r w:rsidR="00A7187F" w:rsidRPr="00204D9F">
        <w:rPr>
          <w:rFonts w:cstheme="minorHAnsi"/>
        </w:rPr>
        <w:t>s</w:t>
      </w:r>
      <w:r w:rsidRPr="00204D9F">
        <w:rPr>
          <w:rFonts w:cstheme="minorHAnsi"/>
        </w:rPr>
        <w:t xml:space="preserve"> up computer systems</w:t>
      </w:r>
      <w:r w:rsidR="00A7187F" w:rsidRPr="00204D9F">
        <w:rPr>
          <w:rFonts w:cstheme="minorHAnsi"/>
        </w:rPr>
        <w:t xml:space="preserve"> can</w:t>
      </w:r>
      <w:r w:rsidRPr="00204D9F">
        <w:rPr>
          <w:rFonts w:cstheme="minorHAnsi"/>
        </w:rPr>
        <w:t xml:space="preserve"> communicate with one another and with other systems</w:t>
      </w:r>
      <w:r w:rsidR="00A7187F" w:rsidRPr="00204D9F">
        <w:rPr>
          <w:rFonts w:cstheme="minorHAnsi"/>
        </w:rPr>
        <w:t xml:space="preserve"> using binary</w:t>
      </w:r>
    </w:p>
    <w:p w14:paraId="39C2E299" w14:textId="4851F73F" w:rsidR="00A7187F" w:rsidRPr="00204D9F" w:rsidRDefault="00816247" w:rsidP="00204D9F">
      <w:pPr>
        <w:pStyle w:val="ListParagraph"/>
        <w:numPr>
          <w:ilvl w:val="0"/>
          <w:numId w:val="16"/>
        </w:numPr>
        <w:spacing w:before="0"/>
        <w:rPr>
          <w:rFonts w:cstheme="minorHAnsi"/>
        </w:rPr>
      </w:pPr>
      <w:r w:rsidRPr="00204D9F">
        <w:rPr>
          <w:rFonts w:cstheme="minorHAnsi"/>
        </w:rPr>
        <w:t xml:space="preserve">Understand simple Boolean logic </w:t>
      </w:r>
      <w:r w:rsidR="00A7187F" w:rsidRPr="00204D9F">
        <w:rPr>
          <w:rFonts w:cstheme="minorHAnsi"/>
        </w:rPr>
        <w:t xml:space="preserve">and logic gates for </w:t>
      </w:r>
      <w:r w:rsidRPr="00204D9F">
        <w:rPr>
          <w:rFonts w:ascii="Courier New" w:hAnsi="Courier New" w:cs="Courier New"/>
        </w:rPr>
        <w:t>AND</w:t>
      </w:r>
      <w:r w:rsidRPr="00204D9F">
        <w:rPr>
          <w:rFonts w:cstheme="minorHAnsi"/>
        </w:rPr>
        <w:t xml:space="preserve">, </w:t>
      </w:r>
      <w:r w:rsidRPr="00204D9F">
        <w:rPr>
          <w:rFonts w:ascii="Courier New" w:hAnsi="Courier New" w:cs="Courier New"/>
        </w:rPr>
        <w:t>OR</w:t>
      </w:r>
      <w:r w:rsidRPr="00204D9F">
        <w:rPr>
          <w:rFonts w:cstheme="minorHAnsi"/>
        </w:rPr>
        <w:t xml:space="preserve"> and </w:t>
      </w:r>
      <w:r w:rsidRPr="00204D9F">
        <w:rPr>
          <w:rFonts w:ascii="Courier New" w:hAnsi="Courier New" w:cs="Courier New"/>
        </w:rPr>
        <w:t>NOT</w:t>
      </w:r>
      <w:r w:rsidRPr="00204D9F">
        <w:rPr>
          <w:rFonts w:cstheme="minorHAnsi"/>
        </w:rPr>
        <w:t xml:space="preserve"> and </w:t>
      </w:r>
      <w:r w:rsidR="00A7187F" w:rsidRPr="00204D9F">
        <w:rPr>
          <w:rFonts w:cstheme="minorHAnsi"/>
        </w:rPr>
        <w:t>how these are</w:t>
      </w:r>
      <w:r w:rsidRPr="00204D9F">
        <w:rPr>
          <w:rFonts w:cstheme="minorHAnsi"/>
        </w:rPr>
        <w:t xml:space="preserve"> use</w:t>
      </w:r>
      <w:r w:rsidR="00A7187F" w:rsidRPr="00204D9F">
        <w:rPr>
          <w:rFonts w:cstheme="minorHAnsi"/>
        </w:rPr>
        <w:t>d</w:t>
      </w:r>
      <w:r w:rsidRPr="00204D9F">
        <w:rPr>
          <w:rFonts w:cstheme="minorHAnsi"/>
        </w:rPr>
        <w:t xml:space="preserve"> </w:t>
      </w:r>
      <w:r w:rsidR="00A7187F" w:rsidRPr="00204D9F">
        <w:rPr>
          <w:rFonts w:cstheme="minorHAnsi"/>
        </w:rPr>
        <w:t>to create logic</w:t>
      </w:r>
      <w:r w:rsidRPr="00204D9F">
        <w:rPr>
          <w:rFonts w:cstheme="minorHAnsi"/>
        </w:rPr>
        <w:t xml:space="preserve"> circuits</w:t>
      </w:r>
      <w:r w:rsidR="00A7187F" w:rsidRPr="00204D9F">
        <w:rPr>
          <w:rFonts w:cstheme="minorHAnsi"/>
        </w:rPr>
        <w:t xml:space="preserve"> that can model real-worl</w:t>
      </w:r>
      <w:r w:rsidR="00F909D0" w:rsidRPr="00204D9F">
        <w:rPr>
          <w:rFonts w:cstheme="minorHAnsi"/>
        </w:rPr>
        <w:t>d problems and physical systems</w:t>
      </w:r>
      <w:r w:rsidRPr="00204D9F">
        <w:rPr>
          <w:rFonts w:cstheme="minorHAnsi"/>
        </w:rPr>
        <w:t xml:space="preserve"> </w:t>
      </w:r>
    </w:p>
    <w:p w14:paraId="5FB8880B" w14:textId="58D36122" w:rsidR="00816247" w:rsidRPr="00204D9F" w:rsidRDefault="00A7187F" w:rsidP="00204D9F">
      <w:pPr>
        <w:pStyle w:val="ListParagraph"/>
        <w:numPr>
          <w:ilvl w:val="0"/>
          <w:numId w:val="16"/>
        </w:numPr>
        <w:spacing w:before="0"/>
        <w:rPr>
          <w:rFonts w:cstheme="minorHAnsi"/>
        </w:rPr>
      </w:pPr>
      <w:r w:rsidRPr="00204D9F">
        <w:rPr>
          <w:rFonts w:cstheme="minorHAnsi"/>
        </w:rPr>
        <w:t>U</w:t>
      </w:r>
      <w:r w:rsidR="00816247" w:rsidRPr="00204D9F">
        <w:rPr>
          <w:rFonts w:cstheme="minorHAnsi"/>
        </w:rPr>
        <w:t>nderstand how numbers can be represented in binary, be able to conver</w:t>
      </w:r>
      <w:r w:rsidRPr="00204D9F">
        <w:rPr>
          <w:rFonts w:cstheme="minorHAnsi"/>
        </w:rPr>
        <w:t>t</w:t>
      </w:r>
      <w:r w:rsidR="00816247" w:rsidRPr="00204D9F">
        <w:rPr>
          <w:rFonts w:cstheme="minorHAnsi"/>
        </w:rPr>
        <w:t xml:space="preserve"> between binary and decimal</w:t>
      </w:r>
      <w:r w:rsidRPr="00204D9F">
        <w:rPr>
          <w:rFonts w:cstheme="minorHAnsi"/>
        </w:rPr>
        <w:t xml:space="preserve"> and </w:t>
      </w:r>
      <w:r w:rsidR="00F909D0" w:rsidRPr="00204D9F">
        <w:rPr>
          <w:rFonts w:cstheme="minorHAnsi"/>
        </w:rPr>
        <w:t>add together two binary numbers</w:t>
      </w:r>
    </w:p>
    <w:p w14:paraId="6DB62797" w14:textId="294553F7" w:rsidR="00816247" w:rsidRPr="00204D9F" w:rsidRDefault="00816247" w:rsidP="00204D9F">
      <w:pPr>
        <w:pStyle w:val="ListParagraph"/>
        <w:numPr>
          <w:ilvl w:val="0"/>
          <w:numId w:val="16"/>
        </w:numPr>
        <w:spacing w:before="0"/>
        <w:rPr>
          <w:rFonts w:cstheme="minorHAnsi"/>
        </w:rPr>
      </w:pPr>
      <w:r w:rsidRPr="00204D9F">
        <w:rPr>
          <w:rFonts w:cstheme="minorHAnsi"/>
        </w:rPr>
        <w:t xml:space="preserve">Understand how text and pictures can be represented </w:t>
      </w:r>
      <w:r w:rsidR="00A7187F" w:rsidRPr="00204D9F">
        <w:rPr>
          <w:rFonts w:cstheme="minorHAnsi"/>
        </w:rPr>
        <w:t>in binary and how images can be</w:t>
      </w:r>
      <w:r w:rsidRPr="00204D9F">
        <w:rPr>
          <w:rFonts w:cstheme="minorHAnsi"/>
        </w:rPr>
        <w:t xml:space="preserve"> manipulated digitally</w:t>
      </w:r>
      <w:r w:rsidR="00A7187F" w:rsidRPr="00204D9F">
        <w:rPr>
          <w:rFonts w:cstheme="minorHAnsi"/>
        </w:rPr>
        <w:t xml:space="preserve"> using binary</w:t>
      </w:r>
    </w:p>
    <w:p w14:paraId="45CE94D4" w14:textId="44122562" w:rsidR="000B467A" w:rsidRPr="00204D9F" w:rsidRDefault="000B467A" w:rsidP="00204D9F">
      <w:pPr>
        <w:pStyle w:val="ListParagraph"/>
        <w:numPr>
          <w:ilvl w:val="0"/>
          <w:numId w:val="16"/>
        </w:numPr>
        <w:spacing w:before="0"/>
        <w:rPr>
          <w:rFonts w:cstheme="minorHAnsi"/>
        </w:rPr>
      </w:pPr>
      <w:r w:rsidRPr="00204D9F">
        <w:rPr>
          <w:rFonts w:cstheme="minorHAnsi"/>
        </w:rPr>
        <w:t xml:space="preserve">Use </w:t>
      </w:r>
      <w:r w:rsidR="00182C20" w:rsidRPr="00204D9F">
        <w:rPr>
          <w:rFonts w:cstheme="minorHAnsi"/>
        </w:rPr>
        <w:t>a</w:t>
      </w:r>
      <w:r w:rsidRPr="00204D9F">
        <w:rPr>
          <w:rFonts w:cstheme="minorHAnsi"/>
        </w:rPr>
        <w:t xml:space="preserve"> programming language</w:t>
      </w:r>
      <w:r w:rsidR="00182C20" w:rsidRPr="00204D9F">
        <w:rPr>
          <w:rFonts w:cstheme="minorHAnsi"/>
        </w:rPr>
        <w:t xml:space="preserve"> to </w:t>
      </w:r>
      <w:r w:rsidRPr="00204D9F">
        <w:rPr>
          <w:rFonts w:cstheme="minorHAnsi"/>
        </w:rPr>
        <w:t xml:space="preserve">design and develop </w:t>
      </w:r>
      <w:r w:rsidR="00A7187F" w:rsidRPr="00204D9F">
        <w:rPr>
          <w:rFonts w:cstheme="minorHAnsi"/>
        </w:rPr>
        <w:t>a</w:t>
      </w:r>
      <w:r w:rsidRPr="00204D9F">
        <w:rPr>
          <w:rFonts w:cstheme="minorHAnsi"/>
        </w:rPr>
        <w:t xml:space="preserve"> program that use</w:t>
      </w:r>
      <w:r w:rsidR="00A7187F" w:rsidRPr="00204D9F">
        <w:rPr>
          <w:rFonts w:cstheme="minorHAnsi"/>
        </w:rPr>
        <w:t>s</w:t>
      </w:r>
      <w:r w:rsidRPr="00204D9F">
        <w:rPr>
          <w:rFonts w:cstheme="minorHAnsi"/>
        </w:rPr>
        <w:t xml:space="preserve"> procedures or functions</w:t>
      </w:r>
      <w:r w:rsidR="00A7187F" w:rsidRPr="00204D9F">
        <w:rPr>
          <w:rFonts w:cstheme="minorHAnsi"/>
        </w:rPr>
        <w:t>.</w:t>
      </w:r>
    </w:p>
    <w:p w14:paraId="1C43A031" w14:textId="48E7DC24" w:rsidR="000B467A" w:rsidRPr="00A87597" w:rsidRDefault="00F909D0" w:rsidP="00204D9F">
      <w:pPr>
        <w:pStyle w:val="BHead"/>
        <w:spacing w:before="0"/>
      </w:pPr>
      <w:r>
        <w:t>Assessment</w:t>
      </w:r>
    </w:p>
    <w:p w14:paraId="565A8E6B" w14:textId="01F53004" w:rsidR="000B467A" w:rsidRDefault="000B467A" w:rsidP="00204D9F">
      <w:pPr>
        <w:spacing w:before="0"/>
      </w:pPr>
      <w:r>
        <w:t xml:space="preserve">The module includes quizzes for of each of the </w:t>
      </w:r>
      <w:r w:rsidR="00182C20">
        <w:t>six</w:t>
      </w:r>
      <w:r>
        <w:t xml:space="preserve"> lessons that test how well you have understood the content of the lesson. These are mostly multiple-choice questions where you select the correct answer. A small number of the questions require you to drag and drop the correct answer into a template or sentence.</w:t>
      </w:r>
    </w:p>
    <w:p w14:paraId="570ADC55" w14:textId="363FC240" w:rsidR="000B467A" w:rsidRDefault="000B467A" w:rsidP="00204D9F">
      <w:pPr>
        <w:spacing w:before="0"/>
      </w:pPr>
      <w:r>
        <w:t>The teacher may also wish to take into account the activities created for the module.</w:t>
      </w:r>
    </w:p>
    <w:sectPr w:rsidR="000B467A" w:rsidSect="003B78F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E6081A" w14:textId="77777777" w:rsidR="00491A7C" w:rsidRDefault="00491A7C" w:rsidP="00A4238E">
      <w:pPr>
        <w:spacing w:before="0" w:after="0" w:line="240" w:lineRule="auto"/>
      </w:pPr>
      <w:r>
        <w:separator/>
      </w:r>
    </w:p>
  </w:endnote>
  <w:endnote w:type="continuationSeparator" w:id="0">
    <w:p w14:paraId="50B1A329" w14:textId="77777777" w:rsidR="00491A7C" w:rsidRDefault="00491A7C" w:rsidP="00A4238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39E15F" w14:textId="77777777" w:rsidR="00F909D0" w:rsidRDefault="00F909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7938BB" w14:textId="38764805" w:rsidR="00F909D0" w:rsidRDefault="00F909D0" w:rsidP="00F909D0">
    <w:pPr>
      <w:pStyle w:val="Footer"/>
      <w:jc w:val="right"/>
    </w:pPr>
    <w:r w:rsidRPr="006A01B0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 xml:space="preserve">Progress in Computing </w:t>
    </w:r>
    <w:r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9EBC1" w14:textId="77777777" w:rsidR="00F909D0" w:rsidRDefault="00F909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C56197" w14:textId="77777777" w:rsidR="00491A7C" w:rsidRDefault="00491A7C" w:rsidP="00A4238E">
      <w:pPr>
        <w:spacing w:before="0" w:after="0" w:line="240" w:lineRule="auto"/>
      </w:pPr>
      <w:r>
        <w:separator/>
      </w:r>
    </w:p>
  </w:footnote>
  <w:footnote w:type="continuationSeparator" w:id="0">
    <w:p w14:paraId="2D69F41C" w14:textId="77777777" w:rsidR="00491A7C" w:rsidRDefault="00491A7C" w:rsidP="00A4238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A4C9C" w14:textId="77777777" w:rsidR="00F909D0" w:rsidRDefault="00F909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3D7E2" w14:textId="2D13E74B" w:rsidR="00A4238E" w:rsidRDefault="00A4238E" w:rsidP="00A4238E">
    <w:pPr>
      <w:pStyle w:val="Title"/>
    </w:pPr>
    <w:r>
      <w:rPr>
        <w:lang w:eastAsia="en-GB"/>
      </w:rPr>
      <w:drawing>
        <wp:anchor distT="0" distB="0" distL="114300" distR="114300" simplePos="0" relativeHeight="251659264" behindDoc="1" locked="0" layoutInCell="1" allowOverlap="1" wp14:anchorId="2A91CFA7" wp14:editId="2AAF61C7">
          <wp:simplePos x="0" y="0"/>
          <wp:positionH relativeFrom="page">
            <wp:posOffset>-31805</wp:posOffset>
          </wp:positionH>
          <wp:positionV relativeFrom="paragraph">
            <wp:posOffset>-477079</wp:posOffset>
          </wp:positionV>
          <wp:extent cx="8014328" cy="1066800"/>
          <wp:effectExtent l="0" t="0" r="635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14328" cy="106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Binary and computer logic</w:t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608717" w14:textId="77777777" w:rsidR="00F909D0" w:rsidRDefault="00F909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479BF"/>
    <w:multiLevelType w:val="hybridMultilevel"/>
    <w:tmpl w:val="D8FCE73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27692"/>
    <w:multiLevelType w:val="hybridMultilevel"/>
    <w:tmpl w:val="2250AA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4F70A4"/>
    <w:multiLevelType w:val="hybridMultilevel"/>
    <w:tmpl w:val="6066B6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4053CA"/>
    <w:multiLevelType w:val="hybridMultilevel"/>
    <w:tmpl w:val="8D741F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3E62EA"/>
    <w:multiLevelType w:val="hybridMultilevel"/>
    <w:tmpl w:val="FC1456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437168"/>
    <w:multiLevelType w:val="hybridMultilevel"/>
    <w:tmpl w:val="FF5CF75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1E44EB"/>
    <w:multiLevelType w:val="hybridMultilevel"/>
    <w:tmpl w:val="6B1CA23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757014"/>
    <w:multiLevelType w:val="hybridMultilevel"/>
    <w:tmpl w:val="E2DCCA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105FC0"/>
    <w:multiLevelType w:val="hybridMultilevel"/>
    <w:tmpl w:val="D4AAFC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73720E"/>
    <w:multiLevelType w:val="multilevel"/>
    <w:tmpl w:val="881C2A8E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AC97F4C"/>
    <w:multiLevelType w:val="hybridMultilevel"/>
    <w:tmpl w:val="909AF0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2A7423"/>
    <w:multiLevelType w:val="hybridMultilevel"/>
    <w:tmpl w:val="47AA93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E049BD"/>
    <w:multiLevelType w:val="hybridMultilevel"/>
    <w:tmpl w:val="23FE39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DD0B9D"/>
    <w:multiLevelType w:val="hybridMultilevel"/>
    <w:tmpl w:val="A9C21DDC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5951338">
    <w:abstractNumId w:val="11"/>
  </w:num>
  <w:num w:numId="2" w16cid:durableId="2099910830">
    <w:abstractNumId w:val="2"/>
  </w:num>
  <w:num w:numId="3" w16cid:durableId="986979554">
    <w:abstractNumId w:val="14"/>
  </w:num>
  <w:num w:numId="4" w16cid:durableId="1051466582">
    <w:abstractNumId w:val="8"/>
  </w:num>
  <w:num w:numId="5" w16cid:durableId="1789472420">
    <w:abstractNumId w:val="10"/>
  </w:num>
  <w:num w:numId="6" w16cid:durableId="1843351293">
    <w:abstractNumId w:val="0"/>
  </w:num>
  <w:num w:numId="7" w16cid:durableId="550507776">
    <w:abstractNumId w:val="12"/>
  </w:num>
  <w:num w:numId="8" w16cid:durableId="1282880768">
    <w:abstractNumId w:val="15"/>
  </w:num>
  <w:num w:numId="9" w16cid:durableId="112092643">
    <w:abstractNumId w:val="4"/>
  </w:num>
  <w:num w:numId="10" w16cid:durableId="426968938">
    <w:abstractNumId w:val="7"/>
  </w:num>
  <w:num w:numId="11" w16cid:durableId="315886748">
    <w:abstractNumId w:val="5"/>
  </w:num>
  <w:num w:numId="12" w16cid:durableId="2103603167">
    <w:abstractNumId w:val="6"/>
  </w:num>
  <w:num w:numId="13" w16cid:durableId="49967364">
    <w:abstractNumId w:val="13"/>
  </w:num>
  <w:num w:numId="14" w16cid:durableId="1372534160">
    <w:abstractNumId w:val="3"/>
  </w:num>
  <w:num w:numId="15" w16cid:durableId="989791131">
    <w:abstractNumId w:val="1"/>
  </w:num>
  <w:num w:numId="16" w16cid:durableId="5138076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linkStyl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A0"/>
    <w:rsid w:val="000B467A"/>
    <w:rsid w:val="00182C20"/>
    <w:rsid w:val="00204D9F"/>
    <w:rsid w:val="00330DCB"/>
    <w:rsid w:val="00351913"/>
    <w:rsid w:val="003B78FE"/>
    <w:rsid w:val="004360A0"/>
    <w:rsid w:val="00491A7C"/>
    <w:rsid w:val="004A5CB5"/>
    <w:rsid w:val="0058773B"/>
    <w:rsid w:val="007316D6"/>
    <w:rsid w:val="00807A9D"/>
    <w:rsid w:val="00816247"/>
    <w:rsid w:val="009C0382"/>
    <w:rsid w:val="00A4238E"/>
    <w:rsid w:val="00A7187F"/>
    <w:rsid w:val="00A87597"/>
    <w:rsid w:val="00DC1BCA"/>
    <w:rsid w:val="00F90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F0A6B38"/>
  <w14:defaultImageDpi w14:val="330"/>
  <w15:chartTrackingRefBased/>
  <w15:docId w15:val="{FAEC89BF-3190-F14D-ACA9-BBFCC37B4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38E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A4238E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Head">
    <w:name w:val="B Head"/>
    <w:basedOn w:val="Normal"/>
    <w:link w:val="BHeadChar"/>
    <w:qFormat/>
    <w:rsid w:val="00A4238E"/>
    <w:rPr>
      <w:b/>
      <w:color w:val="0075BE"/>
      <w:sz w:val="28"/>
    </w:rPr>
  </w:style>
  <w:style w:type="character" w:customStyle="1" w:styleId="BHeadChar">
    <w:name w:val="B Head Char"/>
    <w:basedOn w:val="DefaultParagraphFont"/>
    <w:link w:val="BHead"/>
    <w:rsid w:val="00A4238E"/>
    <w:rPr>
      <w:b/>
      <w:color w:val="0075BE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238E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238E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A875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423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238E"/>
  </w:style>
  <w:style w:type="paragraph" w:styleId="Footer">
    <w:name w:val="footer"/>
    <w:basedOn w:val="Normal"/>
    <w:link w:val="FooterChar"/>
    <w:uiPriority w:val="99"/>
    <w:unhideWhenUsed/>
    <w:rsid w:val="00A423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238E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A4238E"/>
    <w:rPr>
      <w:b/>
      <w:color w:val="0075BE"/>
      <w:sz w:val="36"/>
      <w:szCs w:val="36"/>
    </w:rPr>
  </w:style>
  <w:style w:type="paragraph" w:customStyle="1" w:styleId="Normal1">
    <w:name w:val="Normal1"/>
    <w:link w:val="Normal1Char"/>
    <w:rsid w:val="00A4238E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A4238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4238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4238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238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238E"/>
    <w:rPr>
      <w:b/>
      <w:bCs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A4238E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A4238E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A4238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A4238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A4238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A4238E"/>
    <w:pPr>
      <w:numPr>
        <w:numId w:val="5"/>
      </w:numPr>
      <w:spacing w:line="240" w:lineRule="auto"/>
      <w:ind w:left="641" w:hanging="357"/>
      <w:contextualSpacing/>
    </w:pPr>
    <w:rPr>
      <w:rFonts w:cstheme="minorHAnsi"/>
    </w:rPr>
  </w:style>
  <w:style w:type="character" w:customStyle="1" w:styleId="NotesChar">
    <w:name w:val="Notes Char"/>
    <w:basedOn w:val="DefaultParagraphFont"/>
    <w:link w:val="Notes"/>
    <w:rsid w:val="00A4238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A4238E"/>
    <w:pPr>
      <w:numPr>
        <w:ilvl w:val="1"/>
      </w:numPr>
    </w:pPr>
  </w:style>
  <w:style w:type="character" w:customStyle="1" w:styleId="Normal1Char">
    <w:name w:val="Normal1 Char"/>
    <w:basedOn w:val="DefaultParagraphFont"/>
    <w:link w:val="Normal1"/>
    <w:rsid w:val="00A4238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A4238E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A4238E"/>
    <w:pPr>
      <w:numPr>
        <w:numId w:val="8"/>
      </w:numPr>
      <w:spacing w:line="240" w:lineRule="auto"/>
      <w:ind w:left="641" w:hanging="357"/>
      <w:contextualSpacing/>
    </w:pPr>
    <w:rPr>
      <w:rFonts w:cstheme="minorHAnsi"/>
    </w:rPr>
  </w:style>
  <w:style w:type="character" w:customStyle="1" w:styleId="UnorderedsublistChar">
    <w:name w:val="Unordered sublist Char"/>
    <w:basedOn w:val="UnorderedlistChar"/>
    <w:link w:val="Unorderedsublist"/>
    <w:rsid w:val="00A4238E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A4238E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cstheme="minorHAnsi"/>
      <w:b/>
      <w:color w:val="FFFFFF" w:themeColor="background1"/>
    </w:rPr>
  </w:style>
  <w:style w:type="character" w:customStyle="1" w:styleId="OrderedlistChar">
    <w:name w:val="Ordered list Char"/>
    <w:basedOn w:val="Normal1Char"/>
    <w:link w:val="Orderedlist"/>
    <w:rsid w:val="00A4238E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A4238E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A4238E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CHead">
    <w:name w:val="C Head"/>
    <w:basedOn w:val="BHead"/>
    <w:link w:val="CHeadChar"/>
    <w:qFormat/>
    <w:rsid w:val="00A4238E"/>
    <w:rPr>
      <w:i/>
    </w:rPr>
  </w:style>
  <w:style w:type="character" w:customStyle="1" w:styleId="CHeadChar">
    <w:name w:val="C Head Char"/>
    <w:basedOn w:val="BHeadChar"/>
    <w:link w:val="CHead"/>
    <w:rsid w:val="00A4238E"/>
    <w:rPr>
      <w:b/>
      <w:i/>
      <w:color w:val="0075BE"/>
      <w:sz w:val="28"/>
    </w:rPr>
  </w:style>
  <w:style w:type="paragraph" w:customStyle="1" w:styleId="Dhead">
    <w:name w:val="D head"/>
    <w:basedOn w:val="CHead"/>
    <w:link w:val="DheadChar"/>
    <w:qFormat/>
    <w:rsid w:val="00A4238E"/>
    <w:pPr>
      <w:spacing w:line="240" w:lineRule="auto"/>
    </w:pPr>
    <w:rPr>
      <w:b w:val="0"/>
      <w:noProof/>
    </w:rPr>
  </w:style>
  <w:style w:type="character" w:customStyle="1" w:styleId="DheadChar">
    <w:name w:val="D head Char"/>
    <w:basedOn w:val="CHeadChar"/>
    <w:link w:val="Dhead"/>
    <w:rsid w:val="00A4238E"/>
    <w:rPr>
      <w:b w:val="0"/>
      <w:i/>
      <w:noProof/>
      <w:color w:val="0075BE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cuments\Work\Hodder\Progress%20in%20Computing%20KS3%20Boost\Boost%20updated%20Y8\OneDrive_1_09-09-2022\Templates\Dark%20blu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Dark blue.dotx</Template>
  <TotalTime>30</TotalTime>
  <Pages>2</Pages>
  <Words>434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Rouse</dc:creator>
  <cp:keywords/>
  <dc:description/>
  <cp:lastModifiedBy>Lea Albrechtsen</cp:lastModifiedBy>
  <cp:revision>7</cp:revision>
  <dcterms:created xsi:type="dcterms:W3CDTF">2022-07-14T12:16:00Z</dcterms:created>
  <dcterms:modified xsi:type="dcterms:W3CDTF">2022-10-06T12:40:00Z</dcterms:modified>
</cp:coreProperties>
</file>