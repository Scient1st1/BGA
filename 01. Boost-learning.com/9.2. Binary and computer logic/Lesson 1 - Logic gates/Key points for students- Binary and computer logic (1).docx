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09599" w14:textId="77777777" w:rsidR="006B3325" w:rsidRDefault="006B3325" w:rsidP="00785020">
      <w:pPr>
        <w:pStyle w:val="Heading1"/>
      </w:pPr>
      <w:r>
        <w:t>Key points for students</w:t>
      </w:r>
    </w:p>
    <w:p w14:paraId="3621A984" w14:textId="46119768" w:rsidR="006B3325" w:rsidRDefault="006B3325" w:rsidP="006B3325">
      <w:r>
        <w:t>Some useful scratch features for creating the app.</w:t>
      </w:r>
    </w:p>
    <w:p w14:paraId="571DBD58" w14:textId="1A34A1BC" w:rsidR="006B3325" w:rsidRDefault="006B3325">
      <w:r>
        <w:t>To create a variable to save the score select mak</w:t>
      </w:r>
      <w:r w:rsidR="00785020">
        <w:t>e a variable and give it a name:</w:t>
      </w:r>
    </w:p>
    <w:p w14:paraId="4DD17310" w14:textId="2859CCD9" w:rsidR="006B3325" w:rsidRDefault="006B3325">
      <w:r w:rsidRPr="006B3325">
        <w:rPr>
          <w:noProof/>
          <w:lang w:eastAsia="en-GB"/>
        </w:rPr>
        <w:drawing>
          <wp:inline distT="0" distB="0" distL="0" distR="0" wp14:anchorId="46ECC471" wp14:editId="7CF065F8">
            <wp:extent cx="1908000" cy="178749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7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471" w14:textId="082D8AD2" w:rsidR="006B3325" w:rsidRDefault="006B3325">
      <w:r>
        <w:t>You can set the new variable to zero or add 1 to the variable with the blocks:</w:t>
      </w:r>
    </w:p>
    <w:p w14:paraId="7F5B4C67" w14:textId="23F81F1F" w:rsidR="006B3325" w:rsidRDefault="006B3325">
      <w:r w:rsidRPr="006B3325">
        <w:rPr>
          <w:noProof/>
          <w:lang w:eastAsia="en-GB"/>
        </w:rPr>
        <w:drawing>
          <wp:inline distT="0" distB="0" distL="0" distR="0" wp14:anchorId="5A1DDBAA" wp14:editId="5895F9F8">
            <wp:extent cx="1908000" cy="1391054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39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A422" w14:textId="2D84C81E" w:rsidR="006B3325" w:rsidRDefault="006B3325">
      <w:r>
        <w:t>To create a new sprite</w:t>
      </w:r>
      <w:r w:rsidR="00AC3CA9">
        <w:t>,</w:t>
      </w:r>
      <w:r w:rsidR="004E5EB0">
        <w:t xml:space="preserve"> select the option at the bottom left of the</w:t>
      </w:r>
      <w:r w:rsidR="00785020">
        <w:t xml:space="preserve"> sprite area and choose paint. </w:t>
      </w:r>
      <w:r w:rsidR="004E5EB0">
        <w:t xml:space="preserve">This will allow you to create </w:t>
      </w:r>
      <w:r w:rsidR="00785020">
        <w:t>a new sprite to use in your app:</w:t>
      </w:r>
    </w:p>
    <w:p w14:paraId="4E33D211" w14:textId="76B31A10" w:rsidR="006B3325" w:rsidRDefault="006B3325">
      <w:pPr>
        <w:rPr>
          <w:noProof/>
          <w:lang w:eastAsia="en-GB"/>
        </w:rPr>
      </w:pPr>
      <w:r w:rsidRPr="006B3325">
        <w:rPr>
          <w:noProof/>
          <w:lang w:eastAsia="en-GB"/>
        </w:rPr>
        <w:drawing>
          <wp:inline distT="0" distB="0" distL="0" distR="0" wp14:anchorId="09F20102" wp14:editId="14F927D2">
            <wp:extent cx="1293751" cy="1800000"/>
            <wp:effectExtent l="0" t="0" r="1905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37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A9">
        <w:tab/>
      </w:r>
      <w:r w:rsidR="00AC3CA9">
        <w:tab/>
      </w:r>
      <w:r w:rsidR="00AC3CA9">
        <w:tab/>
      </w:r>
      <w:r w:rsidR="004E5EB0" w:rsidRPr="006B3325">
        <w:rPr>
          <w:noProof/>
          <w:lang w:eastAsia="en-GB"/>
        </w:rPr>
        <w:drawing>
          <wp:inline distT="0" distB="0" distL="0" distR="0" wp14:anchorId="6C2A8BED" wp14:editId="05E634B5">
            <wp:extent cx="2527985" cy="1764000"/>
            <wp:effectExtent l="0" t="0" r="5715" b="825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 rotWithShape="1">
                    <a:blip r:embed="rId10"/>
                    <a:srcRect b="8900"/>
                    <a:stretch/>
                  </pic:blipFill>
                  <pic:spPr bwMode="auto">
                    <a:xfrm>
                      <a:off x="0" y="0"/>
                      <a:ext cx="2527985" cy="17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6199F" w14:textId="1BE1C886" w:rsidR="004E5EB0" w:rsidRDefault="004E5EB0"/>
    <w:p w14:paraId="3FD67567" w14:textId="5B23FE80" w:rsidR="004E5EB0" w:rsidRDefault="004E5EB0">
      <w:r>
        <w:t>To check if a sprite has been clicked on you will need to use a script that</w:t>
      </w:r>
      <w:r w:rsidR="00785020">
        <w:t xml:space="preserve"> starts with this control block:</w:t>
      </w:r>
    </w:p>
    <w:p w14:paraId="631918A0" w14:textId="312D6834" w:rsidR="004E5EB0" w:rsidRDefault="004E5EB0">
      <w:r w:rsidRPr="006B3325">
        <w:rPr>
          <w:noProof/>
          <w:lang w:eastAsia="en-GB"/>
        </w:rPr>
        <w:drawing>
          <wp:inline distT="0" distB="0" distL="0" distR="0" wp14:anchorId="36037127" wp14:editId="2A52DF28">
            <wp:extent cx="1793875" cy="774700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21"/>
                    <a:stretch/>
                  </pic:blipFill>
                  <pic:spPr bwMode="auto">
                    <a:xfrm>
                      <a:off x="0" y="0"/>
                      <a:ext cx="1793875" cy="7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5EB0" w:rsidSect="003B78FE">
      <w:headerReference w:type="default" r:id="rId12"/>
      <w:footerReference w:type="default" r:id="rId13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50C6D" w14:textId="77777777" w:rsidR="007E4D84" w:rsidRDefault="007E4D84" w:rsidP="00785020">
      <w:pPr>
        <w:spacing w:before="0" w:after="0" w:line="240" w:lineRule="auto"/>
      </w:pPr>
      <w:r>
        <w:separator/>
      </w:r>
    </w:p>
  </w:endnote>
  <w:endnote w:type="continuationSeparator" w:id="0">
    <w:p w14:paraId="1F1D8C5F" w14:textId="77777777" w:rsidR="007E4D84" w:rsidRDefault="007E4D84" w:rsidP="0078502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D0A98" w14:textId="49DB94D7" w:rsidR="00785020" w:rsidRDefault="00785020" w:rsidP="00785020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987C2" w14:textId="77777777" w:rsidR="007E4D84" w:rsidRDefault="007E4D84" w:rsidP="00785020">
      <w:pPr>
        <w:spacing w:before="0" w:after="0" w:line="240" w:lineRule="auto"/>
      </w:pPr>
      <w:r>
        <w:separator/>
      </w:r>
    </w:p>
  </w:footnote>
  <w:footnote w:type="continuationSeparator" w:id="0">
    <w:p w14:paraId="5A30B156" w14:textId="77777777" w:rsidR="007E4D84" w:rsidRDefault="007E4D84" w:rsidP="0078502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1B89F" w14:textId="33A831C9" w:rsidR="00785020" w:rsidRDefault="00785020" w:rsidP="00785020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56A21B56" wp14:editId="40251B40">
          <wp:simplePos x="0" y="0"/>
          <wp:positionH relativeFrom="page">
            <wp:posOffset>19050</wp:posOffset>
          </wp:positionH>
          <wp:positionV relativeFrom="paragraph">
            <wp:posOffset>-457200</wp:posOffset>
          </wp:positionV>
          <wp:extent cx="8014328" cy="1066800"/>
          <wp:effectExtent l="0" t="0" r="635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4328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480746">
    <w:abstractNumId w:val="1"/>
  </w:num>
  <w:num w:numId="2" w16cid:durableId="228267176">
    <w:abstractNumId w:val="0"/>
  </w:num>
  <w:num w:numId="3" w16cid:durableId="294264116">
    <w:abstractNumId w:val="2"/>
  </w:num>
  <w:num w:numId="4" w16cid:durableId="256643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325"/>
    <w:rsid w:val="00330DCB"/>
    <w:rsid w:val="00351913"/>
    <w:rsid w:val="003B78FE"/>
    <w:rsid w:val="004A5CB5"/>
    <w:rsid w:val="004E5EB0"/>
    <w:rsid w:val="006B3325"/>
    <w:rsid w:val="007316D6"/>
    <w:rsid w:val="00785020"/>
    <w:rsid w:val="007E4D84"/>
    <w:rsid w:val="00AC3CA9"/>
    <w:rsid w:val="00DC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B33C0"/>
  <w14:defaultImageDpi w14:val="330"/>
  <w15:chartTrackingRefBased/>
  <w15:docId w15:val="{C2FEFBBC-7B03-5C4B-9004-4CE4D1E3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78502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785020"/>
    <w:rPr>
      <w:b/>
      <w:color w:val="0075BE"/>
      <w:sz w:val="36"/>
      <w:szCs w:val="36"/>
    </w:rPr>
  </w:style>
  <w:style w:type="paragraph" w:customStyle="1" w:styleId="Normal1">
    <w:name w:val="Normal1"/>
    <w:link w:val="Normal1Char"/>
    <w:rsid w:val="00785020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785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50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502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02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020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5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02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50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5020"/>
  </w:style>
  <w:style w:type="paragraph" w:styleId="Footer">
    <w:name w:val="footer"/>
    <w:basedOn w:val="Normal"/>
    <w:link w:val="FooterChar"/>
    <w:uiPriority w:val="99"/>
    <w:unhideWhenUsed/>
    <w:rsid w:val="007850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5020"/>
  </w:style>
  <w:style w:type="paragraph" w:styleId="Title">
    <w:name w:val="Title"/>
    <w:basedOn w:val="Normal"/>
    <w:next w:val="Normal"/>
    <w:link w:val="TitleChar"/>
    <w:uiPriority w:val="10"/>
    <w:qFormat/>
    <w:rsid w:val="00785020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785020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785020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785020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785020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785020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785020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785020"/>
    <w:pPr>
      <w:numPr>
        <w:ilvl w:val="1"/>
      </w:numPr>
    </w:pPr>
  </w:style>
  <w:style w:type="character" w:customStyle="1" w:styleId="Normal1Char">
    <w:name w:val="Normal1 Char"/>
    <w:basedOn w:val="DefaultParagraphFont"/>
    <w:link w:val="Normal1"/>
    <w:rsid w:val="00785020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78502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785020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785020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785020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78502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785020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785020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785020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785020"/>
    <w:rPr>
      <w:i/>
    </w:rPr>
  </w:style>
  <w:style w:type="character" w:customStyle="1" w:styleId="BHeadChar">
    <w:name w:val="B Head Char"/>
    <w:basedOn w:val="DefaultParagraphFont"/>
    <w:link w:val="BHead"/>
    <w:rsid w:val="00785020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785020"/>
    <w:rPr>
      <w:b/>
      <w:i/>
      <w:color w:val="0075BE"/>
      <w:sz w:val="28"/>
    </w:rPr>
  </w:style>
  <w:style w:type="paragraph" w:customStyle="1" w:styleId="Dhead">
    <w:name w:val="D head"/>
    <w:basedOn w:val="CHead"/>
    <w:link w:val="DheadChar"/>
    <w:qFormat/>
    <w:rsid w:val="00785020"/>
    <w:pPr>
      <w:spacing w:line="240" w:lineRule="auto"/>
    </w:pPr>
    <w:rPr>
      <w:b w:val="0"/>
      <w:noProof/>
    </w:rPr>
  </w:style>
  <w:style w:type="character" w:customStyle="1" w:styleId="DheadChar">
    <w:name w:val="D head Char"/>
    <w:basedOn w:val="CHeadChar"/>
    <w:link w:val="Dhead"/>
    <w:rsid w:val="00785020"/>
    <w:rPr>
      <w:b w:val="0"/>
      <w:i/>
      <w:noProof/>
      <w:color w:val="0075B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Dark%20blu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Dark blue.dotx</Template>
  <TotalTime>21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Rouse</dc:creator>
  <cp:keywords/>
  <dc:description/>
  <cp:lastModifiedBy>Lea Albrechtsen</cp:lastModifiedBy>
  <cp:revision>3</cp:revision>
  <dcterms:created xsi:type="dcterms:W3CDTF">2022-07-18T12:48:00Z</dcterms:created>
  <dcterms:modified xsi:type="dcterms:W3CDTF">2022-10-06T12:49:00Z</dcterms:modified>
</cp:coreProperties>
</file>