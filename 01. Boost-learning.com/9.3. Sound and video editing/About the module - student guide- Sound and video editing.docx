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572EB" w14:textId="0CA93DC9" w:rsidR="00FF1D7D" w:rsidRPr="00762AF9" w:rsidRDefault="00FF1D7D" w:rsidP="00C12256">
      <w:pPr>
        <w:pStyle w:val="Heading1"/>
      </w:pPr>
      <w:r w:rsidRPr="00762AF9">
        <w:t>About the module: Student guide</w:t>
      </w:r>
    </w:p>
    <w:p w14:paraId="78E3791D" w14:textId="120E3A8E" w:rsidR="00D72BBD" w:rsidRPr="00B563B5" w:rsidRDefault="001E2ACE" w:rsidP="00C12256">
      <w:r>
        <w:t>Knowing how to create and edit your own sound and video content opens up</w:t>
      </w:r>
      <w:r w:rsidR="00C12256">
        <w:t xml:space="preserve"> a whole world of creativity. </w:t>
      </w:r>
      <w:r>
        <w:t>In this module, you will first learn how to use sound-editing software, including audio e</w:t>
      </w:r>
      <w:r w:rsidR="00C12256">
        <w:t xml:space="preserve">ffects, to create soundtracks. </w:t>
      </w:r>
      <w:r>
        <w:t>You will then use video editing software to combine audio and v</w:t>
      </w:r>
      <w:r w:rsidR="00C12256">
        <w:t xml:space="preserve">ideo to create a video advert. </w:t>
      </w:r>
      <w:r>
        <w:t>After you have completed this module, you will have the tools to create your own audio and video content.</w:t>
      </w:r>
    </w:p>
    <w:p w14:paraId="2CBD6019" w14:textId="791968C7" w:rsidR="00FF1D7D" w:rsidRPr="00FF1D7D" w:rsidRDefault="00C12256" w:rsidP="00C12256">
      <w:pPr>
        <w:pStyle w:val="BHead"/>
      </w:pPr>
      <w:r>
        <w:t>Software</w:t>
      </w:r>
    </w:p>
    <w:p w14:paraId="399C44BB" w14:textId="5ED59ADE" w:rsidR="00D72BBD" w:rsidRDefault="00FF1D7D" w:rsidP="00C12256">
      <w:r w:rsidRPr="00FF1D7D">
        <w:t xml:space="preserve">During this module you will use </w:t>
      </w:r>
      <w:r w:rsidR="001E2ACE">
        <w:t xml:space="preserve">Audacity to edit audio files, </w:t>
      </w:r>
      <w:proofErr w:type="spellStart"/>
      <w:r w:rsidR="001E2ACE">
        <w:t>OpenShot</w:t>
      </w:r>
      <w:proofErr w:type="spellEnd"/>
      <w:r w:rsidR="001E2ACE">
        <w:t xml:space="preserve"> to edit video files and word processing and presentation software to complete other activities.</w:t>
      </w:r>
    </w:p>
    <w:p w14:paraId="2DABBCBD" w14:textId="65BBAF0A" w:rsidR="00FF1D7D" w:rsidRPr="00FF1D7D" w:rsidRDefault="00C12256" w:rsidP="00405FB9">
      <w:pPr>
        <w:pStyle w:val="BHead"/>
      </w:pPr>
      <w:r>
        <w:t>What you will learn</w:t>
      </w:r>
    </w:p>
    <w:p w14:paraId="31075E1B" w14:textId="6C370918" w:rsidR="00FF1D7D" w:rsidRDefault="00FF1D7D" w:rsidP="00C12256">
      <w:r>
        <w:t xml:space="preserve">By the end of the </w:t>
      </w:r>
      <w:proofErr w:type="gramStart"/>
      <w:r>
        <w:t>module</w:t>
      </w:r>
      <w:proofErr w:type="gramEnd"/>
      <w:r>
        <w:t xml:space="preserve"> you should:</w:t>
      </w:r>
    </w:p>
    <w:p w14:paraId="747BA3D4" w14:textId="1664BE3B" w:rsidR="00FF1D7D" w:rsidRDefault="00FF1D7D" w:rsidP="00C12256">
      <w:pPr>
        <w:pStyle w:val="ListParagraph"/>
        <w:numPr>
          <w:ilvl w:val="0"/>
          <w:numId w:val="11"/>
        </w:numPr>
      </w:pPr>
      <w:r>
        <w:t>Know and understand:</w:t>
      </w:r>
    </w:p>
    <w:p w14:paraId="6B83EB5A" w14:textId="346FC530" w:rsidR="00FF1D7D" w:rsidRDefault="001E2ACE" w:rsidP="00C12256">
      <w:pPr>
        <w:pStyle w:val="ListParagraph"/>
        <w:numPr>
          <w:ilvl w:val="1"/>
          <w:numId w:val="12"/>
        </w:numPr>
      </w:pPr>
      <w:r>
        <w:t>How to use audio-editing software</w:t>
      </w:r>
    </w:p>
    <w:p w14:paraId="6ADC6CFC" w14:textId="41914171" w:rsidR="00FF1D7D" w:rsidRDefault="001E2ACE" w:rsidP="00C12256">
      <w:pPr>
        <w:pStyle w:val="ListParagraph"/>
        <w:numPr>
          <w:ilvl w:val="1"/>
          <w:numId w:val="12"/>
        </w:numPr>
      </w:pPr>
      <w:r>
        <w:t>A range of effects that can be applied to sound files</w:t>
      </w:r>
    </w:p>
    <w:p w14:paraId="36D49D32" w14:textId="60B55EF2" w:rsidR="00B563B5" w:rsidRDefault="001E2ACE" w:rsidP="00C12256">
      <w:pPr>
        <w:pStyle w:val="ListParagraph"/>
        <w:numPr>
          <w:ilvl w:val="1"/>
          <w:numId w:val="12"/>
        </w:numPr>
      </w:pPr>
      <w:r>
        <w:t>How to use video-editing software</w:t>
      </w:r>
    </w:p>
    <w:p w14:paraId="5B5C577A" w14:textId="4055313D" w:rsidR="00FF1D7D" w:rsidRDefault="001E2ACE" w:rsidP="00C12256">
      <w:pPr>
        <w:pStyle w:val="ListParagraph"/>
        <w:numPr>
          <w:ilvl w:val="1"/>
          <w:numId w:val="12"/>
        </w:numPr>
      </w:pPr>
      <w:r>
        <w:t>How to combine images and sound</w:t>
      </w:r>
    </w:p>
    <w:p w14:paraId="2B7F3F8A" w14:textId="31E28F1D" w:rsidR="00FF1D7D" w:rsidRDefault="00FF1D7D" w:rsidP="00C12256">
      <w:pPr>
        <w:pStyle w:val="ListParagraph"/>
        <w:numPr>
          <w:ilvl w:val="0"/>
          <w:numId w:val="13"/>
        </w:numPr>
      </w:pPr>
      <w:r>
        <w:t>Be able to:</w:t>
      </w:r>
    </w:p>
    <w:p w14:paraId="4D6878C7" w14:textId="31D05B43" w:rsidR="00FF1D7D" w:rsidRDefault="001E2ACE" w:rsidP="00C12256">
      <w:pPr>
        <w:pStyle w:val="ListParagraph"/>
        <w:numPr>
          <w:ilvl w:val="1"/>
          <w:numId w:val="14"/>
        </w:numPr>
      </w:pPr>
      <w:r>
        <w:t>Record and edit audio files</w:t>
      </w:r>
    </w:p>
    <w:p w14:paraId="13E1AAD9" w14:textId="30A90701" w:rsidR="00FF1D7D" w:rsidRPr="001E2ACE" w:rsidRDefault="001E2ACE" w:rsidP="00C12256">
      <w:pPr>
        <w:pStyle w:val="ListParagraph"/>
        <w:numPr>
          <w:ilvl w:val="1"/>
          <w:numId w:val="14"/>
        </w:numPr>
      </w:pPr>
      <w:r w:rsidRPr="001E2ACE">
        <w:t>Develop and edit video files</w:t>
      </w:r>
    </w:p>
    <w:p w14:paraId="5F7E70AD" w14:textId="50ED735E" w:rsidR="001E2ACE" w:rsidRPr="001E2ACE" w:rsidRDefault="001E2ACE" w:rsidP="00C12256">
      <w:pPr>
        <w:pStyle w:val="ListParagraph"/>
        <w:numPr>
          <w:ilvl w:val="1"/>
          <w:numId w:val="14"/>
        </w:numPr>
      </w:pPr>
      <w:r>
        <w:t xml:space="preserve">Combine video and audio </w:t>
      </w:r>
    </w:p>
    <w:p w14:paraId="53152528" w14:textId="01137343" w:rsidR="00FF1D7D" w:rsidRPr="004C6E61" w:rsidRDefault="00C12256" w:rsidP="00C12256">
      <w:pPr>
        <w:pStyle w:val="BHead"/>
      </w:pPr>
      <w:r>
        <w:t>National curriculum</w:t>
      </w:r>
    </w:p>
    <w:p w14:paraId="57FA0E1D" w14:textId="1AA3D74A" w:rsidR="00FF1D7D" w:rsidRDefault="00FF1D7D" w:rsidP="00C12256">
      <w:r>
        <w:t>In this module you will:</w:t>
      </w:r>
    </w:p>
    <w:p w14:paraId="61E3A570" w14:textId="6E9A2AEE" w:rsidR="00FF1D7D" w:rsidRDefault="00FF1D7D" w:rsidP="00C12256">
      <w:pPr>
        <w:pStyle w:val="ListParagraph"/>
        <w:numPr>
          <w:ilvl w:val="0"/>
          <w:numId w:val="15"/>
        </w:numPr>
      </w:pPr>
      <w:r>
        <w:t xml:space="preserve">Learn about </w:t>
      </w:r>
      <w:r w:rsidR="00D72BBD">
        <w:t xml:space="preserve">hardware and </w:t>
      </w:r>
      <w:r>
        <w:t xml:space="preserve">software that </w:t>
      </w:r>
      <w:r w:rsidR="001E2ACE">
        <w:t>is available for</w:t>
      </w:r>
      <w:r w:rsidR="00B563B5">
        <w:t xml:space="preserve"> most</w:t>
      </w:r>
      <w:r>
        <w:t xml:space="preserve"> computer systems</w:t>
      </w:r>
    </w:p>
    <w:p w14:paraId="2FDBDC22" w14:textId="74712D19" w:rsidR="00B563B5" w:rsidRDefault="001E2ACE" w:rsidP="00C12256">
      <w:pPr>
        <w:pStyle w:val="ListParagraph"/>
        <w:numPr>
          <w:ilvl w:val="0"/>
          <w:numId w:val="15"/>
        </w:numPr>
      </w:pPr>
      <w:r>
        <w:t>Learn how to edit and manipulate sound and video that is stored digitally on a computer system</w:t>
      </w:r>
    </w:p>
    <w:p w14:paraId="116F9169" w14:textId="7314EDC2" w:rsidR="00D72BBD" w:rsidRDefault="001E2ACE" w:rsidP="00C12256">
      <w:pPr>
        <w:pStyle w:val="ListParagraph"/>
        <w:numPr>
          <w:ilvl w:val="0"/>
          <w:numId w:val="15"/>
        </w:numPr>
      </w:pPr>
      <w:r>
        <w:t>Create and re</w:t>
      </w:r>
      <w:r w:rsidR="00C12256">
        <w:t>-</w:t>
      </w:r>
      <w:r>
        <w:t>use digital artefacts to design audio and video for a specific purpose</w:t>
      </w:r>
    </w:p>
    <w:p w14:paraId="08660947" w14:textId="35C2E2C5" w:rsidR="001E2ACE" w:rsidRDefault="001E2ACE" w:rsidP="00C12256">
      <w:pPr>
        <w:pStyle w:val="ListParagraph"/>
        <w:numPr>
          <w:ilvl w:val="0"/>
          <w:numId w:val="15"/>
        </w:numPr>
      </w:pPr>
      <w:r>
        <w:t>Undertake creative projects that involve selecting, using and combining files from different applications to create a product for a target audience.</w:t>
      </w:r>
    </w:p>
    <w:p w14:paraId="65BAB889" w14:textId="77777777" w:rsidR="003B1881" w:rsidRDefault="003B1881" w:rsidP="00C12256">
      <w:pPr>
        <w:pStyle w:val="BHead"/>
      </w:pPr>
      <w:r>
        <w:t>Assessment</w:t>
      </w:r>
    </w:p>
    <w:p w14:paraId="39696CF6" w14:textId="6E708423" w:rsidR="003B1881" w:rsidRDefault="003B1881" w:rsidP="00C12256">
      <w:r>
        <w:t xml:space="preserve">This module includes quizzes at the end of </w:t>
      </w:r>
      <w:r w:rsidR="001E2ACE">
        <w:t>each</w:t>
      </w:r>
      <w:r w:rsidR="00AE2D8D">
        <w:t xml:space="preserve"> lesson</w:t>
      </w:r>
      <w:r w:rsidR="00C12256">
        <w:t xml:space="preserve">. </w:t>
      </w:r>
      <w:r>
        <w:t>These use a range of question types including:</w:t>
      </w:r>
    </w:p>
    <w:p w14:paraId="732C3985" w14:textId="77777777" w:rsidR="003B1881" w:rsidRDefault="003B1881" w:rsidP="00C12256">
      <w:pPr>
        <w:pStyle w:val="ListParagraph"/>
        <w:numPr>
          <w:ilvl w:val="0"/>
          <w:numId w:val="16"/>
        </w:numPr>
      </w:pPr>
      <w:r>
        <w:t>multiple-choice questions where you select the correct answer</w:t>
      </w:r>
    </w:p>
    <w:p w14:paraId="12DB6020" w14:textId="79680D7D" w:rsidR="00D72BBD" w:rsidRDefault="00D72BBD" w:rsidP="00C12256">
      <w:pPr>
        <w:pStyle w:val="ListParagraph"/>
        <w:numPr>
          <w:ilvl w:val="0"/>
          <w:numId w:val="16"/>
        </w:numPr>
      </w:pPr>
      <w:r>
        <w:t>drop-down list questions where you select</w:t>
      </w:r>
      <w:r w:rsidR="00C12256">
        <w:t xml:space="preserve"> the correct answer from a list</w:t>
      </w:r>
    </w:p>
    <w:p w14:paraId="6FD43CF1" w14:textId="7461D9A3" w:rsidR="003B1881" w:rsidRDefault="003B1881" w:rsidP="00C12256">
      <w:pPr>
        <w:pStyle w:val="ListParagraph"/>
        <w:numPr>
          <w:ilvl w:val="0"/>
          <w:numId w:val="16"/>
        </w:numPr>
      </w:pPr>
      <w:r>
        <w:t>drag and drop questions where you select the correct word to complete a sentence</w:t>
      </w:r>
    </w:p>
    <w:p w14:paraId="68E73A53" w14:textId="3427353C" w:rsidR="001E2ACE" w:rsidRDefault="001E2ACE" w:rsidP="00C12256">
      <w:pPr>
        <w:pStyle w:val="ListParagraph"/>
        <w:numPr>
          <w:ilvl w:val="0"/>
          <w:numId w:val="16"/>
        </w:numPr>
      </w:pPr>
      <w:r>
        <w:lastRenderedPageBreak/>
        <w:t>drag and drop questions where you add a response to a category</w:t>
      </w:r>
    </w:p>
    <w:p w14:paraId="347100F3" w14:textId="30360D06" w:rsidR="003B1881" w:rsidRDefault="003B1881" w:rsidP="00C12256">
      <w:pPr>
        <w:pStyle w:val="ListParagraph"/>
        <w:numPr>
          <w:ilvl w:val="0"/>
          <w:numId w:val="16"/>
        </w:numPr>
      </w:pPr>
      <w:r>
        <w:t>True/False questions</w:t>
      </w:r>
    </w:p>
    <w:p w14:paraId="7616F7DE" w14:textId="4C83B920" w:rsidR="001E2ACE" w:rsidRDefault="001E2ACE" w:rsidP="00C12256">
      <w:pPr>
        <w:pStyle w:val="ListParagraph"/>
        <w:numPr>
          <w:ilvl w:val="0"/>
          <w:numId w:val="16"/>
        </w:numPr>
      </w:pPr>
      <w:r>
        <w:t xml:space="preserve">line match questions where you link items together </w:t>
      </w:r>
    </w:p>
    <w:p w14:paraId="42D8752A" w14:textId="1A0EF3D6" w:rsidR="00AE2D8D" w:rsidRPr="003B1881" w:rsidRDefault="00AE2D8D" w:rsidP="003B1881">
      <w:pPr>
        <w:tabs>
          <w:tab w:val="left" w:pos="2268"/>
        </w:tabs>
        <w:rPr>
          <w:rFonts w:ascii="Arial" w:hAnsi="Arial" w:cs="Arial"/>
        </w:rPr>
      </w:pPr>
    </w:p>
    <w:sectPr w:rsidR="00AE2D8D" w:rsidRPr="003B1881" w:rsidSect="00405FB9">
      <w:headerReference w:type="default" r:id="rId7"/>
      <w:footerReference w:type="default" r:id="rId8"/>
      <w:pgSz w:w="11900" w:h="16840"/>
      <w:pgMar w:top="184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3FAF4" w14:textId="77777777" w:rsidR="001F5F85" w:rsidRDefault="001F5F85" w:rsidP="00C12256">
      <w:pPr>
        <w:spacing w:before="0" w:after="0" w:line="240" w:lineRule="auto"/>
      </w:pPr>
      <w:r>
        <w:separator/>
      </w:r>
    </w:p>
  </w:endnote>
  <w:endnote w:type="continuationSeparator" w:id="0">
    <w:p w14:paraId="7D71964B" w14:textId="77777777" w:rsidR="001F5F85" w:rsidRDefault="001F5F85" w:rsidP="00C1225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734A3" w14:textId="7836F79D" w:rsidR="00C12256" w:rsidRDefault="00C12256" w:rsidP="00C12256">
    <w:pPr>
      <w:pStyle w:val="Footer"/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773CD" w14:textId="77777777" w:rsidR="001F5F85" w:rsidRDefault="001F5F85" w:rsidP="00C12256">
      <w:pPr>
        <w:spacing w:before="0" w:after="0" w:line="240" w:lineRule="auto"/>
      </w:pPr>
      <w:r>
        <w:separator/>
      </w:r>
    </w:p>
  </w:footnote>
  <w:footnote w:type="continuationSeparator" w:id="0">
    <w:p w14:paraId="01818D70" w14:textId="77777777" w:rsidR="001F5F85" w:rsidRDefault="001F5F85" w:rsidP="00C1225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475E0" w14:textId="19D67569" w:rsidR="00C12256" w:rsidRDefault="00C12256" w:rsidP="00C12256">
    <w:pPr>
      <w:pStyle w:val="Title"/>
    </w:pPr>
    <w:r>
      <w:rPr>
        <w:lang w:eastAsia="en-GB"/>
      </w:rPr>
      <w:drawing>
        <wp:anchor distT="0" distB="0" distL="114300" distR="114300" simplePos="0" relativeHeight="251659264" behindDoc="1" locked="0" layoutInCell="1" allowOverlap="1" wp14:anchorId="5E73D754" wp14:editId="3EC4BFEE">
          <wp:simplePos x="0" y="0"/>
          <wp:positionH relativeFrom="page">
            <wp:posOffset>0</wp:posOffset>
          </wp:positionH>
          <wp:positionV relativeFrom="paragraph">
            <wp:posOffset>-423256</wp:posOffset>
          </wp:positionV>
          <wp:extent cx="7534275" cy="1002899"/>
          <wp:effectExtent l="0" t="0" r="0" b="698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028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Sound and video editing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5068B"/>
    <w:multiLevelType w:val="hybridMultilevel"/>
    <w:tmpl w:val="6AAE37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F70EA"/>
    <w:multiLevelType w:val="hybridMultilevel"/>
    <w:tmpl w:val="29180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3A6170"/>
    <w:multiLevelType w:val="hybridMultilevel"/>
    <w:tmpl w:val="E9AAC722"/>
    <w:lvl w:ilvl="0" w:tplc="F18667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F6246D"/>
    <w:multiLevelType w:val="hybridMultilevel"/>
    <w:tmpl w:val="EDB25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B9913E4"/>
    <w:multiLevelType w:val="hybridMultilevel"/>
    <w:tmpl w:val="7F9CE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622AE9"/>
    <w:multiLevelType w:val="hybridMultilevel"/>
    <w:tmpl w:val="B87CDD5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F3FA3"/>
    <w:multiLevelType w:val="hybridMultilevel"/>
    <w:tmpl w:val="1CCAB5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6D04C3"/>
    <w:multiLevelType w:val="hybridMultilevel"/>
    <w:tmpl w:val="CF6ACA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4C515B"/>
    <w:multiLevelType w:val="hybridMultilevel"/>
    <w:tmpl w:val="9D66ED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6403CA"/>
    <w:multiLevelType w:val="hybridMultilevel"/>
    <w:tmpl w:val="06B2454C"/>
    <w:lvl w:ilvl="0" w:tplc="04090003">
      <w:start w:val="1"/>
      <w:numFmt w:val="bullet"/>
      <w:lvlText w:val="o"/>
      <w:lvlJc w:val="left"/>
      <w:pPr>
        <w:ind w:left="79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AE2A82"/>
    <w:multiLevelType w:val="hybridMultilevel"/>
    <w:tmpl w:val="F1165D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37512D"/>
    <w:multiLevelType w:val="hybridMultilevel"/>
    <w:tmpl w:val="F6744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205342">
    <w:abstractNumId w:val="3"/>
  </w:num>
  <w:num w:numId="2" w16cid:durableId="408162738">
    <w:abstractNumId w:val="4"/>
  </w:num>
  <w:num w:numId="3" w16cid:durableId="1880775350">
    <w:abstractNumId w:val="8"/>
  </w:num>
  <w:num w:numId="4" w16cid:durableId="948706751">
    <w:abstractNumId w:val="14"/>
  </w:num>
  <w:num w:numId="5" w16cid:durableId="115295604">
    <w:abstractNumId w:val="12"/>
  </w:num>
  <w:num w:numId="6" w16cid:durableId="1356032527">
    <w:abstractNumId w:val="7"/>
  </w:num>
  <w:num w:numId="7" w16cid:durableId="935359863">
    <w:abstractNumId w:val="9"/>
  </w:num>
  <w:num w:numId="8" w16cid:durableId="201409264">
    <w:abstractNumId w:val="0"/>
  </w:num>
  <w:num w:numId="9" w16cid:durableId="1055398557">
    <w:abstractNumId w:val="11"/>
  </w:num>
  <w:num w:numId="10" w16cid:durableId="973438678">
    <w:abstractNumId w:val="13"/>
  </w:num>
  <w:num w:numId="11" w16cid:durableId="7100451">
    <w:abstractNumId w:val="15"/>
  </w:num>
  <w:num w:numId="12" w16cid:durableId="1056973002">
    <w:abstractNumId w:val="10"/>
  </w:num>
  <w:num w:numId="13" w16cid:durableId="106391773">
    <w:abstractNumId w:val="1"/>
  </w:num>
  <w:num w:numId="14" w16cid:durableId="1455100274">
    <w:abstractNumId w:val="6"/>
  </w:num>
  <w:num w:numId="15" w16cid:durableId="1363896524">
    <w:abstractNumId w:val="2"/>
  </w:num>
  <w:num w:numId="16" w16cid:durableId="1011570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D19"/>
    <w:rsid w:val="00097D19"/>
    <w:rsid w:val="000A1DF3"/>
    <w:rsid w:val="001E2ACE"/>
    <w:rsid w:val="001F5F85"/>
    <w:rsid w:val="002148F2"/>
    <w:rsid w:val="00283450"/>
    <w:rsid w:val="002A2653"/>
    <w:rsid w:val="003B1881"/>
    <w:rsid w:val="00405FB9"/>
    <w:rsid w:val="004A377A"/>
    <w:rsid w:val="00547574"/>
    <w:rsid w:val="00762AF9"/>
    <w:rsid w:val="00843409"/>
    <w:rsid w:val="00872DDF"/>
    <w:rsid w:val="00894386"/>
    <w:rsid w:val="00A03C0D"/>
    <w:rsid w:val="00A076C8"/>
    <w:rsid w:val="00AA6677"/>
    <w:rsid w:val="00AE2D8D"/>
    <w:rsid w:val="00B563B5"/>
    <w:rsid w:val="00B931F5"/>
    <w:rsid w:val="00B94C33"/>
    <w:rsid w:val="00C12256"/>
    <w:rsid w:val="00C36559"/>
    <w:rsid w:val="00D72BBD"/>
    <w:rsid w:val="00DD3835"/>
    <w:rsid w:val="00E30870"/>
    <w:rsid w:val="00E52ABF"/>
    <w:rsid w:val="00FF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E17EE"/>
  <w15:chartTrackingRefBased/>
  <w15:docId w15:val="{31810836-D847-DD49-BD63-FBCD1177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256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C12256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D7D"/>
    <w:pPr>
      <w:ind w:left="720"/>
      <w:contextualSpacing/>
    </w:pPr>
  </w:style>
  <w:style w:type="table" w:styleId="TableGrid">
    <w:name w:val="Table Grid"/>
    <w:basedOn w:val="TableNormal"/>
    <w:uiPriority w:val="39"/>
    <w:rsid w:val="00FF1D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C12256"/>
    <w:rPr>
      <w:b/>
      <w:color w:val="E30613"/>
      <w:sz w:val="36"/>
      <w:szCs w:val="36"/>
    </w:rPr>
  </w:style>
  <w:style w:type="paragraph" w:customStyle="1" w:styleId="Normal1">
    <w:name w:val="Normal1"/>
    <w:link w:val="Normal1Char"/>
    <w:rsid w:val="00C12256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C12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22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225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25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256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22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2256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22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2256"/>
  </w:style>
  <w:style w:type="paragraph" w:styleId="Footer">
    <w:name w:val="footer"/>
    <w:basedOn w:val="Normal"/>
    <w:link w:val="FooterChar"/>
    <w:uiPriority w:val="99"/>
    <w:unhideWhenUsed/>
    <w:rsid w:val="00C122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2256"/>
  </w:style>
  <w:style w:type="paragraph" w:styleId="Title">
    <w:name w:val="Title"/>
    <w:basedOn w:val="Normal"/>
    <w:next w:val="Normal"/>
    <w:link w:val="TitleChar"/>
    <w:uiPriority w:val="10"/>
    <w:qFormat/>
    <w:rsid w:val="00C12256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C12256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C12256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C12256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C12256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C12256"/>
    <w:pPr>
      <w:numPr>
        <w:numId w:val="7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C12256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C12256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C12256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C12256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C12256"/>
    <w:pPr>
      <w:numPr>
        <w:numId w:val="10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C12256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C12256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C12256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C12256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C12256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C12256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C12256"/>
    <w:rPr>
      <w:i/>
    </w:rPr>
  </w:style>
  <w:style w:type="character" w:customStyle="1" w:styleId="BHeadChar">
    <w:name w:val="B Head Char"/>
    <w:basedOn w:val="DefaultParagraphFont"/>
    <w:link w:val="BHead"/>
    <w:rsid w:val="00C12256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C12256"/>
    <w:rPr>
      <w:b/>
      <w:i/>
      <w:color w:val="E30613"/>
      <w:sz w:val="28"/>
    </w:rPr>
  </w:style>
  <w:style w:type="paragraph" w:customStyle="1" w:styleId="DHead">
    <w:name w:val="D Head"/>
    <w:basedOn w:val="CHead"/>
    <w:link w:val="DHeadChar"/>
    <w:qFormat/>
    <w:rsid w:val="00C12256"/>
    <w:rPr>
      <w:b w:val="0"/>
    </w:rPr>
  </w:style>
  <w:style w:type="character" w:customStyle="1" w:styleId="DHeadChar">
    <w:name w:val="D Head Char"/>
    <w:basedOn w:val="CHeadChar"/>
    <w:link w:val="DHead"/>
    <w:rsid w:val="00C12256"/>
    <w:rPr>
      <w:b w:val="0"/>
      <w:i/>
      <w:color w:val="E30613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Work\Hodder\Progress%20in%20Computing%20KS3%20Boost\Boost%20updated%20Y8\OneDrive_1_09-09-2022\Templates\R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Red.dotx</Template>
  <TotalTime>23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Lorne Pearcey</dc:creator>
  <cp:keywords/>
  <dc:description/>
  <cp:lastModifiedBy>Lea Albrechtsen</cp:lastModifiedBy>
  <cp:revision>6</cp:revision>
  <dcterms:created xsi:type="dcterms:W3CDTF">2022-07-20T08:57:00Z</dcterms:created>
  <dcterms:modified xsi:type="dcterms:W3CDTF">2022-10-07T13:05:00Z</dcterms:modified>
</cp:coreProperties>
</file>