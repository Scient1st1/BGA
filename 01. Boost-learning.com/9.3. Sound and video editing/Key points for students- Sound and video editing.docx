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878C" w14:textId="44ED49CB" w:rsidR="00F82227" w:rsidRDefault="00F82227" w:rsidP="00474AEC">
      <w:pPr>
        <w:pStyle w:val="Heading1"/>
      </w:pPr>
      <w:r>
        <w:t>Key points for students</w:t>
      </w:r>
    </w:p>
    <w:p w14:paraId="5D2BED81" w14:textId="592917B5" w:rsidR="00F82227" w:rsidRDefault="00E8471E" w:rsidP="00474AEC">
      <w:pPr>
        <w:pStyle w:val="BHead"/>
      </w:pPr>
      <w:r>
        <w:t xml:space="preserve">Using </w:t>
      </w:r>
      <w:r w:rsidR="00315984">
        <w:t>Audacity</w:t>
      </w:r>
    </w:p>
    <w:p w14:paraId="76ADF2F8" w14:textId="559FD0C1" w:rsidR="00315984" w:rsidRPr="00315984" w:rsidRDefault="00315984" w:rsidP="00474AEC">
      <w:r>
        <w:t xml:space="preserve">To import an audio file in Audacity click on File – Import </w:t>
      </w:r>
      <w:r w:rsidR="00474AEC">
        <w:t>–</w:t>
      </w:r>
      <w:r>
        <w:t xml:space="preserve"> Audio</w:t>
      </w:r>
      <w:r w:rsidR="00474AEC">
        <w:t>:</w:t>
      </w:r>
      <w:r>
        <w:t xml:space="preserve"> </w:t>
      </w:r>
    </w:p>
    <w:p w14:paraId="082D32E9" w14:textId="1627467A" w:rsidR="00315984" w:rsidRDefault="00315984">
      <w:pPr>
        <w:rPr>
          <w:b/>
          <w:bCs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64B9DF" wp14:editId="140C22AD">
                <wp:simplePos x="0" y="0"/>
                <wp:positionH relativeFrom="column">
                  <wp:posOffset>3082290</wp:posOffset>
                </wp:positionH>
                <wp:positionV relativeFrom="paragraph">
                  <wp:posOffset>50800</wp:posOffset>
                </wp:positionV>
                <wp:extent cx="1828800" cy="1828800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6E599" w14:textId="77777777" w:rsidR="00315984" w:rsidRPr="00152451" w:rsidRDefault="0031598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Selection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64B9D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42.7pt;margin-top:4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" filled="f" strokeweight=".5pt">
                <v:textbox style="mso-fit-shape-to-text:t">
                  <w:txbxContent>
                    <w:p w14:paraId="1906E599" w14:textId="77777777" w:rsidR="00315984" w:rsidRPr="00152451" w:rsidRDefault="0031598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Selection Tool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5D7D41" w14:textId="0A447E8B" w:rsidR="00315984" w:rsidRDefault="00E8471E">
      <w:pPr>
        <w:rPr>
          <w:b/>
          <w:bCs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368BE7" wp14:editId="19E28996">
                <wp:simplePos x="0" y="0"/>
                <wp:positionH relativeFrom="column">
                  <wp:posOffset>4632325</wp:posOffset>
                </wp:positionH>
                <wp:positionV relativeFrom="paragraph">
                  <wp:posOffset>170815</wp:posOffset>
                </wp:positionV>
                <wp:extent cx="1828800" cy="1828800"/>
                <wp:effectExtent l="0" t="0" r="8890" b="825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427EC" w14:textId="77777777" w:rsidR="00E8471E" w:rsidRPr="00ED0130" w:rsidRDefault="00E8471E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Envelope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68BE7" id="Text Box 22" o:spid="_x0000_s1027" type="#_x0000_t202" style="position:absolute;margin-left:364.75pt;margin-top:13.4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" filled="f" strokeweight=".5pt">
                <v:textbox style="mso-fit-shape-to-text:t">
                  <w:txbxContent>
                    <w:p w14:paraId="438427EC" w14:textId="77777777" w:rsidR="00E8471E" w:rsidRPr="00ED0130" w:rsidRDefault="00E8471E">
                      <w:pPr>
                        <w:rPr>
                          <w:noProof/>
                        </w:rPr>
                      </w:pPr>
                      <w:r>
                        <w:rPr>
                          <w:b/>
                          <w:bCs/>
                        </w:rPr>
                        <w:t>Envelope Tool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17CFB" wp14:editId="0485B458">
                <wp:simplePos x="0" y="0"/>
                <wp:positionH relativeFrom="column">
                  <wp:posOffset>3424374</wp:posOffset>
                </wp:positionH>
                <wp:positionV relativeFrom="paragraph">
                  <wp:posOffset>106915</wp:posOffset>
                </wp:positionV>
                <wp:extent cx="0" cy="163195"/>
                <wp:effectExtent l="63500" t="0" r="38100" b="273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B741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69.65pt;margin-top:8.4pt;width:0;height:1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" strokecolor="#ed7d31 [3205]" strokeweight="1pt">
                <v:stroke endarrow="block" joinstyle="miter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41072" wp14:editId="35F6A8BC">
                <wp:simplePos x="0" y="0"/>
                <wp:positionH relativeFrom="column">
                  <wp:posOffset>3427486</wp:posOffset>
                </wp:positionH>
                <wp:positionV relativeFrom="paragraph">
                  <wp:posOffset>106915</wp:posOffset>
                </wp:positionV>
                <wp:extent cx="0" cy="163502"/>
                <wp:effectExtent l="63500" t="0" r="38100" b="2730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F5C4B" id="Straight Arrow Connector 15" o:spid="_x0000_s1026" type="#_x0000_t32" style="position:absolute;margin-left:269.9pt;margin-top:8.4pt;width:0;height:1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" strokecolor="#ed7d31 [3205]" strokeweight="1pt">
                <v:stroke endarrow="block" joinstyle="miter"/>
              </v:shape>
            </w:pict>
          </mc:Fallback>
        </mc:AlternateContent>
      </w:r>
    </w:p>
    <w:p w14:paraId="3A16764B" w14:textId="4E99AA5F" w:rsidR="00315984" w:rsidRDefault="00E8471E">
      <w:pPr>
        <w:rPr>
          <w:b/>
          <w:bCs/>
        </w:rPr>
      </w:pPr>
      <w:r>
        <w:rPr>
          <w:b/>
          <w:bCs/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829DE1E" wp14:editId="2574376D">
                <wp:simplePos x="0" y="0"/>
                <wp:positionH relativeFrom="column">
                  <wp:posOffset>3609639</wp:posOffset>
                </wp:positionH>
                <wp:positionV relativeFrom="paragraph">
                  <wp:posOffset>46202</wp:posOffset>
                </wp:positionV>
                <wp:extent cx="386280" cy="367200"/>
                <wp:effectExtent l="38100" t="38100" r="33020" b="3937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6280" cy="3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4FE5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83.5pt;margin-top:2.95pt;width:31.8pt;height:30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">
                <v:imagedata r:id="rId8" o:title=""/>
              </v:shape>
            </w:pict>
          </mc:Fallback>
        </mc:AlternateContent>
      </w:r>
      <w:r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6B923C" wp14:editId="7B50473E">
                <wp:simplePos x="0" y="0"/>
                <wp:positionH relativeFrom="column">
                  <wp:posOffset>3869547</wp:posOffset>
                </wp:positionH>
                <wp:positionV relativeFrom="paragraph">
                  <wp:posOffset>187308</wp:posOffset>
                </wp:positionV>
                <wp:extent cx="763009" cy="84009"/>
                <wp:effectExtent l="25400" t="0" r="12065" b="685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3009" cy="84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37605" id="Straight Arrow Connector 23" o:spid="_x0000_s1026" type="#_x0000_t32" style="position:absolute;margin-left:304.7pt;margin-top:14.75pt;width:60.1pt;height:6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" strokecolor="#ed7d31 [3205]" strokeweight="1pt">
                <v:stroke endarrow="block" joinstyle="miter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125DF6" wp14:editId="6EA19DBC">
                <wp:simplePos x="0" y="0"/>
                <wp:positionH relativeFrom="column">
                  <wp:posOffset>3833213</wp:posOffset>
                </wp:positionH>
                <wp:positionV relativeFrom="paragraph">
                  <wp:posOffset>695981</wp:posOffset>
                </wp:positionV>
                <wp:extent cx="236170" cy="236170"/>
                <wp:effectExtent l="25400" t="25400" r="18415" b="184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170" cy="23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6759C" id="Straight Arrow Connector 16" o:spid="_x0000_s1026" type="#_x0000_t32" style="position:absolute;margin-left:301.85pt;margin-top:54.8pt;width:18.6pt;height:18.6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" strokecolor="#ed7d31 [3205]" strokeweight="1pt">
                <v:stroke endarrow="block" joinstyle="miter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921C16" wp14:editId="737F2D34">
                <wp:simplePos x="0" y="0"/>
                <wp:positionH relativeFrom="column">
                  <wp:posOffset>3306159</wp:posOffset>
                </wp:positionH>
                <wp:positionV relativeFrom="paragraph">
                  <wp:posOffset>12527</wp:posOffset>
                </wp:positionV>
                <wp:extent cx="289080" cy="366120"/>
                <wp:effectExtent l="38100" t="38100" r="41275" b="4064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9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F6E30" id="Ink 12" o:spid="_x0000_s1026" type="#_x0000_t75" style="position:absolute;margin-left:259.65pt;margin-top:.3pt;width:24.1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">
                <v:imagedata r:id="rId10" o:title="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0F48C2" wp14:editId="3E20C8BD">
                <wp:simplePos x="0" y="0"/>
                <wp:positionH relativeFrom="column">
                  <wp:posOffset>3518199</wp:posOffset>
                </wp:positionH>
                <wp:positionV relativeFrom="paragraph">
                  <wp:posOffset>404207</wp:posOffset>
                </wp:positionV>
                <wp:extent cx="471240" cy="360000"/>
                <wp:effectExtent l="38100" t="38100" r="36830" b="4699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124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01053" id="Ink 10" o:spid="_x0000_s1026" type="#_x0000_t75" style="position:absolute;margin-left:276.3pt;margin-top:31.15pt;width:38.5pt;height:2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">
                <v:imagedata r:id="rId12" o:title=""/>
              </v:shape>
            </w:pict>
          </mc:Fallback>
        </mc:AlternateContent>
      </w:r>
      <w:r w:rsidR="00315984">
        <w:rPr>
          <w:b/>
          <w:bCs/>
          <w:noProof/>
          <w:lang w:eastAsia="en-GB"/>
        </w:rPr>
        <w:drawing>
          <wp:inline distT="0" distB="0" distL="0" distR="0" wp14:anchorId="3C89CBC4" wp14:editId="398FF5AE">
            <wp:extent cx="4330700" cy="762000"/>
            <wp:effectExtent l="0" t="0" r="0" b="0"/>
            <wp:docPr id="1" name="Picture 1" descr="A picture containing electronics, j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electronics, jack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3B78" w14:textId="05A5F107" w:rsidR="00315984" w:rsidRDefault="0031598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0B971" wp14:editId="7C8BAEEB">
                <wp:simplePos x="0" y="0"/>
                <wp:positionH relativeFrom="column">
                  <wp:posOffset>3723640</wp:posOffset>
                </wp:positionH>
                <wp:positionV relativeFrom="paragraph">
                  <wp:posOffset>131445</wp:posOffset>
                </wp:positionV>
                <wp:extent cx="1828800" cy="1828800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7DABE" w14:textId="77777777" w:rsidR="00315984" w:rsidRPr="00DF7F5F" w:rsidRDefault="0031598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Time Shift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0B971" id="Text Box 13" o:spid="_x0000_s1028" type="#_x0000_t202" style="position:absolute;margin-left:293.2pt;margin-top:10.3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" filled="f" strokeweight=".5pt">
                <v:textbox style="mso-fit-shape-to-text:t">
                  <w:txbxContent>
                    <w:p w14:paraId="47D7DABE" w14:textId="77777777" w:rsidR="00315984" w:rsidRPr="00DF7F5F" w:rsidRDefault="0031598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Time Shift Tool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C4728B" w14:textId="54E74876" w:rsidR="00315984" w:rsidRDefault="00315984"/>
    <w:p w14:paraId="5277370F" w14:textId="47D3B9FF" w:rsidR="00315984" w:rsidRDefault="00315984" w:rsidP="00474AEC">
      <w:r>
        <w:rPr>
          <w:b/>
          <w:bCs/>
        </w:rPr>
        <w:t>Time</w:t>
      </w:r>
      <w:r w:rsidR="00474AEC">
        <w:rPr>
          <w:b/>
          <w:bCs/>
        </w:rPr>
        <w:t xml:space="preserve"> </w:t>
      </w:r>
      <w:r>
        <w:rPr>
          <w:b/>
          <w:bCs/>
        </w:rPr>
        <w:t>Shift Tool</w:t>
      </w:r>
      <w:r>
        <w:t xml:space="preserve"> – Use this to move audio files around</w:t>
      </w:r>
      <w:r w:rsidR="00474AEC">
        <w:t>.</w:t>
      </w:r>
    </w:p>
    <w:p w14:paraId="76827ACA" w14:textId="4F6BD056" w:rsidR="00315984" w:rsidRDefault="00315984" w:rsidP="00474AEC">
      <w:r>
        <w:rPr>
          <w:b/>
          <w:bCs/>
        </w:rPr>
        <w:t>Selection Tool</w:t>
      </w:r>
      <w:r>
        <w:t xml:space="preserve"> – Use this to select audio that you wish to trim from the track and then press delete.</w:t>
      </w:r>
    </w:p>
    <w:p w14:paraId="4C7CDFFB" w14:textId="692F75FD" w:rsidR="00315984" w:rsidRDefault="00315984" w:rsidP="00474AEC">
      <w:pPr>
        <w:pStyle w:val="BHead"/>
      </w:pPr>
      <w:r>
        <w:t>Recording</w:t>
      </w:r>
    </w:p>
    <w:p w14:paraId="549900FC" w14:textId="0F48B73A" w:rsidR="00315984" w:rsidRDefault="00315984" w:rsidP="00474AEC">
      <w:r>
        <w:t>To record a voiceover click on Tr</w:t>
      </w:r>
      <w:r w:rsidR="00474AEC">
        <w:t xml:space="preserve">acks – Add New – Stereo Track. </w:t>
      </w:r>
      <w:r>
        <w:t>Make sure that your microphone is positioned properly and press the red ‘Record’ button. When you have finished press the ‘Stop’ button.</w:t>
      </w:r>
    </w:p>
    <w:p w14:paraId="643E5CD7" w14:textId="74521BD4" w:rsidR="00315984" w:rsidRPr="00315984" w:rsidRDefault="00315984" w:rsidP="00474AEC">
      <w:pPr>
        <w:pStyle w:val="BHead"/>
      </w:pPr>
      <w:r w:rsidRPr="00315984">
        <w:t>Playback</w:t>
      </w:r>
    </w:p>
    <w:p w14:paraId="4585237D" w14:textId="77777777" w:rsidR="00315984" w:rsidRDefault="00315984" w:rsidP="00315984">
      <w:r>
        <w:t>Click on the green ‘Play’ button to listen to the audio and the ‘Stop’ button to stop playback.</w:t>
      </w:r>
    </w:p>
    <w:p w14:paraId="2537CBF7" w14:textId="3BC31DDB" w:rsidR="00315984" w:rsidRDefault="00E8471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7610D1" wp14:editId="722D3B33">
                <wp:simplePos x="0" y="0"/>
                <wp:positionH relativeFrom="column">
                  <wp:posOffset>299677</wp:posOffset>
                </wp:positionH>
                <wp:positionV relativeFrom="paragraph">
                  <wp:posOffset>201403</wp:posOffset>
                </wp:positionV>
                <wp:extent cx="3342704" cy="759348"/>
                <wp:effectExtent l="38100" t="0" r="29210" b="793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2704" cy="759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2C9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3.6pt;margin-top:15.85pt;width:263.2pt;height:59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" strokecolor="#ed7d31 [3205]" strokeweight="1pt">
                <v:stroke endarrow="block" joinstyle="miter"/>
              </v:shape>
            </w:pict>
          </mc:Fallback>
        </mc:AlternateContent>
      </w:r>
      <w:r w:rsidR="00315984">
        <w:t xml:space="preserve">To mute one or more tracks during </w:t>
      </w:r>
      <w:r>
        <w:t>playback,</w:t>
      </w:r>
      <w:r w:rsidR="00315984">
        <w:t xml:space="preserve"> click on the ‘Mute’ Tab at the start of the track.</w:t>
      </w:r>
    </w:p>
    <w:p w14:paraId="412C7E0E" w14:textId="2D6F6955" w:rsidR="00315984" w:rsidRDefault="00315984"/>
    <w:p w14:paraId="2C76E52E" w14:textId="18643B3C" w:rsidR="00315984" w:rsidRDefault="00315984">
      <w:r>
        <w:rPr>
          <w:noProof/>
          <w:lang w:eastAsia="en-GB"/>
        </w:rPr>
        <w:drawing>
          <wp:inline distT="0" distB="0" distL="0" distR="0" wp14:anchorId="3E665D66" wp14:editId="4A682A3E">
            <wp:extent cx="1614791" cy="2366776"/>
            <wp:effectExtent l="0" t="0" r="5080" b="0"/>
            <wp:docPr id="19" name="Picture 1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171" cy="23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9FC7" w14:textId="78235431" w:rsidR="00315984" w:rsidRDefault="00E8471E" w:rsidP="00474AEC">
      <w:pPr>
        <w:pStyle w:val="BHead"/>
      </w:pPr>
      <w:r>
        <w:lastRenderedPageBreak/>
        <w:t>Audio effects</w:t>
      </w:r>
    </w:p>
    <w:p w14:paraId="7FD954DD" w14:textId="0EE0C7EE" w:rsidR="00E8471E" w:rsidRDefault="00E8471E">
      <w:r>
        <w:t>To add audio effects, select the audio track, or portion of track, required then select the desired effect from the drop-down</w:t>
      </w:r>
      <w:r w:rsidR="00474AEC">
        <w:t xml:space="preserve"> list under the ‘Effects’ tab. </w:t>
      </w:r>
      <w:r>
        <w:t>Some effects can be previewed before the effect is applied to make sure that settings are appropriate.</w:t>
      </w:r>
    </w:p>
    <w:p w14:paraId="4D666C53" w14:textId="0CE5913B" w:rsidR="00E8471E" w:rsidRDefault="00E8471E" w:rsidP="00474AEC">
      <w:pPr>
        <w:pStyle w:val="BHead"/>
      </w:pPr>
      <w:r>
        <w:t>Envelope Tool</w:t>
      </w:r>
    </w:p>
    <w:p w14:paraId="62DF0818" w14:textId="446DAB8F" w:rsidR="00E8471E" w:rsidRDefault="00E8471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B899B7" wp14:editId="257A540B">
                <wp:simplePos x="0" y="0"/>
                <wp:positionH relativeFrom="column">
                  <wp:posOffset>2128477</wp:posOffset>
                </wp:positionH>
                <wp:positionV relativeFrom="paragraph">
                  <wp:posOffset>390221</wp:posOffset>
                </wp:positionV>
                <wp:extent cx="338098" cy="521212"/>
                <wp:effectExtent l="38100" t="0" r="24130" b="508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098" cy="521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81C1" id="Straight Arrow Connector 27" o:spid="_x0000_s1026" type="#_x0000_t32" style="position:absolute;margin-left:167.6pt;margin-top:30.75pt;width:26.6pt;height:41.0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" strokecolor="#ed7d31 [3205]" strokeweight="1pt">
                <v:stroke endarrow="block" joinstyle="miter"/>
              </v:shape>
            </w:pict>
          </mc:Fallback>
        </mc:AlternateContent>
      </w:r>
      <w:r>
        <w:t>The envelope tool can be used to adjust the volume o</w:t>
      </w:r>
      <w:r w:rsidR="00474AEC">
        <w:t xml:space="preserve">f a track at different points. </w:t>
      </w:r>
      <w:r>
        <w:t>Click on the envelope tool and then use your cursor to adjust the volume of different parts of the track.</w:t>
      </w:r>
    </w:p>
    <w:p w14:paraId="7951B36F" w14:textId="0B6B3CA7" w:rsidR="00E8471E" w:rsidRDefault="00E8471E">
      <w:r>
        <w:rPr>
          <w:noProof/>
          <w:lang w:eastAsia="en-GB"/>
        </w:rPr>
        <w:drawing>
          <wp:inline distT="0" distB="0" distL="0" distR="0" wp14:anchorId="43CF7AE5" wp14:editId="607548A0">
            <wp:extent cx="3675767" cy="1743748"/>
            <wp:effectExtent l="0" t="0" r="0" b="0"/>
            <wp:docPr id="25" name="Picture 2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145" cy="17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5060" w14:textId="33422EB5" w:rsidR="00E8471E" w:rsidRPr="00E8471E" w:rsidRDefault="00E8471E" w:rsidP="00474AEC">
      <w:pPr>
        <w:pStyle w:val="BHead"/>
      </w:pPr>
      <w:r w:rsidRPr="00E8471E">
        <w:t xml:space="preserve">Using </w:t>
      </w:r>
      <w:proofErr w:type="spellStart"/>
      <w:r w:rsidRPr="00E8471E">
        <w:t>OpenShot</w:t>
      </w:r>
      <w:proofErr w:type="spellEnd"/>
    </w:p>
    <w:p w14:paraId="17F9BB8C" w14:textId="273FFB71" w:rsidR="00E8471E" w:rsidRDefault="00E8471E">
      <w:r>
        <w:t xml:space="preserve">To import assets into </w:t>
      </w:r>
      <w:proofErr w:type="spellStart"/>
      <w:r>
        <w:t>OpenShot</w:t>
      </w:r>
      <w:proofErr w:type="spellEnd"/>
      <w:r>
        <w:t>, o</w:t>
      </w:r>
      <w:r w:rsidRPr="00E8471E">
        <w:t>pen the folder containing the assets</w:t>
      </w:r>
      <w:r>
        <w:t>, s</w:t>
      </w:r>
      <w:r w:rsidRPr="00E8471E">
        <w:t>elect the files and drag them into the ‘Project Files’ window.</w:t>
      </w:r>
    </w:p>
    <w:p w14:paraId="286B8EF5" w14:textId="15714823" w:rsidR="00E8471E" w:rsidRDefault="00E8471E">
      <w:r w:rsidRPr="00E8471E">
        <w:rPr>
          <w:noProof/>
          <w:lang w:eastAsia="en-GB"/>
        </w:rPr>
        <w:drawing>
          <wp:inline distT="0" distB="0" distL="0" distR="0" wp14:anchorId="1D898E3F" wp14:editId="5F0AA646">
            <wp:extent cx="5247393" cy="3735421"/>
            <wp:effectExtent l="0" t="0" r="0" b="0"/>
            <wp:docPr id="9" name="Picture 8" descr="A picture containing text, monitor, screenshot, electron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4DC65DD-F3CD-463E-AEB9-5A75DB7C9B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picture containing text, monitor, screenshot, electronics&#10;&#10;Description automatically generated">
                      <a:extLst>
                        <a:ext uri="{FF2B5EF4-FFF2-40B4-BE49-F238E27FC236}">
                          <a16:creationId xmlns:a16="http://schemas.microsoft.com/office/drawing/2014/main" id="{94DC65DD-F3CD-463E-AEB9-5A75DB7C9B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42" cy="376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4B84" w14:textId="5D578DF1" w:rsidR="00E8471E" w:rsidRDefault="00E8471E" w:rsidP="00474AEC">
      <w:pPr>
        <w:pStyle w:val="BHead"/>
      </w:pPr>
      <w:r>
        <w:lastRenderedPageBreak/>
        <w:t>Arranging assets</w:t>
      </w:r>
    </w:p>
    <w:p w14:paraId="02ED2D8C" w14:textId="45247BA8" w:rsidR="00E8471E" w:rsidRPr="00E8471E" w:rsidRDefault="00E8471E">
      <w:r>
        <w:t xml:space="preserve">To arrange the assets, </w:t>
      </w:r>
      <w:r w:rsidRPr="00E8471E">
        <w:t xml:space="preserve">drag </w:t>
      </w:r>
      <w:r>
        <w:t>them</w:t>
      </w:r>
      <w:r w:rsidRPr="00E8471E">
        <w:t xml:space="preserve"> to the stage</w:t>
      </w:r>
      <w:r w:rsidR="00474AEC">
        <w:t xml:space="preserve">. </w:t>
      </w:r>
      <w:r w:rsidRPr="00E8471E">
        <w:t>The stage is layered, with a higher track playing over the tracks below it, so if the logo is placed above a video clip, it plays over the top of the video clip, but, if the logo is placed below a video clip, you can’t see it because the video is layered over the top of it.</w:t>
      </w:r>
    </w:p>
    <w:p w14:paraId="24C82A7F" w14:textId="2C0EBF48" w:rsidR="00E8471E" w:rsidRDefault="00E8471E">
      <w:r w:rsidRPr="00E8471E">
        <w:rPr>
          <w:noProof/>
          <w:lang w:eastAsia="en-GB"/>
        </w:rPr>
        <w:drawing>
          <wp:inline distT="0" distB="0" distL="0" distR="0" wp14:anchorId="6A9FC546" wp14:editId="65C29F37">
            <wp:extent cx="5727700" cy="3431540"/>
            <wp:effectExtent l="0" t="0" r="0" b="0"/>
            <wp:docPr id="6" name="Picture 5" descr="A picture containing text, electronics, display,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3707135-B25B-43A2-8483-49D0B25CDB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icture containing text, electronics, display,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3707135-B25B-43A2-8483-49D0B25CDB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C607" w14:textId="11137443" w:rsidR="00E8471E" w:rsidRDefault="00E8471E" w:rsidP="00474AEC">
      <w:pPr>
        <w:pStyle w:val="BHead"/>
      </w:pPr>
      <w:r>
        <w:t>Editing assets</w:t>
      </w:r>
    </w:p>
    <w:p w14:paraId="3C4E315E" w14:textId="3109EC66" w:rsidR="00E8471E" w:rsidRPr="00E8471E" w:rsidRDefault="00E8471E" w:rsidP="00E8471E">
      <w:r>
        <w:t>Click</w:t>
      </w:r>
      <w:r w:rsidRPr="00E8471E">
        <w:t xml:space="preserve"> on the right-hand side or the left-hand side of an asset and drag to adjust how long it plays for.</w:t>
      </w:r>
    </w:p>
    <w:p w14:paraId="1EC8AFBA" w14:textId="02CD9550" w:rsidR="00E8471E" w:rsidRPr="00E8471E" w:rsidRDefault="00E8471E" w:rsidP="00E8471E">
      <w:r w:rsidRPr="00E8471E">
        <w:t xml:space="preserve">To cut a video clip, position the </w:t>
      </w:r>
      <w:proofErr w:type="spellStart"/>
      <w:r w:rsidRPr="00E8471E">
        <w:t>playhead</w:t>
      </w:r>
      <w:proofErr w:type="spellEnd"/>
      <w:r w:rsidRPr="00E8471E">
        <w:t xml:space="preserve"> in the place you want to cut the clip, right-click on the clip</w:t>
      </w:r>
      <w:r>
        <w:t xml:space="preserve"> and </w:t>
      </w:r>
      <w:r w:rsidRPr="00E8471E">
        <w:t>select ‘Slice’ and</w:t>
      </w:r>
      <w:r>
        <w:t xml:space="preserve"> choose between</w:t>
      </w:r>
      <w:r w:rsidRPr="00E8471E">
        <w:t xml:space="preserve"> ‘Keep Both Sides, ‘Keep Left Side’ or ‘Keep Right Side’.</w:t>
      </w:r>
    </w:p>
    <w:p w14:paraId="444819ED" w14:textId="59EE294C" w:rsidR="00E8471E" w:rsidRDefault="00E8471E" w:rsidP="00474AEC">
      <w:pPr>
        <w:pStyle w:val="BHead"/>
      </w:pPr>
      <w:r>
        <w:t>Positioning a logo</w:t>
      </w:r>
    </w:p>
    <w:p w14:paraId="3AC2BB5F" w14:textId="7239E9CA" w:rsidR="00E8471E" w:rsidRDefault="00E8471E">
      <w:r>
        <w:t>P</w:t>
      </w:r>
      <w:r w:rsidRPr="00E8471E">
        <w:t>osition the logo where you want it on screen by right-clicking on the logo, selecting ‘Layout’ and choosing one of the options available</w:t>
      </w:r>
      <w:r>
        <w:t>.</w:t>
      </w:r>
    </w:p>
    <w:p w14:paraId="018C06CE" w14:textId="20B33748" w:rsidR="00E8471E" w:rsidRPr="00315984" w:rsidRDefault="00E8471E" w:rsidP="00474AEC">
      <w:pPr>
        <w:pStyle w:val="BHead"/>
      </w:pPr>
      <w:r w:rsidRPr="00315984">
        <w:t>Playback</w:t>
      </w:r>
    </w:p>
    <w:p w14:paraId="7638582C" w14:textId="3699A438" w:rsidR="00E8471E" w:rsidRDefault="00E8471E" w:rsidP="00E8471E">
      <w:r w:rsidRPr="00E8471E">
        <w:t xml:space="preserve">Press the spacebar to play the video. It will play from wherever the </w:t>
      </w:r>
      <w:proofErr w:type="spellStart"/>
      <w:r w:rsidRPr="00E8471E">
        <w:t>playhead</w:t>
      </w:r>
      <w:proofErr w:type="spellEnd"/>
      <w:r w:rsidRPr="00E8471E">
        <w:t xml:space="preserve"> is positioned</w:t>
      </w:r>
      <w:r>
        <w:t>.</w:t>
      </w:r>
      <w:r w:rsidRPr="00E8471E">
        <w:t xml:space="preserve"> </w:t>
      </w:r>
      <w:r>
        <w:t>Y</w:t>
      </w:r>
      <w:r w:rsidRPr="00E8471E">
        <w:t xml:space="preserve">ou can move the </w:t>
      </w:r>
      <w:proofErr w:type="spellStart"/>
      <w:r w:rsidRPr="00E8471E">
        <w:t>playhead</w:t>
      </w:r>
      <w:proofErr w:type="spellEnd"/>
      <w:r w:rsidRPr="00E8471E">
        <w:t xml:space="preserve"> by clicking and dragging it or by clicking in the timeline.</w:t>
      </w:r>
    </w:p>
    <w:p w14:paraId="3F3DDB8D" w14:textId="431C7695" w:rsidR="00F36103" w:rsidRDefault="00F36103" w:rsidP="00E8471E"/>
    <w:p w14:paraId="35FDFB1C" w14:textId="77777777" w:rsidR="00F36103" w:rsidRDefault="00F36103" w:rsidP="00E8471E"/>
    <w:p w14:paraId="101479B5" w14:textId="165C8380" w:rsidR="00E8471E" w:rsidRDefault="00E8471E" w:rsidP="00474AEC">
      <w:pPr>
        <w:pStyle w:val="BHead"/>
      </w:pPr>
      <w:r>
        <w:lastRenderedPageBreak/>
        <w:t>Transitions</w:t>
      </w:r>
    </w:p>
    <w:p w14:paraId="68E530B0" w14:textId="77BD7B36" w:rsidR="00E8471E" w:rsidRDefault="00E8471E" w:rsidP="00E8471E">
      <w:r w:rsidRPr="00E8471E">
        <w:t>To add a transition between video clips, click on the ‘transitions’ tab, choose a transition, drag it to the appropriate track and trim it.</w:t>
      </w:r>
    </w:p>
    <w:p w14:paraId="3B2CC88B" w14:textId="1AE5E2E1" w:rsidR="00E8471E" w:rsidRDefault="00E8471E" w:rsidP="00E8471E">
      <w:r w:rsidRPr="00E8471E">
        <w:rPr>
          <w:noProof/>
          <w:lang w:eastAsia="en-GB"/>
        </w:rPr>
        <w:drawing>
          <wp:inline distT="0" distB="0" distL="0" distR="0" wp14:anchorId="406EFDB1" wp14:editId="7D8DDCFC">
            <wp:extent cx="5252720" cy="3763090"/>
            <wp:effectExtent l="0" t="0" r="5080" b="8890"/>
            <wp:docPr id="7" name="Picture 6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790F6E9-AB21-460C-99D9-40F604AB1D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F790F6E9-AB21-460C-99D9-40F604AB1D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066" cy="37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F7AA" w14:textId="5972ADEB" w:rsidR="00E8471E" w:rsidRDefault="00E8471E" w:rsidP="00474AEC">
      <w:pPr>
        <w:pStyle w:val="BHead"/>
      </w:pPr>
      <w:r>
        <w:t>Other visual effects</w:t>
      </w:r>
    </w:p>
    <w:p w14:paraId="18395085" w14:textId="7FAAE07A" w:rsidR="00E8471E" w:rsidRDefault="00E8471E" w:rsidP="00E8471E">
      <w:r>
        <w:t>To apply other visual effects, c</w:t>
      </w:r>
      <w:r w:rsidRPr="00E8471E">
        <w:t>lick</w:t>
      </w:r>
      <w:r>
        <w:t xml:space="preserve"> </w:t>
      </w:r>
      <w:r w:rsidRPr="00E8471E">
        <w:t>on the ‘Effects’ tab, choose an effect and drag it to the appropriate track. Then click on it and adjust the values of each property of the effect.</w:t>
      </w:r>
    </w:p>
    <w:p w14:paraId="3F0242A7" w14:textId="70937271" w:rsidR="00E8471E" w:rsidRDefault="00E8471E" w:rsidP="00E8471E">
      <w:r w:rsidRPr="00E8471E">
        <w:rPr>
          <w:noProof/>
          <w:lang w:eastAsia="en-GB"/>
        </w:rPr>
        <w:drawing>
          <wp:inline distT="0" distB="0" distL="0" distR="0" wp14:anchorId="0D8B4052" wp14:editId="61C45CEA">
            <wp:extent cx="5252936" cy="3147685"/>
            <wp:effectExtent l="0" t="0" r="5080" b="0"/>
            <wp:docPr id="8" name="Picture 7" descr="A picture containing text, electronics, display,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08B60BE-F908-4C70-81BA-CFA585E5AB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icture containing text, electronics, display,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308B60BE-F908-4C70-81BA-CFA585E5AB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646" cy="31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1E9F" w14:textId="1F86E51E" w:rsidR="00E8471E" w:rsidRDefault="00E8471E" w:rsidP="00474AEC">
      <w:pPr>
        <w:pStyle w:val="BHead"/>
      </w:pPr>
      <w:r>
        <w:lastRenderedPageBreak/>
        <w:t>Titles</w:t>
      </w:r>
    </w:p>
    <w:p w14:paraId="362C63A9" w14:textId="15107416" w:rsidR="00E8471E" w:rsidRPr="00E8471E" w:rsidRDefault="00E8471E" w:rsidP="00E8471E">
      <w:r>
        <w:t>To add extra text to your video, c</w:t>
      </w:r>
      <w:r w:rsidRPr="00E8471E">
        <w:t>lick on ‘Title’ in the menu bar, then ‘Title’ and choose a template. Type in the text and adjust the font, text colour and background colour and click ‘Save’.</w:t>
      </w:r>
      <w:r>
        <w:t xml:space="preserve"> </w:t>
      </w:r>
      <w:r w:rsidRPr="00E8471E">
        <w:t>Finally, drag the title to a new track and trim it</w:t>
      </w:r>
      <w:r>
        <w:t xml:space="preserve"> as required.</w:t>
      </w:r>
    </w:p>
    <w:p w14:paraId="593758E4" w14:textId="1EF81BDC" w:rsidR="00E8471E" w:rsidRDefault="00E8471E" w:rsidP="00E8471E">
      <w:r w:rsidRPr="00E8471E">
        <w:rPr>
          <w:noProof/>
          <w:lang w:eastAsia="en-GB"/>
        </w:rPr>
        <w:drawing>
          <wp:inline distT="0" distB="0" distL="0" distR="0" wp14:anchorId="21EC5219" wp14:editId="773511C8">
            <wp:extent cx="5727700" cy="3227705"/>
            <wp:effectExtent l="0" t="0" r="0" b="0"/>
            <wp:docPr id="28" name="Picture 8" descr="A picture containing text, monitor, blac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0DD5DF3-549F-459E-86D4-BC2390C204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picture containing text, monitor, black&#10;&#10;Description automatically generated">
                      <a:extLst>
                        <a:ext uri="{FF2B5EF4-FFF2-40B4-BE49-F238E27FC236}">
                          <a16:creationId xmlns:a16="http://schemas.microsoft.com/office/drawing/2014/main" id="{10DD5DF3-549F-459E-86D4-BC2390C204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3E87" w14:textId="66DFB82B" w:rsidR="00E8471E" w:rsidRDefault="00E8471E" w:rsidP="00474AEC">
      <w:pPr>
        <w:pStyle w:val="BHead"/>
      </w:pPr>
      <w:r>
        <w:t>Exporting your video</w:t>
      </w:r>
    </w:p>
    <w:p w14:paraId="649116C0" w14:textId="77777777" w:rsidR="00E8471E" w:rsidRPr="00E8471E" w:rsidRDefault="00E8471E" w:rsidP="00E8471E">
      <w:r w:rsidRPr="00E8471E">
        <w:t>Click on ‘File’ in the menu bar, ‘Export Project’ and ‘Export Video’.</w:t>
      </w:r>
    </w:p>
    <w:p w14:paraId="2D22A6F5" w14:textId="77777777" w:rsidR="00E8471E" w:rsidRPr="00E8471E" w:rsidRDefault="00E8471E" w:rsidP="00E8471E">
      <w:r w:rsidRPr="00E8471E">
        <w:t>Type in the file name and choose where you want the exported video to save to in the ‘Folder Path:’ box. Then make sure the following options are selected and click ‘Export Video’.</w:t>
      </w:r>
    </w:p>
    <w:p w14:paraId="2FA9451B" w14:textId="7DA27D1E" w:rsidR="00E8471E" w:rsidRPr="00E8471E" w:rsidRDefault="00E8471E" w:rsidP="00E8471E">
      <w:r w:rsidRPr="00E8471E">
        <w:rPr>
          <w:noProof/>
          <w:lang w:eastAsia="en-GB"/>
        </w:rPr>
        <w:drawing>
          <wp:inline distT="0" distB="0" distL="0" distR="0" wp14:anchorId="5DA6D24C" wp14:editId="7C35703E">
            <wp:extent cx="2494919" cy="2505627"/>
            <wp:effectExtent l="0" t="0" r="0" b="0"/>
            <wp:docPr id="29" name="Picture 6" descr="Graphical user interface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57E9D4A-D7CC-4757-A2C9-F891C0AF9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Graphical user interface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657E9D4A-D7CC-4757-A2C9-F891C0AF9F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63" cy="251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71E" w:rsidRPr="00E8471E" w:rsidSect="00F82227">
      <w:headerReference w:type="default" r:id="rId22"/>
      <w:footerReference w:type="default" r:id="rId2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7814A" w14:textId="77777777" w:rsidR="001D159A" w:rsidRDefault="001D159A" w:rsidP="00474AEC">
      <w:pPr>
        <w:spacing w:before="0" w:after="0" w:line="240" w:lineRule="auto"/>
      </w:pPr>
      <w:r>
        <w:separator/>
      </w:r>
    </w:p>
  </w:endnote>
  <w:endnote w:type="continuationSeparator" w:id="0">
    <w:p w14:paraId="1C5FCDDB" w14:textId="77777777" w:rsidR="001D159A" w:rsidRDefault="001D159A" w:rsidP="00474A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BA39D" w14:textId="68AFAD62" w:rsidR="00474AEC" w:rsidRDefault="00474AEC" w:rsidP="00474AEC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E70B7" w14:textId="77777777" w:rsidR="001D159A" w:rsidRDefault="001D159A" w:rsidP="00474AEC">
      <w:pPr>
        <w:spacing w:before="0" w:after="0" w:line="240" w:lineRule="auto"/>
      </w:pPr>
      <w:r>
        <w:separator/>
      </w:r>
    </w:p>
  </w:footnote>
  <w:footnote w:type="continuationSeparator" w:id="0">
    <w:p w14:paraId="556AB595" w14:textId="77777777" w:rsidR="001D159A" w:rsidRDefault="001D159A" w:rsidP="00474A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6A761" w14:textId="48499F9A" w:rsidR="00474AEC" w:rsidRDefault="00474AEC" w:rsidP="00474AEC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6D900156" wp14:editId="50AF7003">
          <wp:simplePos x="0" y="0"/>
          <wp:positionH relativeFrom="page">
            <wp:posOffset>1758</wp:posOffset>
          </wp:positionH>
          <wp:positionV relativeFrom="paragraph">
            <wp:posOffset>-453390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028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Sound and video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704454">
    <w:abstractNumId w:val="1"/>
  </w:num>
  <w:num w:numId="2" w16cid:durableId="1607812682">
    <w:abstractNumId w:val="0"/>
  </w:num>
  <w:num w:numId="3" w16cid:durableId="434639127">
    <w:abstractNumId w:val="2"/>
  </w:num>
  <w:num w:numId="4" w16cid:durableId="570893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27"/>
    <w:rsid w:val="000A1DF3"/>
    <w:rsid w:val="00162FCA"/>
    <w:rsid w:val="001D159A"/>
    <w:rsid w:val="002148F2"/>
    <w:rsid w:val="00283450"/>
    <w:rsid w:val="002A2653"/>
    <w:rsid w:val="00315984"/>
    <w:rsid w:val="00474AEC"/>
    <w:rsid w:val="004A377A"/>
    <w:rsid w:val="00547574"/>
    <w:rsid w:val="00843409"/>
    <w:rsid w:val="00894386"/>
    <w:rsid w:val="00AA6677"/>
    <w:rsid w:val="00B931F5"/>
    <w:rsid w:val="00C36559"/>
    <w:rsid w:val="00DD3835"/>
    <w:rsid w:val="00E30870"/>
    <w:rsid w:val="00E52ABF"/>
    <w:rsid w:val="00E8471E"/>
    <w:rsid w:val="00F36103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B74B9E"/>
  <w15:chartTrackingRefBased/>
  <w15:docId w15:val="{3E4115EC-E9A5-024C-A74A-81F3476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AEC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474AEC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471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474AEC"/>
    <w:rPr>
      <w:b/>
      <w:color w:val="E30613"/>
      <w:sz w:val="36"/>
      <w:szCs w:val="36"/>
    </w:rPr>
  </w:style>
  <w:style w:type="paragraph" w:customStyle="1" w:styleId="Normal1">
    <w:name w:val="Normal1"/>
    <w:link w:val="Normal1Char"/>
    <w:rsid w:val="00474AEC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474A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4A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4AE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A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AEC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4A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4AE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4A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AEC"/>
  </w:style>
  <w:style w:type="paragraph" w:styleId="Footer">
    <w:name w:val="footer"/>
    <w:basedOn w:val="Normal"/>
    <w:link w:val="FooterChar"/>
    <w:uiPriority w:val="99"/>
    <w:unhideWhenUsed/>
    <w:rsid w:val="00474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AEC"/>
  </w:style>
  <w:style w:type="paragraph" w:styleId="Title">
    <w:name w:val="Title"/>
    <w:basedOn w:val="Normal"/>
    <w:next w:val="Normal"/>
    <w:link w:val="TitleChar"/>
    <w:uiPriority w:val="10"/>
    <w:qFormat/>
    <w:rsid w:val="00474AEC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474AEC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474AEC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474AEC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474AEC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474AEC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474AEC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474AEC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474AEC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474AE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474AEC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474AEC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474AEC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474AE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474AEC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474AEC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474AEC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474AEC"/>
    <w:rPr>
      <w:i/>
    </w:rPr>
  </w:style>
  <w:style w:type="character" w:customStyle="1" w:styleId="BHeadChar">
    <w:name w:val="B Head Char"/>
    <w:basedOn w:val="DefaultParagraphFont"/>
    <w:link w:val="BHead"/>
    <w:rsid w:val="00474AEC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474AEC"/>
    <w:rPr>
      <w:b/>
      <w:i/>
      <w:color w:val="E30613"/>
      <w:sz w:val="28"/>
    </w:rPr>
  </w:style>
  <w:style w:type="paragraph" w:customStyle="1" w:styleId="DHead">
    <w:name w:val="D Head"/>
    <w:basedOn w:val="CHead"/>
    <w:link w:val="DHeadChar"/>
    <w:qFormat/>
    <w:rsid w:val="00474AEC"/>
    <w:rPr>
      <w:b w:val="0"/>
    </w:rPr>
  </w:style>
  <w:style w:type="character" w:customStyle="1" w:styleId="DHeadChar">
    <w:name w:val="D Head Char"/>
    <w:basedOn w:val="CHeadChar"/>
    <w:link w:val="DHead"/>
    <w:rsid w:val="00474AEC"/>
    <w:rPr>
      <w:b w:val="0"/>
      <w:i/>
      <w:color w:val="E3061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Red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0T09:55:53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843 0 24575,'-6'3'0,"-4"-1"0,-3-2 0,-1 0 0,-1 0 0,2 0 0,3 0 0,-2 0 0,-1 0 0,1 0 0,-6 0 0,5 0 0,-6 0 0,-1 0 0,-20 0 0,16 0 0,-10 0 0,24 0 0,1 0 0,-1 0 0,-3 0 0,0 0 0,-5 0 0,1 0 0,-3 0 0,-6 2 0,9-1 0,-6 2 0,7-1 0,3-1 0,1 1 0,5-2 0,0 0 0,0 2 0,0-1 0,-3 1 0,-2 0 0,2-1 0,-5 4 0,7-5 0,-4 5 0,5-5 0,-1 4 0,2-3 0,1 3 0,-1-2 0,-2 3 0,-1 0 0,1-1 0,-1 1 0,5-1 0,-6 3 0,3-2 0,0 4 0,-2-3 0,3 3 0,-1-2 0,3 3 0,-1 0 0,0-1 0,0 1 0,1-3 0,-1 2 0,2-2 0,-1 3 0,1 0 0,-1-1 0,1-2 0,1 0 0,0-2 0,1-1 0,-1 0 0,0 1 0,2-1 0,-2 0 0,2 1 0,0-1 0,-2 0 0,2 1 0,-4 1 0,3 2 0,-3 1 0,1 1 0,0-1 0,-1-1 0,4-2 0,-2-1 0,2-1 0,-2 0 0,2 1 0,-4-3 0,3 2 0,-1-2 0,0 3 0,0-1 0,0 3 0,-3 0 0,5 3 0,-4-1 0,1-1 0,1 1 0,-2-2 0,3 2 0,-3-1 0,3-2 0,-1-1 0,1-1 0,0 0 0,-1 1 0,2-1 0,0 0 0,0 1 0,-2 1 0,1-1 0,-1 4 0,2-4 0,0 2 0,0-3 0,0 1 0,0-1 0,0 3 0,0-2 0,0 4 0,0-2 0,0 3 0,0-1 0,0-1 0,0 1 0,0-5 0,0 5 0,0-4 0,0 4 0,0-4 0,0 4 0,0-1 0,0 1 0,2 1 0,1-3 0,2 2 0,-3-2 0,2 1 0,-1 1 0,1-4 0,1 4 0,-3-4 0,3 4 0,-3-2 0,3 3 0,0-1 0,0 1 0,0-1 0,2 4 0,1-3 0,2 5 0,0-4 0,0 4 0,0-5 0,3 3 0,-3-1 0,6-1 0,-6 2 0,6-3 0,-3 0 0,0 1 0,2-1 0,1 1 0,1-3 0,2 2 0,-4-4 0,4 2 0,-5-3 0,5 1 0,-3-1 0,0 0 0,7 1 0,-4-1 0,4 1 0,0 0 0,0 0 0,-3-3 0,-4-1 0,-6-2 0,-1 2 0,-4-1 0,2 1 0,-3-2 0,1 0 0,-1 0 0,0 0 0,3 0 0,0 0 0,3 0 0,0 0 0,-3 0 0,2 0 0,1 0 0,0 0 0,5-2 0,-4-1 0,7 0 0,-7-1 0,7 3 0,-4-3 0,-1 1 0,-1 0 0,-5-1 0,2 4 0,-4-4 0,7 3 0,-4-3 0,7 4 0,-2-5 0,0 3 0,5-4 0,-6 1 0,6 2 0,-8-1 0,3 1 0,-6 1 0,0-3 0,-3 5 0,0-4 0,1 4 0,-1-4 0,3-1 0,-2 0 0,1-2 0,1 1 0,-2 1 0,2-2 0,-1 0 0,-1 0 0,4-2 0,-3-1 0,0 3 0,-1-2 0,2 1 0,1-4 0,-1 2 0,1-3 0,-3 4 0,-1-1 0,1 3 0,0-5 0,0 4 0,0-4 0,-3 2 0,3 0 0,-5 1 0,2 2 0,-2 0 0,0 0 0,0 2 0,0-7 0,0 5 0,0-6 0,0 1 0,-2-1 0,1-3 0,-3 3 0,1-2 0,-2 2 0,0-3 0,-1 0 0,1 3 0,0-2 0,2 2 0,-1-3 0,1 0 0,-3 0 0,4-3 0,-3 3 0,0-3 0,-1 3 0,-2 0 0,3 0 0,0 3 0,0 3 0,0 1 0,3 4 0,-2-2 0,3 3 0,-3-3 0,-1 0 0,0-3 0,-2 1 0,2 2 0,1-2 0,-1 4 0,3-4 0,-3-1 0,3-1 0,-1-1 0,-1 2 0,1 1 0,-2-1 0,2 0 0,1 3 0,0-2 0,2 4 0,-3-1 0,3 1 0,-2 3 0,2-2 0,-4-1 0,1-2 0,-1 0 0,-3-2 0,4 4 0,-4-4 0,7 4 0,-4-2 0,3 3 0,-1-1 0,2 1 0,0 0 0,2-1 0,-1 1 0,1 0 0,-2-1 0,0 1 0,0 0 0,0-1 0,0 1 0,0 0 0,0-1 0,0 1 0,2 1 0,-2 0 0,2 0 0,0 1 0,0 0 0,5 2 0,-4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0T09:37:51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580 1 24575,'-12'0'0,"-1"0"0,0 0 0,-2 0 0,4 0 0,1 0 0,1 0 0,-8 0 0,8 0 0,-16 0 0,11 0 0,-16 0 0,8 0 0,-7 0 0,12 0 0,-2 0 0,-11 0 0,11 2 0,-11-1 0,17 3 0,1-3 0,5 1 0,0-2 0,0 0 0,0 0 0,-5 0 0,1 0 0,-4 0 0,2 0 0,-3 0 0,1 0 0,1 0 0,-1 0 0,5 0 0,0 0 0,1 0 0,4 0 0,-2 4 0,3 1 0,-2 11 0,1-2 0,0 5 0,2-6 0,-2 2 0,5 1 0,-3 1 0,3 5 0,0-5 0,0 5 0,0-6 0,0 3 0,0 4 0,0-2 0,0 5 0,0 1 0,0-3 0,0 2 0,0-3 0,0-3 0,0 2 0,0-2 0,0 0 0,0 2 0,0-5 0,0-1 0,3-1 0,-3-5 0,2 0 0,-2 2 0,3-4 0,-3 4 0,4-4 0,-3 1 0,3-2 0,-4 3 0,5 2 0,-3-2 0,3 3 0,-2-1 0,1-2 0,-1 5 0,2-4 0,0 4 0,0-5 0,0 3 0,0-4 0,0 1 0,0-1 0,-3-1 0,1 1 0,-1-2 0,0 0 0,1 2 0,1-1 0,-2 1 0,1-2 0,1 2 0,-3-4 0,3 2 0,-4-3 0,2 1 0,1 1 0,-3-1 0,4 2 0,-3-3 0,1 1 0,0-1 0,-2 0 0,4 1 0,-4-1 0,2 0 0,0 1 0,1-3 0,-1 2 0,2-2 0,-2 1 0,3 1 0,-3-2 0,2 3 0,-2-3 0,3 2 0,-1-4 0,-2 4 0,2-3 0,-3 2 0,3-2 0,-2 1 0,2 0 0,1-2 0,-1 4 0,3-1 0,0 1 0,5 1 0,-1 0 0,4-2 0,-5 1 0,2-1 0,-2 2 0,2-2 0,-1 1 0,4-4 0,-2 2 0,3-2 0,-3 0 0,-1 0 0,-2 0 0,-1 0 0,-1 0 0,-2 0 0,-1 0 0,-2 0 0,1 0 0,1 0 0,1 0 0,2 0 0,1 0 0,1 0 0,2 0 0,-1 0 0,4-2 0,-5 2 0,0-3 0,-3 1 0,-3 2 0,1-2 0,-1 0 0,0 1 0,1 0 0,-1-1 0,0 1 0,3-3 0,0 1 0,3 1 0,-1-3 0,1 3 0,-3-3 0,0 3 0,-3-2 0,1 3 0,-1-3 0,-2 2 0,2 0 0,-1-2 0,3 1 0,-1-1 0,4-1 0,-4 1 0,2-1 0,-3 1 0,1 1 0,-1-1 0,0 2 0,1 0 0,-3-2 0,2 1 0,-1-3 0,3 0 0,2-3 0,1 4 0,-1-4 0,1 4 0,-2-5 0,1 5 0,-2-1 0,-1-1 0,-1 2 0,1 0 0,-1-1 0,1 1 0,0-3 0,-1-1 0,1 5 0,0-5 0,-1 4 0,-1-2 0,-2 0 0,2 0 0,-3-3 0,2 1 0,-2-1 0,0 0 0,2 3 0,-1-2 0,1 2 0,-2-3 0,0 1 0,0-1 0,0 0 0,0 1 0,0 2 0,0-2 0,0 4 0,0-4 0,0 1 0,0-1 0,0-1 0,0 0 0,0 1 0,0-1 0,0 1 0,0-1 0,0 0 0,0 1 0,0 1 0,0 2 0,0-1 0,0 0 0,0-3 0,0 1 0,0-4 0,0 3 0,0-2 0,0-1 0,0 3 0,0 0 0,0 1 0,0 4 0,0-4 0,0 2 0,0-3 0,0-2 0,0-1 0,0-3 0,0 0 0,0 3 0,0 0 0,-3 4 0,3-1 0,-2 1 0,2 1 0,-2-1 0,1 4 0,-3-4 0,1 2 0,1-3 0,-3 1 0,5 2 0,-4 0 0,3 2 0,-1 1 0,0 2 0,2-2 0,-2 1 0,0-1 0,0 0 0,-3-3 0,0-3 0,-2 0 0,2-3 0,-2 4 0,2 2 0,0-3 0,1 6 0,1-3 0,-1 4 0,4 0 0,-2 0 0,-2-4 0,1 0 0,-6-2 0,3 1 0,-1-1 0,3 4 0,0-1 0,-1 1 0,3 1 0,-2 2 0,3-2 0,-2 1 0,0 1 0,-1 0 0,-1 2 0,1 0 0,0 0 0,-1 0 0,1 0 0,-3 0 0,-3 0 0,0 0 0,-2 0 0,2 0 0,0 0 0,3 0 0,1 0 0,1 0 0,1 0 0,0 0 0,1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0T09:37:38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1174 57 24575,'-16'0'0,"-3"0"0,-13-3 0,6 2 0,-16-8 0,9 5 0,-3-6 0,1 1 0,8 2 0,3 1 0,1 1 0,9 5 0,-6-3 0,4 3 0,-7 0 0,-9 0 0,4 0 0,-20 0 0,22 0 0,-26 0 0,23 0 0,-15 0 0,12 0 0,-3 0 0,4 0 0,4 0 0,0 0 0,4 0 0,0 0 0,-3 0 0,2 0 0,-3 0 0,8 0 0,0 0 0,5 0 0,4 0 0,1 0 0,4 2 0,-4-1 0,4 1 0,-4 0 0,4 3 0,-4 2 0,2 3 0,-6 3 0,2-3 0,0 6 0,2-3 0,1 0 0,-3 5 0,1-4 0,1 5 0,2-3 0,-1 2 0,2-1 0,-3 5 0,4-5 0,-1 5 0,3-6 0,-2 3 0,5-3 0,-3 0 0,3 0 0,0 0 0,0-3 0,0 2 0,0-5 0,0 5 0,0-4 0,0 1 0,0-2 0,0-1 0,0 4 0,0-3 0,0 0 0,0-1 0,0-3 0,0 4 0,3 2 0,-3-1 0,5 4 0,-2-5 0,2 5 0,0-5 0,0 6 0,0-6 0,0 5 0,0-5 0,0 3 0,2-1 0,-1-2 0,1 3 0,0-4 0,1 1 0,2 2 0,-3-1 0,3 1 0,-2 0 0,4-1 0,-1 2 0,1-3 0,-2 2 0,0-2 0,3 3 0,-3-5 0,2 0 0,1 0 0,0 2 0,3 1 0,0-1 0,3-1 0,-3 1 0,3-2 0,0 1 0,-2 1 0,5-4 0,-5 4 0,5-4 0,-2 2 0,3-2 0,-4-1 0,4 1 0,-4-1 0,4 1 0,-3 0 0,2-1 0,-8-2 0,2 0 0,-7-1 0,-1-1 0,-2 1 0,-1-2 0,-1 0 0,0 0 0,5 0 0,1 0 0,9 0 0,1 0 0,3 0 0,4 0 0,-3 0 0,-1 0 0,-4 0 0,-3 0 0,-3 0 0,-3 0 0,-3 0 0,-3 0 0,0 0 0,3 0 0,0 0 0,6 0 0,-3 0 0,0 0 0,5-3 0,-6 0 0,9 0 0,-8-1 0,0 2 0,-1-1 0,-4-1 0,2 4 0,-3-4 0,1 3 0,1-5 0,2 3 0,4-4 0,-2 2 0,3 0 0,-6 0 0,2 1 0,1-4 0,0 1 0,3-1 0,-6-1 0,2 4 0,-4-2 0,4 0 0,-1 0 0,1-1 0,-1-1 0,-1 4 0,-3-4 0,1 4 0,-1-2 0,1 4 0,-1-4 0,1 0 0,-1-3 0,4-2 0,-2-1 0,3-3 0,0 0 0,-1 0 0,-1 3 0,-2 1 0,0 5 0,0-2 0,-1 6 0,-1-6 0,1 4 0,-4-5 0,5-2 0,-5-1 0,5 0 0,-2-2 0,-1 4 0,3-1 0,-5-1 0,5 6 0,-5-5 0,2 2 0,-2-1 0,0-4 0,0 2 0,0-2 0,0 0 0,0 1 0,0-1 0,0 5 0,0-2 0,0 2 0,0 0 0,-5-2 0,4 2 0,-8-3 0,6 6 0,-2 0 0,1 3 0,4 0 0,-4-1 0,4 1 0,-2 0 0,2-1 0,-2-1 0,-1-2 0,-2-1 0,0-1 0,1 3 0,1-2 0,1 4 0,0-4 0,0 4 0,-3-4 0,0 4 0,1-4 0,-1 4 0,3-2 0,-2 3 0,3 0 0,-3-1 0,2-1 0,-3 1 0,1-4 0,-1 4 0,1-4 0,1 4 0,-1-2 0,2 3 0,-1 0 0,1 0 0,2 0 0,0-3 0,-2 2 0,2-4 0,-4 4 0,3-4 0,-2 6 0,2-3 0,-1 4 0,0-3 0,0-1 0,-3 1 0,0-7 0,-1 6 0,0-6 0,-1 7 0,3-2 0,-1 5 0,1-2 0,0 4 0,-1-2 0,3 2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Red.dotx</Template>
  <TotalTime>44</TotalTime>
  <Pages>5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6</cp:revision>
  <dcterms:created xsi:type="dcterms:W3CDTF">2022-07-20T09:18:00Z</dcterms:created>
  <dcterms:modified xsi:type="dcterms:W3CDTF">2022-10-06T14:22:00Z</dcterms:modified>
</cp:coreProperties>
</file>