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72EB" w14:textId="310DE23D" w:rsidR="00FF1D7D" w:rsidRPr="008C70BF" w:rsidRDefault="00FF1D7D" w:rsidP="008C70BF">
      <w:pPr>
        <w:pStyle w:val="Heading1"/>
        <w:spacing w:before="0"/>
        <w:rPr>
          <w:rFonts w:cstheme="minorHAnsi"/>
        </w:rPr>
      </w:pPr>
      <w:r w:rsidRPr="008C70BF">
        <w:rPr>
          <w:rFonts w:cstheme="minorHAnsi"/>
        </w:rPr>
        <w:t>About the module: Student guide</w:t>
      </w:r>
    </w:p>
    <w:p w14:paraId="37F0FDD1" w14:textId="13095D04" w:rsidR="00B563B5" w:rsidRPr="008C70BF" w:rsidRDefault="00FD3F19" w:rsidP="008C70BF">
      <w:pPr>
        <w:spacing w:before="0"/>
        <w:rPr>
          <w:rFonts w:cstheme="minorHAnsi"/>
        </w:rPr>
      </w:pPr>
      <w:r w:rsidRPr="008C70BF">
        <w:rPr>
          <w:rFonts w:cstheme="minorHAnsi"/>
        </w:rPr>
        <w:t>Websites are an integral part of modern life and the most i</w:t>
      </w:r>
      <w:r w:rsidR="00E718A2" w:rsidRPr="008C70BF">
        <w:rPr>
          <w:rFonts w:cstheme="minorHAnsi"/>
        </w:rPr>
        <w:t xml:space="preserve">mportant part of the internet. </w:t>
      </w:r>
      <w:r w:rsidRPr="008C70BF">
        <w:rPr>
          <w:rFonts w:cstheme="minorHAnsi"/>
        </w:rPr>
        <w:t xml:space="preserve">Almost all businesses have a website, as do many </w:t>
      </w:r>
      <w:r w:rsidR="00E718A2" w:rsidRPr="008C70BF">
        <w:rPr>
          <w:rFonts w:cstheme="minorHAnsi"/>
        </w:rPr>
        <w:t xml:space="preserve">individuals and organisations. </w:t>
      </w:r>
      <w:r w:rsidRPr="008C70BF">
        <w:rPr>
          <w:rFonts w:cstheme="minorHAnsi"/>
        </w:rPr>
        <w:t>Websites are used to sell products and services, raise awareness about issues and provide access to entertainment and gaming.</w:t>
      </w:r>
    </w:p>
    <w:p w14:paraId="6797FDB3" w14:textId="69422E5A" w:rsidR="00FD3F19" w:rsidRPr="008C70BF" w:rsidRDefault="00FD3F19" w:rsidP="008C70BF">
      <w:pPr>
        <w:spacing w:before="0"/>
        <w:rPr>
          <w:rFonts w:cstheme="minorHAnsi"/>
        </w:rPr>
      </w:pPr>
      <w:r w:rsidRPr="008C70BF">
        <w:rPr>
          <w:rFonts w:cstheme="minorHAnsi"/>
        </w:rPr>
        <w:t>While it is possible to use drag-and-drop style software and templates to create a website, it is far more powerful to create your own by writing the sourc</w:t>
      </w:r>
      <w:r w:rsidR="00E718A2" w:rsidRPr="008C70BF">
        <w:rPr>
          <w:rFonts w:cstheme="minorHAnsi"/>
        </w:rPr>
        <w:t xml:space="preserve">e code yourself. </w:t>
      </w:r>
      <w:r w:rsidRPr="008C70BF">
        <w:rPr>
          <w:rFonts w:cstheme="minorHAnsi"/>
        </w:rPr>
        <w:t>This module looks at how HTML and CSS interact to define and display a website, together with the principles of good website design.</w:t>
      </w:r>
    </w:p>
    <w:p w14:paraId="2CBD6019" w14:textId="4744F56E" w:rsidR="00FF1D7D" w:rsidRPr="008C70BF" w:rsidRDefault="00E718A2" w:rsidP="008C70BF">
      <w:pPr>
        <w:pStyle w:val="BHead"/>
        <w:spacing w:before="0"/>
        <w:rPr>
          <w:rFonts w:cstheme="minorHAnsi"/>
        </w:rPr>
      </w:pPr>
      <w:r w:rsidRPr="008C70BF">
        <w:rPr>
          <w:rFonts w:cstheme="minorHAnsi"/>
        </w:rPr>
        <w:t>Software</w:t>
      </w:r>
    </w:p>
    <w:p w14:paraId="4DB6A3D3" w14:textId="2AF932F9" w:rsidR="00FF1D7D" w:rsidRPr="008C70BF" w:rsidRDefault="00FF1D7D" w:rsidP="008C70BF">
      <w:pPr>
        <w:spacing w:before="0"/>
        <w:rPr>
          <w:rFonts w:cstheme="minorHAnsi"/>
        </w:rPr>
      </w:pPr>
      <w:r w:rsidRPr="008C70BF">
        <w:rPr>
          <w:rFonts w:cstheme="minorHAnsi"/>
        </w:rPr>
        <w:t xml:space="preserve">During this module you will use </w:t>
      </w:r>
      <w:r w:rsidR="00FD3F19" w:rsidRPr="008C70BF">
        <w:rPr>
          <w:rFonts w:cstheme="minorHAnsi"/>
        </w:rPr>
        <w:t>a type of text editor specially designed for editing source c</w:t>
      </w:r>
      <w:r w:rsidR="00E718A2" w:rsidRPr="008C70BF">
        <w:rPr>
          <w:rFonts w:cstheme="minorHAnsi"/>
        </w:rPr>
        <w:t xml:space="preserve">ode, such as Notepad ++. </w:t>
      </w:r>
      <w:r w:rsidR="00FD3F19" w:rsidRPr="008C70BF">
        <w:rPr>
          <w:rFonts w:cstheme="minorHAnsi"/>
        </w:rPr>
        <w:t>You will also use a browser to display the web</w:t>
      </w:r>
      <w:r w:rsidR="00E718A2" w:rsidRPr="008C70BF">
        <w:rPr>
          <w:rFonts w:cstheme="minorHAnsi"/>
        </w:rPr>
        <w:t xml:space="preserve"> </w:t>
      </w:r>
      <w:r w:rsidR="00FD3F19" w:rsidRPr="008C70BF">
        <w:rPr>
          <w:rFonts w:cstheme="minorHAnsi"/>
        </w:rPr>
        <w:t>p</w:t>
      </w:r>
      <w:r w:rsidR="00E718A2" w:rsidRPr="008C70BF">
        <w:rPr>
          <w:rFonts w:cstheme="minorHAnsi"/>
        </w:rPr>
        <w:t xml:space="preserve">ages that you edit and create. </w:t>
      </w:r>
      <w:r w:rsidR="00165682" w:rsidRPr="008C70BF">
        <w:rPr>
          <w:rFonts w:cstheme="minorHAnsi"/>
        </w:rPr>
        <w:t>You may also use a word-</w:t>
      </w:r>
      <w:r w:rsidR="00FD3F19" w:rsidRPr="008C70BF">
        <w:rPr>
          <w:rFonts w:cstheme="minorHAnsi"/>
        </w:rPr>
        <w:t>processing document to evidence your work for some tasks.</w:t>
      </w:r>
    </w:p>
    <w:p w14:paraId="2DABBCBD" w14:textId="4D151D3D" w:rsidR="00FF1D7D" w:rsidRPr="008C70BF" w:rsidRDefault="00E718A2" w:rsidP="008C70BF">
      <w:pPr>
        <w:pStyle w:val="BHead"/>
        <w:spacing w:before="0"/>
        <w:rPr>
          <w:rFonts w:cstheme="minorHAnsi"/>
        </w:rPr>
      </w:pPr>
      <w:r w:rsidRPr="008C70BF">
        <w:rPr>
          <w:rFonts w:cstheme="minorHAnsi"/>
        </w:rPr>
        <w:t>What you will learn</w:t>
      </w:r>
    </w:p>
    <w:p w14:paraId="31075E1B" w14:textId="5FA23DEA" w:rsidR="00FF1D7D" w:rsidRPr="008C70BF" w:rsidRDefault="00165682" w:rsidP="008C70BF">
      <w:pPr>
        <w:spacing w:before="0"/>
        <w:rPr>
          <w:rFonts w:cstheme="minorHAnsi"/>
        </w:rPr>
      </w:pPr>
      <w:r w:rsidRPr="008C70BF">
        <w:rPr>
          <w:rFonts w:cstheme="minorHAnsi"/>
        </w:rPr>
        <w:t xml:space="preserve">By the end of the </w:t>
      </w:r>
      <w:proofErr w:type="gramStart"/>
      <w:r w:rsidRPr="008C70BF">
        <w:rPr>
          <w:rFonts w:cstheme="minorHAnsi"/>
        </w:rPr>
        <w:t>modu</w:t>
      </w:r>
      <w:r w:rsidR="00FF1D7D" w:rsidRPr="008C70BF">
        <w:rPr>
          <w:rFonts w:cstheme="minorHAnsi"/>
        </w:rPr>
        <w:t>le</w:t>
      </w:r>
      <w:proofErr w:type="gramEnd"/>
      <w:r w:rsidR="00FF1D7D" w:rsidRPr="008C70BF">
        <w:rPr>
          <w:rFonts w:cstheme="minorHAnsi"/>
        </w:rPr>
        <w:t xml:space="preserve"> you should:</w:t>
      </w:r>
    </w:p>
    <w:p w14:paraId="747BA3D4" w14:textId="1EB6F28E" w:rsidR="00FF1D7D" w:rsidRPr="008C70BF" w:rsidRDefault="00FF1D7D" w:rsidP="008C70BF">
      <w:pPr>
        <w:pStyle w:val="ListParagraph"/>
        <w:numPr>
          <w:ilvl w:val="0"/>
          <w:numId w:val="15"/>
        </w:numPr>
        <w:spacing w:before="0"/>
        <w:rPr>
          <w:rFonts w:cstheme="minorHAnsi"/>
        </w:rPr>
      </w:pPr>
      <w:r w:rsidRPr="008C70BF">
        <w:rPr>
          <w:rFonts w:cstheme="minorHAnsi"/>
        </w:rPr>
        <w:t>Know and understand:</w:t>
      </w:r>
    </w:p>
    <w:p w14:paraId="6B83EB5A" w14:textId="4438CD6E" w:rsidR="00FF1D7D" w:rsidRPr="008C70BF" w:rsidRDefault="00FD3F19" w:rsidP="008C70BF">
      <w:pPr>
        <w:pStyle w:val="ListParagraph"/>
        <w:numPr>
          <w:ilvl w:val="1"/>
          <w:numId w:val="15"/>
        </w:numPr>
        <w:spacing w:before="0"/>
        <w:rPr>
          <w:rFonts w:cstheme="minorHAnsi"/>
        </w:rPr>
      </w:pPr>
      <w:r w:rsidRPr="008C70BF">
        <w:rPr>
          <w:rFonts w:cstheme="minorHAnsi"/>
        </w:rPr>
        <w:t xml:space="preserve">A range of basic HTML tags to control the presentation, </w:t>
      </w:r>
      <w:proofErr w:type="gramStart"/>
      <w:r w:rsidRPr="008C70BF">
        <w:rPr>
          <w:rFonts w:cstheme="minorHAnsi"/>
        </w:rPr>
        <w:t>styling</w:t>
      </w:r>
      <w:proofErr w:type="gramEnd"/>
      <w:r w:rsidRPr="008C70BF">
        <w:rPr>
          <w:rFonts w:cstheme="minorHAnsi"/>
        </w:rPr>
        <w:t xml:space="preserve"> and layout of information on a web page</w:t>
      </w:r>
    </w:p>
    <w:p w14:paraId="6ADC6CFC" w14:textId="07B372E5" w:rsidR="00FF1D7D" w:rsidRPr="008C70BF" w:rsidRDefault="00FF1D7D" w:rsidP="008C70BF">
      <w:pPr>
        <w:pStyle w:val="ListParagraph"/>
        <w:numPr>
          <w:ilvl w:val="1"/>
          <w:numId w:val="15"/>
        </w:numPr>
        <w:spacing w:before="0"/>
        <w:rPr>
          <w:rFonts w:cstheme="minorHAnsi"/>
        </w:rPr>
      </w:pPr>
      <w:r w:rsidRPr="008C70BF">
        <w:rPr>
          <w:rFonts w:cstheme="minorHAnsi"/>
        </w:rPr>
        <w:t xml:space="preserve">How to </w:t>
      </w:r>
      <w:r w:rsidR="00FD3F19" w:rsidRPr="008C70BF">
        <w:rPr>
          <w:rFonts w:cstheme="minorHAnsi"/>
        </w:rPr>
        <w:t>include images and links on a web page</w:t>
      </w:r>
    </w:p>
    <w:p w14:paraId="36D49D32" w14:textId="7A0A9FF1" w:rsidR="00B563B5" w:rsidRPr="008C70BF" w:rsidRDefault="00FD3F19" w:rsidP="008C70BF">
      <w:pPr>
        <w:pStyle w:val="ListParagraph"/>
        <w:numPr>
          <w:ilvl w:val="1"/>
          <w:numId w:val="15"/>
        </w:numPr>
        <w:spacing w:before="0"/>
        <w:rPr>
          <w:rFonts w:cstheme="minorHAnsi"/>
        </w:rPr>
      </w:pPr>
      <w:r w:rsidRPr="008C70BF">
        <w:rPr>
          <w:rFonts w:cstheme="minorHAnsi"/>
        </w:rPr>
        <w:t>The role of CSS</w:t>
      </w:r>
    </w:p>
    <w:p w14:paraId="34C3D9A1" w14:textId="5070C371" w:rsidR="00FD3F19" w:rsidRPr="008C70BF" w:rsidRDefault="00FD3F19" w:rsidP="008C70BF">
      <w:pPr>
        <w:pStyle w:val="ListParagraph"/>
        <w:numPr>
          <w:ilvl w:val="1"/>
          <w:numId w:val="15"/>
        </w:numPr>
        <w:spacing w:before="0"/>
        <w:rPr>
          <w:rFonts w:cstheme="minorHAnsi"/>
        </w:rPr>
      </w:pPr>
      <w:r w:rsidRPr="008C70BF">
        <w:rPr>
          <w:rFonts w:cstheme="minorHAnsi"/>
        </w:rPr>
        <w:t>The factors that contribute to a well-presented web page</w:t>
      </w:r>
    </w:p>
    <w:p w14:paraId="2B7F3F8A" w14:textId="6F709747" w:rsidR="00FF1D7D" w:rsidRPr="008C70BF" w:rsidRDefault="00FF1D7D" w:rsidP="008C70BF">
      <w:pPr>
        <w:pStyle w:val="ListParagraph"/>
        <w:numPr>
          <w:ilvl w:val="0"/>
          <w:numId w:val="15"/>
        </w:numPr>
        <w:spacing w:before="0"/>
        <w:rPr>
          <w:rFonts w:cstheme="minorHAnsi"/>
        </w:rPr>
      </w:pPr>
      <w:r w:rsidRPr="008C70BF">
        <w:rPr>
          <w:rFonts w:cstheme="minorHAnsi"/>
        </w:rPr>
        <w:t>Be able to:</w:t>
      </w:r>
    </w:p>
    <w:p w14:paraId="4D6878C7" w14:textId="213065B8" w:rsidR="00FF1D7D" w:rsidRPr="008C70BF" w:rsidRDefault="00FD3F19" w:rsidP="008C70BF">
      <w:pPr>
        <w:pStyle w:val="ListParagraph"/>
        <w:numPr>
          <w:ilvl w:val="1"/>
          <w:numId w:val="15"/>
        </w:numPr>
        <w:spacing w:before="0"/>
        <w:rPr>
          <w:rFonts w:cstheme="minorHAnsi"/>
        </w:rPr>
      </w:pPr>
      <w:r w:rsidRPr="008C70BF">
        <w:rPr>
          <w:rFonts w:cstheme="minorHAnsi"/>
        </w:rPr>
        <w:t xml:space="preserve">Hand-code basic web pages including text, </w:t>
      </w:r>
      <w:proofErr w:type="gramStart"/>
      <w:r w:rsidRPr="008C70BF">
        <w:rPr>
          <w:rFonts w:cstheme="minorHAnsi"/>
        </w:rPr>
        <w:t>images</w:t>
      </w:r>
      <w:proofErr w:type="gramEnd"/>
      <w:r w:rsidRPr="008C70BF">
        <w:rPr>
          <w:rFonts w:cstheme="minorHAnsi"/>
        </w:rPr>
        <w:t xml:space="preserve"> and hyperlinks, with an appreciation of layout and styling</w:t>
      </w:r>
    </w:p>
    <w:p w14:paraId="13BB6308" w14:textId="4332129B" w:rsidR="00FF1D7D" w:rsidRPr="008C70BF" w:rsidRDefault="00B563B5" w:rsidP="008C70BF">
      <w:pPr>
        <w:pStyle w:val="ListParagraph"/>
        <w:numPr>
          <w:ilvl w:val="1"/>
          <w:numId w:val="15"/>
        </w:numPr>
        <w:spacing w:before="0"/>
        <w:rPr>
          <w:rFonts w:cstheme="minorHAnsi"/>
        </w:rPr>
      </w:pPr>
      <w:r w:rsidRPr="008C70BF">
        <w:rPr>
          <w:rFonts w:cstheme="minorHAnsi"/>
        </w:rPr>
        <w:t xml:space="preserve">Use </w:t>
      </w:r>
      <w:r w:rsidR="00FD3F19" w:rsidRPr="008C70BF">
        <w:rPr>
          <w:rFonts w:cstheme="minorHAnsi"/>
        </w:rPr>
        <w:t>CSS to control the styling of a basic web page</w:t>
      </w:r>
    </w:p>
    <w:p w14:paraId="53152528" w14:textId="46F71694" w:rsidR="00FF1D7D" w:rsidRPr="008C70BF" w:rsidRDefault="00165682" w:rsidP="008C70BF">
      <w:pPr>
        <w:pStyle w:val="BHead"/>
        <w:spacing w:before="0"/>
        <w:rPr>
          <w:rFonts w:cstheme="minorHAnsi"/>
        </w:rPr>
      </w:pPr>
      <w:r w:rsidRPr="008C70BF">
        <w:rPr>
          <w:rFonts w:cstheme="minorHAnsi"/>
        </w:rPr>
        <w:t>National curriculum</w:t>
      </w:r>
    </w:p>
    <w:p w14:paraId="57FA0E1D" w14:textId="1029F559" w:rsidR="00FF1D7D" w:rsidRPr="008C70BF" w:rsidRDefault="00FF1D7D" w:rsidP="008C70BF">
      <w:pPr>
        <w:spacing w:before="0"/>
        <w:rPr>
          <w:rFonts w:cstheme="minorHAnsi"/>
        </w:rPr>
      </w:pPr>
      <w:r w:rsidRPr="008C70BF">
        <w:rPr>
          <w:rFonts w:cstheme="minorHAnsi"/>
        </w:rPr>
        <w:t>In this module you will:</w:t>
      </w:r>
    </w:p>
    <w:p w14:paraId="046AA88D" w14:textId="47BB243E" w:rsidR="00FD3F19" w:rsidRPr="008C70BF" w:rsidRDefault="00FD3F19" w:rsidP="008C70BF">
      <w:pPr>
        <w:pStyle w:val="ListParagraph"/>
        <w:numPr>
          <w:ilvl w:val="0"/>
          <w:numId w:val="16"/>
        </w:numPr>
        <w:tabs>
          <w:tab w:val="left" w:pos="2268"/>
        </w:tabs>
        <w:spacing w:before="0"/>
        <w:rPr>
          <w:rFonts w:cstheme="minorHAnsi"/>
        </w:rPr>
      </w:pPr>
      <w:r w:rsidRPr="008C70BF">
        <w:rPr>
          <w:rFonts w:cstheme="minorHAnsi"/>
        </w:rPr>
        <w:t>Use a programming language to create a website</w:t>
      </w:r>
    </w:p>
    <w:p w14:paraId="2FDBDC22" w14:textId="221104D9" w:rsidR="00B563B5" w:rsidRPr="008C70BF" w:rsidRDefault="00FD3F19" w:rsidP="008C70BF">
      <w:pPr>
        <w:pStyle w:val="ListParagraph"/>
        <w:numPr>
          <w:ilvl w:val="0"/>
          <w:numId w:val="16"/>
        </w:numPr>
        <w:tabs>
          <w:tab w:val="left" w:pos="2268"/>
        </w:tabs>
        <w:spacing w:before="0"/>
        <w:rPr>
          <w:rFonts w:cstheme="minorHAnsi"/>
        </w:rPr>
      </w:pPr>
      <w:r w:rsidRPr="008C70BF">
        <w:rPr>
          <w:rFonts w:cstheme="minorHAnsi"/>
        </w:rPr>
        <w:t>Undertake a creative project that involves selecting, using, and combining different media to create a website</w:t>
      </w:r>
    </w:p>
    <w:p w14:paraId="5B55724B" w14:textId="03B7C120" w:rsidR="00B0258F" w:rsidRPr="008C70BF" w:rsidRDefault="00FD3F19" w:rsidP="008C70BF">
      <w:pPr>
        <w:pStyle w:val="ListParagraph"/>
        <w:numPr>
          <w:ilvl w:val="0"/>
          <w:numId w:val="16"/>
        </w:numPr>
        <w:tabs>
          <w:tab w:val="left" w:pos="2268"/>
        </w:tabs>
        <w:spacing w:before="0"/>
        <w:rPr>
          <w:rFonts w:cstheme="minorHAnsi"/>
        </w:rPr>
      </w:pPr>
      <w:r w:rsidRPr="008C70BF">
        <w:rPr>
          <w:rFonts w:cstheme="minorHAnsi"/>
        </w:rPr>
        <w:t>Create and repurpose digital artefacts to create a website for a given audience, with a focus on design and usability</w:t>
      </w:r>
    </w:p>
    <w:p w14:paraId="6E04B745" w14:textId="77777777" w:rsidR="008C70BF" w:rsidRDefault="008C70BF" w:rsidP="008C70BF">
      <w:pPr>
        <w:pStyle w:val="BHead"/>
        <w:spacing w:before="0"/>
        <w:rPr>
          <w:rFonts w:cstheme="minorHAnsi"/>
        </w:rPr>
      </w:pPr>
    </w:p>
    <w:p w14:paraId="65BAB889" w14:textId="45F7D198" w:rsidR="003B1881" w:rsidRPr="008C70BF" w:rsidRDefault="003B1881" w:rsidP="008C70BF">
      <w:pPr>
        <w:pStyle w:val="BHead"/>
        <w:spacing w:before="0"/>
        <w:rPr>
          <w:rFonts w:cstheme="minorHAnsi"/>
        </w:rPr>
      </w:pPr>
      <w:r w:rsidRPr="008C70BF">
        <w:rPr>
          <w:rFonts w:cstheme="minorHAnsi"/>
        </w:rPr>
        <w:lastRenderedPageBreak/>
        <w:t>Assessment</w:t>
      </w:r>
    </w:p>
    <w:p w14:paraId="39696CF6" w14:textId="7DC3E1DB" w:rsidR="003B1881" w:rsidRPr="008C70BF" w:rsidRDefault="003B1881" w:rsidP="008C70BF">
      <w:pPr>
        <w:pStyle w:val="ListParagraph"/>
        <w:tabs>
          <w:tab w:val="left" w:pos="2268"/>
        </w:tabs>
        <w:spacing w:before="0"/>
        <w:ind w:left="0"/>
        <w:rPr>
          <w:rFonts w:cstheme="minorHAnsi"/>
        </w:rPr>
      </w:pPr>
      <w:r w:rsidRPr="008C70BF">
        <w:rPr>
          <w:rFonts w:cstheme="minorHAnsi"/>
        </w:rPr>
        <w:t xml:space="preserve">This module includes quizzes at the end of </w:t>
      </w:r>
      <w:r w:rsidR="00AE2D8D" w:rsidRPr="008C70BF">
        <w:rPr>
          <w:rFonts w:cstheme="minorHAnsi"/>
        </w:rPr>
        <w:t xml:space="preserve">the first </w:t>
      </w:r>
      <w:r w:rsidR="00165682" w:rsidRPr="008C70BF">
        <w:rPr>
          <w:rFonts w:cstheme="minorHAnsi"/>
        </w:rPr>
        <w:t>four</w:t>
      </w:r>
      <w:r w:rsidR="00AE2D8D" w:rsidRPr="008C70BF">
        <w:rPr>
          <w:rFonts w:cstheme="minorHAnsi"/>
        </w:rPr>
        <w:t xml:space="preserve"> lessons</w:t>
      </w:r>
      <w:r w:rsidR="00165682" w:rsidRPr="008C70BF">
        <w:rPr>
          <w:rFonts w:cstheme="minorHAnsi"/>
        </w:rPr>
        <w:t xml:space="preserve">. </w:t>
      </w:r>
      <w:r w:rsidRPr="008C70BF">
        <w:rPr>
          <w:rFonts w:cstheme="minorHAnsi"/>
        </w:rPr>
        <w:t>These use a range of question types including:</w:t>
      </w:r>
    </w:p>
    <w:p w14:paraId="732C3985" w14:textId="77777777" w:rsidR="003B1881" w:rsidRPr="008C70BF" w:rsidRDefault="003B1881" w:rsidP="008C70BF">
      <w:pPr>
        <w:pStyle w:val="ListParagraph"/>
        <w:numPr>
          <w:ilvl w:val="0"/>
          <w:numId w:val="17"/>
        </w:numPr>
        <w:tabs>
          <w:tab w:val="left" w:pos="2268"/>
        </w:tabs>
        <w:spacing w:before="0"/>
        <w:rPr>
          <w:rFonts w:cstheme="minorHAnsi"/>
        </w:rPr>
      </w:pPr>
      <w:r w:rsidRPr="008C70BF">
        <w:rPr>
          <w:rFonts w:cstheme="minorHAnsi"/>
        </w:rPr>
        <w:t>multiple-choice questions where you select the correct answer</w:t>
      </w:r>
    </w:p>
    <w:p w14:paraId="7BF568BD" w14:textId="15B99B6A" w:rsidR="003B1881" w:rsidRPr="008C70BF" w:rsidRDefault="008F116F" w:rsidP="008C70BF">
      <w:pPr>
        <w:pStyle w:val="ListParagraph"/>
        <w:numPr>
          <w:ilvl w:val="0"/>
          <w:numId w:val="17"/>
        </w:numPr>
        <w:tabs>
          <w:tab w:val="left" w:pos="2268"/>
        </w:tabs>
        <w:spacing w:before="0"/>
        <w:rPr>
          <w:rFonts w:cstheme="minorHAnsi"/>
        </w:rPr>
      </w:pPr>
      <w:r w:rsidRPr="008C70BF">
        <w:rPr>
          <w:rFonts w:cstheme="minorHAnsi"/>
        </w:rPr>
        <w:t xml:space="preserve">drag and </w:t>
      </w:r>
      <w:r w:rsidR="00165682" w:rsidRPr="008C70BF">
        <w:rPr>
          <w:rFonts w:cstheme="minorHAnsi"/>
        </w:rPr>
        <w:t>d</w:t>
      </w:r>
      <w:r w:rsidR="003B1881" w:rsidRPr="008C70BF">
        <w:rPr>
          <w:rFonts w:cstheme="minorHAnsi"/>
        </w:rPr>
        <w:t>rop questions where you select the correct word to complete a sentence</w:t>
      </w:r>
    </w:p>
    <w:p w14:paraId="45708830" w14:textId="2AF9ECB7" w:rsidR="00FD3F19" w:rsidRPr="008C70BF" w:rsidRDefault="00FD3F19" w:rsidP="008C70BF">
      <w:pPr>
        <w:pStyle w:val="ListParagraph"/>
        <w:numPr>
          <w:ilvl w:val="0"/>
          <w:numId w:val="17"/>
        </w:numPr>
        <w:tabs>
          <w:tab w:val="left" w:pos="2268"/>
        </w:tabs>
        <w:spacing w:before="0"/>
        <w:rPr>
          <w:rFonts w:cstheme="minorHAnsi"/>
        </w:rPr>
      </w:pPr>
      <w:r w:rsidRPr="008C70BF">
        <w:rPr>
          <w:rFonts w:cstheme="minorHAnsi"/>
        </w:rPr>
        <w:t>line match question</w:t>
      </w:r>
      <w:r w:rsidR="00E718A2" w:rsidRPr="008C70BF">
        <w:rPr>
          <w:rFonts w:cstheme="minorHAnsi"/>
        </w:rPr>
        <w:t>s where you link items together.</w:t>
      </w:r>
    </w:p>
    <w:p w14:paraId="66CB0456" w14:textId="68269D5A" w:rsidR="003B1881" w:rsidRPr="008C70BF" w:rsidRDefault="003B1881" w:rsidP="008C70BF">
      <w:pPr>
        <w:tabs>
          <w:tab w:val="left" w:pos="2268"/>
        </w:tabs>
        <w:spacing w:before="0"/>
        <w:rPr>
          <w:rFonts w:cstheme="minorHAnsi"/>
        </w:rPr>
      </w:pPr>
      <w:r w:rsidRPr="008C70BF">
        <w:rPr>
          <w:rFonts w:cstheme="minorHAnsi"/>
        </w:rPr>
        <w:t>There is also a practical assessment at the end of the module where you will use the skills gained across the module to complete an extended task</w:t>
      </w:r>
      <w:r w:rsidR="00FD3F19" w:rsidRPr="008C70BF">
        <w:rPr>
          <w:rFonts w:cstheme="minorHAnsi"/>
        </w:rPr>
        <w:t xml:space="preserve"> to develop your own website</w:t>
      </w:r>
      <w:r w:rsidRPr="008C70BF">
        <w:rPr>
          <w:rFonts w:cstheme="minorHAnsi"/>
        </w:rPr>
        <w:t>.</w:t>
      </w:r>
    </w:p>
    <w:sectPr w:rsidR="003B1881" w:rsidRPr="008C70BF" w:rsidSect="008C70BF">
      <w:headerReference w:type="default" r:id="rId7"/>
      <w:footerReference w:type="default" r:id="rId8"/>
      <w:pgSz w:w="11900" w:h="16840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DA8B0" w14:textId="77777777" w:rsidR="000B39B7" w:rsidRDefault="000B39B7" w:rsidP="00165682">
      <w:pPr>
        <w:spacing w:before="0" w:after="0" w:line="240" w:lineRule="auto"/>
      </w:pPr>
      <w:r>
        <w:separator/>
      </w:r>
    </w:p>
  </w:endnote>
  <w:endnote w:type="continuationSeparator" w:id="0">
    <w:p w14:paraId="2F1BACBC" w14:textId="77777777" w:rsidR="000B39B7" w:rsidRDefault="000B39B7" w:rsidP="0016568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A0A7E" w14:textId="61215B2F" w:rsidR="00165682" w:rsidRDefault="00165682" w:rsidP="00165682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9E254" w14:textId="77777777" w:rsidR="000B39B7" w:rsidRDefault="000B39B7" w:rsidP="00165682">
      <w:pPr>
        <w:spacing w:before="0" w:after="0" w:line="240" w:lineRule="auto"/>
      </w:pPr>
      <w:r>
        <w:separator/>
      </w:r>
    </w:p>
  </w:footnote>
  <w:footnote w:type="continuationSeparator" w:id="0">
    <w:p w14:paraId="2C2542DF" w14:textId="77777777" w:rsidR="000B39B7" w:rsidRDefault="000B39B7" w:rsidP="0016568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67888" w14:textId="02F76B78" w:rsidR="00165682" w:rsidRDefault="00165682" w:rsidP="00165682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70C404EC" wp14:editId="4215B250">
          <wp:simplePos x="0" y="0"/>
          <wp:positionH relativeFrom="page">
            <wp:posOffset>15240</wp:posOffset>
          </wp:positionH>
          <wp:positionV relativeFrom="paragraph">
            <wp:posOffset>-457799</wp:posOffset>
          </wp:positionV>
          <wp:extent cx="7539618" cy="1028700"/>
          <wp:effectExtent l="0" t="0" r="444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Designing websites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90FFF"/>
    <w:multiLevelType w:val="hybridMultilevel"/>
    <w:tmpl w:val="DE700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76DB4"/>
    <w:multiLevelType w:val="hybridMultilevel"/>
    <w:tmpl w:val="E0386098"/>
    <w:lvl w:ilvl="0" w:tplc="08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3" w15:restartNumberingAfterBreak="0">
    <w:nsid w:val="2814311A"/>
    <w:multiLevelType w:val="hybridMultilevel"/>
    <w:tmpl w:val="C54C9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A6170"/>
    <w:multiLevelType w:val="hybridMultilevel"/>
    <w:tmpl w:val="E9AAC722"/>
    <w:lvl w:ilvl="0" w:tplc="F18667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F6246D"/>
    <w:multiLevelType w:val="hybridMultilevel"/>
    <w:tmpl w:val="EDB25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71400F"/>
    <w:multiLevelType w:val="hybridMultilevel"/>
    <w:tmpl w:val="838AD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F3FA3"/>
    <w:multiLevelType w:val="hybridMultilevel"/>
    <w:tmpl w:val="1CCAB5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A3EB6"/>
    <w:multiLevelType w:val="hybridMultilevel"/>
    <w:tmpl w:val="13E0C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6D04C3"/>
    <w:multiLevelType w:val="hybridMultilevel"/>
    <w:tmpl w:val="CF6ACA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2A50BF"/>
    <w:multiLevelType w:val="hybridMultilevel"/>
    <w:tmpl w:val="EAB84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344A0"/>
    <w:multiLevelType w:val="hybridMultilevel"/>
    <w:tmpl w:val="0352A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403CA"/>
    <w:multiLevelType w:val="hybridMultilevel"/>
    <w:tmpl w:val="06B2454C"/>
    <w:lvl w:ilvl="0" w:tplc="04090003">
      <w:start w:val="1"/>
      <w:numFmt w:val="bullet"/>
      <w:lvlText w:val="o"/>
      <w:lvlJc w:val="left"/>
      <w:pPr>
        <w:ind w:left="7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5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AE2A82"/>
    <w:multiLevelType w:val="hybridMultilevel"/>
    <w:tmpl w:val="F1165D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981830">
    <w:abstractNumId w:val="4"/>
  </w:num>
  <w:num w:numId="2" w16cid:durableId="1218587158">
    <w:abstractNumId w:val="5"/>
  </w:num>
  <w:num w:numId="3" w16cid:durableId="1441333825">
    <w:abstractNumId w:val="9"/>
  </w:num>
  <w:num w:numId="4" w16cid:durableId="714155685">
    <w:abstractNumId w:val="16"/>
  </w:num>
  <w:num w:numId="5" w16cid:durableId="139082458">
    <w:abstractNumId w:val="14"/>
  </w:num>
  <w:num w:numId="6" w16cid:durableId="224294665">
    <w:abstractNumId w:val="7"/>
  </w:num>
  <w:num w:numId="7" w16cid:durableId="1731540219">
    <w:abstractNumId w:val="11"/>
  </w:num>
  <w:num w:numId="8" w16cid:durableId="1973093693">
    <w:abstractNumId w:val="2"/>
  </w:num>
  <w:num w:numId="9" w16cid:durableId="2116050162">
    <w:abstractNumId w:val="12"/>
  </w:num>
  <w:num w:numId="10" w16cid:durableId="1916434566">
    <w:abstractNumId w:val="10"/>
  </w:num>
  <w:num w:numId="11" w16cid:durableId="258098234">
    <w:abstractNumId w:val="0"/>
  </w:num>
  <w:num w:numId="12" w16cid:durableId="215509735">
    <w:abstractNumId w:val="13"/>
  </w:num>
  <w:num w:numId="13" w16cid:durableId="1616789392">
    <w:abstractNumId w:val="15"/>
  </w:num>
  <w:num w:numId="14" w16cid:durableId="1605065800">
    <w:abstractNumId w:val="1"/>
  </w:num>
  <w:num w:numId="15" w16cid:durableId="351685979">
    <w:abstractNumId w:val="8"/>
  </w:num>
  <w:num w:numId="16" w16cid:durableId="1997955883">
    <w:abstractNumId w:val="6"/>
  </w:num>
  <w:num w:numId="17" w16cid:durableId="643510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D19"/>
    <w:rsid w:val="00097D19"/>
    <w:rsid w:val="000A1DF3"/>
    <w:rsid w:val="000B39B7"/>
    <w:rsid w:val="00165682"/>
    <w:rsid w:val="002148F2"/>
    <w:rsid w:val="00283450"/>
    <w:rsid w:val="002A2653"/>
    <w:rsid w:val="00343A02"/>
    <w:rsid w:val="003B1881"/>
    <w:rsid w:val="004A377A"/>
    <w:rsid w:val="00547574"/>
    <w:rsid w:val="00843409"/>
    <w:rsid w:val="00894386"/>
    <w:rsid w:val="008C70BF"/>
    <w:rsid w:val="008F116F"/>
    <w:rsid w:val="009F63E0"/>
    <w:rsid w:val="00A076C8"/>
    <w:rsid w:val="00AA6677"/>
    <w:rsid w:val="00AE2D8D"/>
    <w:rsid w:val="00B0258F"/>
    <w:rsid w:val="00B35EB7"/>
    <w:rsid w:val="00B563B5"/>
    <w:rsid w:val="00B931F5"/>
    <w:rsid w:val="00BC35DF"/>
    <w:rsid w:val="00C36559"/>
    <w:rsid w:val="00DD3835"/>
    <w:rsid w:val="00E30870"/>
    <w:rsid w:val="00E52ABF"/>
    <w:rsid w:val="00E718A2"/>
    <w:rsid w:val="00FD3F19"/>
    <w:rsid w:val="00FF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DE17EE"/>
  <w15:chartTrackingRefBased/>
  <w15:docId w15:val="{31810836-D847-DD49-BD63-FBCD1177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16F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8F116F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D7D"/>
    <w:pPr>
      <w:ind w:left="720"/>
      <w:contextualSpacing/>
    </w:pPr>
  </w:style>
  <w:style w:type="table" w:styleId="TableGrid">
    <w:name w:val="Table Grid"/>
    <w:basedOn w:val="TableNormal"/>
    <w:uiPriority w:val="39"/>
    <w:rsid w:val="00FF1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11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16F"/>
  </w:style>
  <w:style w:type="paragraph" w:styleId="Footer">
    <w:name w:val="footer"/>
    <w:basedOn w:val="Normal"/>
    <w:link w:val="FooterChar"/>
    <w:uiPriority w:val="99"/>
    <w:unhideWhenUsed/>
    <w:rsid w:val="008F11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16F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8F116F"/>
    <w:rPr>
      <w:b/>
      <w:color w:val="0089A7"/>
      <w:sz w:val="36"/>
      <w:szCs w:val="36"/>
    </w:rPr>
  </w:style>
  <w:style w:type="paragraph" w:customStyle="1" w:styleId="Normal1">
    <w:name w:val="Normal1"/>
    <w:link w:val="Normal1Char"/>
    <w:rsid w:val="008F116F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8F11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11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116F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16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16F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11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116F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116F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F116F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8F116F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8F116F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8F116F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8F116F"/>
    <w:pPr>
      <w:numPr>
        <w:numId w:val="10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8F116F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F116F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8F116F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8F116F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8F116F"/>
    <w:pPr>
      <w:numPr>
        <w:numId w:val="13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F116F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8F116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8F116F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F116F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8F116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8F116F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8F116F"/>
    <w:rPr>
      <w:i/>
    </w:rPr>
  </w:style>
  <w:style w:type="character" w:customStyle="1" w:styleId="BHeadChar">
    <w:name w:val="B Head Char"/>
    <w:basedOn w:val="DefaultParagraphFont"/>
    <w:link w:val="BHead"/>
    <w:rsid w:val="008F116F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8F116F"/>
    <w:rPr>
      <w:b/>
      <w:i/>
      <w:color w:val="0089A7"/>
      <w:sz w:val="28"/>
    </w:rPr>
  </w:style>
  <w:style w:type="paragraph" w:customStyle="1" w:styleId="DHead">
    <w:name w:val="D Head"/>
    <w:basedOn w:val="CHead"/>
    <w:link w:val="DHeadChar"/>
    <w:qFormat/>
    <w:rsid w:val="008F116F"/>
    <w:rPr>
      <w:b w:val="0"/>
    </w:rPr>
  </w:style>
  <w:style w:type="character" w:customStyle="1" w:styleId="DHeadChar">
    <w:name w:val="D Head Char"/>
    <w:basedOn w:val="CHeadChar"/>
    <w:link w:val="DHead"/>
    <w:rsid w:val="008F116F"/>
    <w:rPr>
      <w:b w:val="0"/>
      <w:i/>
      <w:color w:val="0089A7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Turquoi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Turquoise.dotx</Template>
  <TotalTime>31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7</cp:revision>
  <dcterms:created xsi:type="dcterms:W3CDTF">2022-07-20T13:14:00Z</dcterms:created>
  <dcterms:modified xsi:type="dcterms:W3CDTF">2022-10-06T15:03:00Z</dcterms:modified>
</cp:coreProperties>
</file>