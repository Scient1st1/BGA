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2878C" w14:textId="77777777" w:rsidR="00F82227" w:rsidRDefault="00F82227" w:rsidP="0096076C">
      <w:pPr>
        <w:pStyle w:val="Heading1"/>
      </w:pPr>
      <w:r>
        <w:t>Key points for students</w:t>
      </w:r>
    </w:p>
    <w:p w14:paraId="5D2BED81" w14:textId="6C954E1A" w:rsidR="00F82227" w:rsidRDefault="00687D46" w:rsidP="0096076C">
      <w:pPr>
        <w:pStyle w:val="BHead"/>
      </w:pPr>
      <w:r>
        <w:t>CSS</w:t>
      </w:r>
    </w:p>
    <w:p w14:paraId="0B6AD2A1" w14:textId="719F1B20" w:rsidR="00F82227" w:rsidRDefault="0096076C">
      <w:r>
        <w:t>CSS stands</w:t>
      </w:r>
      <w:r w:rsidR="00687D46">
        <w:t xml:space="preserve"> for Cascading Style Sheet, and CSS properties are used to format the layout of a web</w:t>
      </w:r>
      <w:r>
        <w:t xml:space="preserve"> </w:t>
      </w:r>
      <w:r w:rsidR="00687D46">
        <w:t>page.</w:t>
      </w:r>
    </w:p>
    <w:p w14:paraId="6552D2AB" w14:textId="607BA30C" w:rsidR="00687D46" w:rsidRDefault="00687D46">
      <w:r>
        <w:t>CSS properties you will use in this module include:</w:t>
      </w:r>
    </w:p>
    <w:tbl>
      <w:tblPr>
        <w:tblStyle w:val="TableGrid"/>
        <w:tblW w:w="0" w:type="auto"/>
        <w:tblBorders>
          <w:top w:val="single" w:sz="4" w:space="0" w:color="0099FF"/>
          <w:left w:val="single" w:sz="4" w:space="0" w:color="0099FF"/>
          <w:bottom w:val="single" w:sz="4" w:space="0" w:color="0099FF"/>
          <w:right w:val="single" w:sz="4" w:space="0" w:color="0099FF"/>
          <w:insideH w:val="single" w:sz="6" w:space="0" w:color="0099FF"/>
          <w:insideV w:val="single" w:sz="6" w:space="0" w:color="0099FF"/>
        </w:tblBorders>
        <w:tblLook w:val="04A0" w:firstRow="1" w:lastRow="0" w:firstColumn="1" w:lastColumn="0" w:noHBand="0" w:noVBand="1"/>
      </w:tblPr>
      <w:tblGrid>
        <w:gridCol w:w="1980"/>
        <w:gridCol w:w="2268"/>
        <w:gridCol w:w="4762"/>
      </w:tblGrid>
      <w:tr w:rsidR="00687D46" w14:paraId="4E311BE6" w14:textId="77777777" w:rsidTr="0042542E">
        <w:trPr>
          <w:trHeight w:val="340"/>
        </w:trPr>
        <w:tc>
          <w:tcPr>
            <w:tcW w:w="1980" w:type="dxa"/>
            <w:tcBorders>
              <w:top w:val="single" w:sz="4" w:space="0" w:color="0099FF"/>
              <w:bottom w:val="single" w:sz="6" w:space="0" w:color="0099FF"/>
            </w:tcBorders>
            <w:shd w:val="solid" w:color="0089A7" w:fill="auto"/>
            <w:vAlign w:val="center"/>
          </w:tcPr>
          <w:p w14:paraId="78AE6B84" w14:textId="2A4A573B" w:rsidR="00687D46" w:rsidRPr="002447D5" w:rsidRDefault="0096076C" w:rsidP="0042542E">
            <w:pPr>
              <w:spacing w:before="0" w:after="0" w:line="240" w:lineRule="auto"/>
              <w:rPr>
                <w:b/>
                <w:bCs/>
                <w:color w:val="FFFFFF" w:themeColor="background1"/>
              </w:rPr>
            </w:pPr>
            <w:r w:rsidRPr="002447D5">
              <w:rPr>
                <w:b/>
                <w:bCs/>
                <w:color w:val="FFFFFF" w:themeColor="background1"/>
              </w:rPr>
              <w:t>CSS p</w:t>
            </w:r>
            <w:r w:rsidR="00687D46" w:rsidRPr="002447D5">
              <w:rPr>
                <w:b/>
                <w:bCs/>
                <w:color w:val="FFFFFF" w:themeColor="background1"/>
              </w:rPr>
              <w:t>roperty</w:t>
            </w:r>
          </w:p>
        </w:tc>
        <w:tc>
          <w:tcPr>
            <w:tcW w:w="2268" w:type="dxa"/>
            <w:tcBorders>
              <w:top w:val="single" w:sz="4" w:space="0" w:color="0099FF"/>
              <w:bottom w:val="single" w:sz="6" w:space="0" w:color="0099FF"/>
            </w:tcBorders>
            <w:shd w:val="solid" w:color="0089A7" w:fill="auto"/>
            <w:vAlign w:val="center"/>
          </w:tcPr>
          <w:p w14:paraId="565FA129" w14:textId="5775778B" w:rsidR="00687D46" w:rsidRPr="002447D5" w:rsidRDefault="00687D46" w:rsidP="0042542E">
            <w:pPr>
              <w:spacing w:before="0" w:after="0" w:line="240" w:lineRule="auto"/>
              <w:rPr>
                <w:b/>
                <w:bCs/>
                <w:color w:val="FFFFFF" w:themeColor="background1"/>
              </w:rPr>
            </w:pPr>
            <w:r w:rsidRPr="002447D5">
              <w:rPr>
                <w:b/>
                <w:bCs/>
                <w:color w:val="FFFFFF" w:themeColor="background1"/>
              </w:rPr>
              <w:t>Example value</w:t>
            </w:r>
          </w:p>
        </w:tc>
        <w:tc>
          <w:tcPr>
            <w:tcW w:w="4762" w:type="dxa"/>
            <w:tcBorders>
              <w:top w:val="single" w:sz="4" w:space="0" w:color="0099FF"/>
              <w:bottom w:val="single" w:sz="6" w:space="0" w:color="0099FF"/>
            </w:tcBorders>
            <w:shd w:val="solid" w:color="0089A7" w:fill="auto"/>
            <w:vAlign w:val="center"/>
          </w:tcPr>
          <w:p w14:paraId="2DB685A0" w14:textId="5E35F045" w:rsidR="00687D46" w:rsidRPr="002447D5" w:rsidRDefault="00687D46" w:rsidP="0042542E">
            <w:pPr>
              <w:spacing w:before="0" w:after="0" w:line="240" w:lineRule="auto"/>
              <w:rPr>
                <w:b/>
                <w:bCs/>
                <w:color w:val="FFFFFF" w:themeColor="background1"/>
              </w:rPr>
            </w:pPr>
            <w:r w:rsidRPr="002447D5">
              <w:rPr>
                <w:b/>
                <w:bCs/>
                <w:color w:val="FFFFFF" w:themeColor="background1"/>
              </w:rPr>
              <w:t>Use</w:t>
            </w:r>
          </w:p>
        </w:tc>
      </w:tr>
      <w:tr w:rsidR="00687D46" w14:paraId="5CAD11B3" w14:textId="77777777" w:rsidTr="0042542E">
        <w:trPr>
          <w:trHeight w:val="340"/>
        </w:trPr>
        <w:tc>
          <w:tcPr>
            <w:tcW w:w="1980" w:type="dxa"/>
            <w:tcBorders>
              <w:top w:val="single" w:sz="6" w:space="0" w:color="0099FF"/>
            </w:tcBorders>
            <w:vAlign w:val="center"/>
          </w:tcPr>
          <w:p w14:paraId="4D08190D" w14:textId="56CC754E" w:rsidR="00687D46" w:rsidRDefault="00687D46" w:rsidP="0042542E">
            <w:pPr>
              <w:spacing w:before="0" w:after="0" w:line="240" w:lineRule="auto"/>
            </w:pPr>
            <w:proofErr w:type="spellStart"/>
            <w:r>
              <w:t>color</w:t>
            </w:r>
            <w:proofErr w:type="spellEnd"/>
          </w:p>
        </w:tc>
        <w:tc>
          <w:tcPr>
            <w:tcW w:w="2268" w:type="dxa"/>
            <w:tcBorders>
              <w:top w:val="single" w:sz="6" w:space="0" w:color="0099FF"/>
            </w:tcBorders>
            <w:vAlign w:val="center"/>
          </w:tcPr>
          <w:p w14:paraId="4AB5E109" w14:textId="65CBC2E8" w:rsidR="00687D46" w:rsidRDefault="00687D46" w:rsidP="0042542E">
            <w:pPr>
              <w:spacing w:before="0" w:after="0" w:line="240" w:lineRule="auto"/>
            </w:pPr>
            <w:r>
              <w:t>red</w:t>
            </w:r>
          </w:p>
        </w:tc>
        <w:tc>
          <w:tcPr>
            <w:tcW w:w="4762" w:type="dxa"/>
            <w:tcBorders>
              <w:top w:val="single" w:sz="6" w:space="0" w:color="0099FF"/>
            </w:tcBorders>
            <w:vAlign w:val="center"/>
          </w:tcPr>
          <w:p w14:paraId="3E8703E4" w14:textId="1874B16B" w:rsidR="00687D46" w:rsidRDefault="00687D46" w:rsidP="0042542E">
            <w:pPr>
              <w:spacing w:before="0" w:after="0" w:line="240" w:lineRule="auto"/>
            </w:pPr>
            <w:r>
              <w:t>Sets the text colour</w:t>
            </w:r>
          </w:p>
        </w:tc>
      </w:tr>
      <w:tr w:rsidR="00687D46" w14:paraId="5119CE3A" w14:textId="77777777" w:rsidTr="0042542E">
        <w:trPr>
          <w:trHeight w:val="340"/>
        </w:trPr>
        <w:tc>
          <w:tcPr>
            <w:tcW w:w="1980" w:type="dxa"/>
            <w:vAlign w:val="center"/>
          </w:tcPr>
          <w:p w14:paraId="768CF1FE" w14:textId="6B34C28F" w:rsidR="00687D46" w:rsidRDefault="00687D46" w:rsidP="0042542E">
            <w:pPr>
              <w:spacing w:before="0" w:after="0" w:line="240" w:lineRule="auto"/>
            </w:pPr>
            <w:r>
              <w:t>font-family</w:t>
            </w:r>
          </w:p>
        </w:tc>
        <w:tc>
          <w:tcPr>
            <w:tcW w:w="2268" w:type="dxa"/>
            <w:vAlign w:val="center"/>
          </w:tcPr>
          <w:p w14:paraId="182C81AE" w14:textId="539E4394" w:rsidR="00687D46" w:rsidRDefault="00687D46" w:rsidP="0042542E">
            <w:pPr>
              <w:spacing w:before="0" w:after="0" w:line="240" w:lineRule="auto"/>
            </w:pPr>
            <w:r>
              <w:t>“Times New Roman”</w:t>
            </w:r>
          </w:p>
        </w:tc>
        <w:tc>
          <w:tcPr>
            <w:tcW w:w="4762" w:type="dxa"/>
            <w:vAlign w:val="center"/>
          </w:tcPr>
          <w:p w14:paraId="7E77B2F8" w14:textId="4FC70719" w:rsidR="00687D46" w:rsidRDefault="00687D46" w:rsidP="0042542E">
            <w:pPr>
              <w:spacing w:before="0" w:after="0" w:line="240" w:lineRule="auto"/>
            </w:pPr>
            <w:r>
              <w:t>Sets the font to be used</w:t>
            </w:r>
          </w:p>
        </w:tc>
      </w:tr>
      <w:tr w:rsidR="00687D46" w14:paraId="7809B042" w14:textId="77777777" w:rsidTr="0042542E">
        <w:trPr>
          <w:trHeight w:val="340"/>
        </w:trPr>
        <w:tc>
          <w:tcPr>
            <w:tcW w:w="1980" w:type="dxa"/>
            <w:vAlign w:val="center"/>
          </w:tcPr>
          <w:p w14:paraId="660963E8" w14:textId="30072B59" w:rsidR="00687D46" w:rsidRDefault="00687D46" w:rsidP="0042542E">
            <w:pPr>
              <w:spacing w:before="0" w:after="0" w:line="240" w:lineRule="auto"/>
            </w:pPr>
            <w:r>
              <w:t>font-size</w:t>
            </w:r>
          </w:p>
        </w:tc>
        <w:tc>
          <w:tcPr>
            <w:tcW w:w="2268" w:type="dxa"/>
            <w:vAlign w:val="center"/>
          </w:tcPr>
          <w:p w14:paraId="114A9726" w14:textId="3C349B3D" w:rsidR="00687D46" w:rsidRDefault="00687D46" w:rsidP="0042542E">
            <w:pPr>
              <w:spacing w:before="0" w:after="0" w:line="240" w:lineRule="auto"/>
            </w:pPr>
            <w:r>
              <w:t>12px</w:t>
            </w:r>
          </w:p>
        </w:tc>
        <w:tc>
          <w:tcPr>
            <w:tcW w:w="4762" w:type="dxa"/>
            <w:vAlign w:val="center"/>
          </w:tcPr>
          <w:p w14:paraId="75953470" w14:textId="216830E3" w:rsidR="00687D46" w:rsidRDefault="00687D46" w:rsidP="0042542E">
            <w:pPr>
              <w:spacing w:before="0" w:after="0" w:line="240" w:lineRule="auto"/>
            </w:pPr>
            <w:r>
              <w:t>Sets the font size</w:t>
            </w:r>
          </w:p>
        </w:tc>
      </w:tr>
      <w:tr w:rsidR="00687D46" w14:paraId="0BD67656" w14:textId="77777777" w:rsidTr="0042542E">
        <w:trPr>
          <w:trHeight w:val="340"/>
        </w:trPr>
        <w:tc>
          <w:tcPr>
            <w:tcW w:w="1980" w:type="dxa"/>
            <w:vAlign w:val="center"/>
          </w:tcPr>
          <w:p w14:paraId="26BBD2AF" w14:textId="706C08BF" w:rsidR="00687D46" w:rsidRDefault="00687D46" w:rsidP="0042542E">
            <w:pPr>
              <w:spacing w:before="0" w:after="0" w:line="240" w:lineRule="auto"/>
            </w:pPr>
            <w:r>
              <w:t>background-</w:t>
            </w:r>
            <w:proofErr w:type="spellStart"/>
            <w:r>
              <w:t>color</w:t>
            </w:r>
            <w:proofErr w:type="spellEnd"/>
          </w:p>
        </w:tc>
        <w:tc>
          <w:tcPr>
            <w:tcW w:w="2268" w:type="dxa"/>
            <w:vAlign w:val="center"/>
          </w:tcPr>
          <w:p w14:paraId="0E8E3D0C" w14:textId="5C6B4A21" w:rsidR="00687D46" w:rsidRDefault="00687D46" w:rsidP="0042542E">
            <w:pPr>
              <w:spacing w:before="0" w:after="0" w:line="240" w:lineRule="auto"/>
            </w:pPr>
            <w:proofErr w:type="spellStart"/>
            <w:r>
              <w:t>MidnightBlue</w:t>
            </w:r>
            <w:proofErr w:type="spellEnd"/>
          </w:p>
        </w:tc>
        <w:tc>
          <w:tcPr>
            <w:tcW w:w="4762" w:type="dxa"/>
            <w:vAlign w:val="center"/>
          </w:tcPr>
          <w:p w14:paraId="01C8B50D" w14:textId="35283009" w:rsidR="00687D46" w:rsidRDefault="00687D46" w:rsidP="0042542E">
            <w:pPr>
              <w:spacing w:before="0" w:after="0" w:line="240" w:lineRule="auto"/>
            </w:pPr>
            <w:r>
              <w:t>Sets the background colour</w:t>
            </w:r>
          </w:p>
        </w:tc>
      </w:tr>
      <w:tr w:rsidR="00687D46" w14:paraId="41552031" w14:textId="77777777" w:rsidTr="0042542E">
        <w:trPr>
          <w:trHeight w:val="340"/>
        </w:trPr>
        <w:tc>
          <w:tcPr>
            <w:tcW w:w="1980" w:type="dxa"/>
            <w:vAlign w:val="center"/>
          </w:tcPr>
          <w:p w14:paraId="3D868714" w14:textId="6CF1D2D3" w:rsidR="00687D46" w:rsidRDefault="00687D46" w:rsidP="0042542E">
            <w:pPr>
              <w:spacing w:before="0" w:after="0" w:line="240" w:lineRule="auto"/>
            </w:pPr>
            <w:r>
              <w:t>float</w:t>
            </w:r>
          </w:p>
        </w:tc>
        <w:tc>
          <w:tcPr>
            <w:tcW w:w="2268" w:type="dxa"/>
            <w:vAlign w:val="center"/>
          </w:tcPr>
          <w:p w14:paraId="6CF8DFD2" w14:textId="42DA46E2" w:rsidR="00687D46" w:rsidRDefault="00687D46" w:rsidP="0042542E">
            <w:pPr>
              <w:spacing w:before="0" w:after="0" w:line="240" w:lineRule="auto"/>
            </w:pPr>
            <w:r>
              <w:t>right</w:t>
            </w:r>
          </w:p>
        </w:tc>
        <w:tc>
          <w:tcPr>
            <w:tcW w:w="4762" w:type="dxa"/>
            <w:vAlign w:val="center"/>
          </w:tcPr>
          <w:p w14:paraId="22AF7CD8" w14:textId="02176B39" w:rsidR="00687D46" w:rsidRDefault="00687D46" w:rsidP="0042542E">
            <w:pPr>
              <w:spacing w:before="0" w:after="0" w:line="240" w:lineRule="auto"/>
            </w:pPr>
            <w:r>
              <w:t>Positions content in a page</w:t>
            </w:r>
          </w:p>
        </w:tc>
      </w:tr>
      <w:tr w:rsidR="00687D46" w14:paraId="63FA3C48" w14:textId="77777777" w:rsidTr="0042542E">
        <w:trPr>
          <w:trHeight w:val="340"/>
        </w:trPr>
        <w:tc>
          <w:tcPr>
            <w:tcW w:w="1980" w:type="dxa"/>
            <w:vAlign w:val="center"/>
          </w:tcPr>
          <w:p w14:paraId="79C0DAB4" w14:textId="77DF9FD8" w:rsidR="00687D46" w:rsidRDefault="00687D46" w:rsidP="0042542E">
            <w:pPr>
              <w:spacing w:before="0" w:after="0" w:line="240" w:lineRule="auto"/>
            </w:pPr>
            <w:r>
              <w:t>clear</w:t>
            </w:r>
          </w:p>
        </w:tc>
        <w:tc>
          <w:tcPr>
            <w:tcW w:w="2268" w:type="dxa"/>
            <w:vAlign w:val="center"/>
          </w:tcPr>
          <w:p w14:paraId="76932299" w14:textId="1F99E624" w:rsidR="00687D46" w:rsidRDefault="00687D46" w:rsidP="0042542E">
            <w:pPr>
              <w:spacing w:before="0" w:after="0" w:line="240" w:lineRule="auto"/>
            </w:pPr>
            <w:r>
              <w:t>right</w:t>
            </w:r>
          </w:p>
        </w:tc>
        <w:tc>
          <w:tcPr>
            <w:tcW w:w="4762" w:type="dxa"/>
            <w:vAlign w:val="center"/>
          </w:tcPr>
          <w:p w14:paraId="05A3477D" w14:textId="2CE44085" w:rsidR="00687D46" w:rsidRDefault="00687D46" w:rsidP="0042542E">
            <w:pPr>
              <w:spacing w:before="0" w:after="0" w:line="240" w:lineRule="auto"/>
            </w:pPr>
            <w:r>
              <w:t xml:space="preserve">Stops any existing float properties </w:t>
            </w:r>
          </w:p>
        </w:tc>
      </w:tr>
      <w:tr w:rsidR="00687D46" w14:paraId="7E48F646" w14:textId="77777777" w:rsidTr="0042542E">
        <w:trPr>
          <w:trHeight w:val="340"/>
        </w:trPr>
        <w:tc>
          <w:tcPr>
            <w:tcW w:w="1980" w:type="dxa"/>
            <w:vAlign w:val="center"/>
          </w:tcPr>
          <w:p w14:paraId="0875D56E" w14:textId="6E63EBE0" w:rsidR="00687D46" w:rsidRDefault="00687D46" w:rsidP="0042542E">
            <w:pPr>
              <w:spacing w:before="0" w:after="0" w:line="240" w:lineRule="auto"/>
            </w:pPr>
            <w:r>
              <w:t>margin</w:t>
            </w:r>
          </w:p>
        </w:tc>
        <w:tc>
          <w:tcPr>
            <w:tcW w:w="2268" w:type="dxa"/>
            <w:vAlign w:val="center"/>
          </w:tcPr>
          <w:p w14:paraId="2B898CB1" w14:textId="28B24757" w:rsidR="00687D46" w:rsidRDefault="00687D46" w:rsidP="0042542E">
            <w:pPr>
              <w:spacing w:before="0" w:after="0" w:line="240" w:lineRule="auto"/>
            </w:pPr>
            <w:r>
              <w:t>25px</w:t>
            </w:r>
          </w:p>
        </w:tc>
        <w:tc>
          <w:tcPr>
            <w:tcW w:w="4762" w:type="dxa"/>
            <w:vAlign w:val="center"/>
          </w:tcPr>
          <w:p w14:paraId="56E730D3" w14:textId="38AA1535" w:rsidR="00687D46" w:rsidRDefault="00687D46" w:rsidP="0042542E">
            <w:pPr>
              <w:spacing w:before="0" w:after="0" w:line="240" w:lineRule="auto"/>
            </w:pPr>
            <w:r>
              <w:t>Adds space around an element, outside of any border</w:t>
            </w:r>
          </w:p>
        </w:tc>
      </w:tr>
      <w:tr w:rsidR="00687D46" w14:paraId="2D5391D0" w14:textId="77777777" w:rsidTr="0042542E">
        <w:trPr>
          <w:trHeight w:val="340"/>
        </w:trPr>
        <w:tc>
          <w:tcPr>
            <w:tcW w:w="1980" w:type="dxa"/>
            <w:vAlign w:val="center"/>
          </w:tcPr>
          <w:p w14:paraId="4E4C6F64" w14:textId="6E9C010A" w:rsidR="00687D46" w:rsidRDefault="00687D46" w:rsidP="0042542E">
            <w:pPr>
              <w:spacing w:before="0" w:after="0" w:line="240" w:lineRule="auto"/>
            </w:pPr>
            <w:r>
              <w:t>display</w:t>
            </w:r>
          </w:p>
        </w:tc>
        <w:tc>
          <w:tcPr>
            <w:tcW w:w="2268" w:type="dxa"/>
            <w:vAlign w:val="center"/>
          </w:tcPr>
          <w:p w14:paraId="655A3095" w14:textId="1266B742" w:rsidR="00687D46" w:rsidRDefault="00687D46" w:rsidP="0042542E">
            <w:pPr>
              <w:spacing w:before="0" w:after="0" w:line="240" w:lineRule="auto"/>
            </w:pPr>
            <w:r>
              <w:t>block</w:t>
            </w:r>
          </w:p>
        </w:tc>
        <w:tc>
          <w:tcPr>
            <w:tcW w:w="4762" w:type="dxa"/>
            <w:vAlign w:val="center"/>
          </w:tcPr>
          <w:p w14:paraId="5006BB7D" w14:textId="68DC2ECA" w:rsidR="00687D46" w:rsidRDefault="00687D46" w:rsidP="0042542E">
            <w:pPr>
              <w:spacing w:before="0" w:after="0" w:line="240" w:lineRule="auto"/>
            </w:pPr>
            <w:r>
              <w:t>Creates a clickable box around text</w:t>
            </w:r>
          </w:p>
        </w:tc>
      </w:tr>
      <w:tr w:rsidR="00687D46" w14:paraId="5A3D08AD" w14:textId="77777777" w:rsidTr="0042542E">
        <w:trPr>
          <w:trHeight w:val="340"/>
        </w:trPr>
        <w:tc>
          <w:tcPr>
            <w:tcW w:w="1980" w:type="dxa"/>
            <w:vAlign w:val="center"/>
          </w:tcPr>
          <w:p w14:paraId="13770C8E" w14:textId="5D006E01" w:rsidR="00687D46" w:rsidRDefault="00687D46" w:rsidP="0042542E">
            <w:pPr>
              <w:spacing w:before="0" w:after="0" w:line="240" w:lineRule="auto"/>
            </w:pPr>
            <w:r>
              <w:t>text-align</w:t>
            </w:r>
          </w:p>
        </w:tc>
        <w:tc>
          <w:tcPr>
            <w:tcW w:w="2268" w:type="dxa"/>
            <w:vAlign w:val="center"/>
          </w:tcPr>
          <w:p w14:paraId="592965F9" w14:textId="132BCED5" w:rsidR="00687D46" w:rsidRDefault="00687D46" w:rsidP="0042542E">
            <w:pPr>
              <w:spacing w:before="0" w:after="0" w:line="240" w:lineRule="auto"/>
            </w:pPr>
            <w:proofErr w:type="spellStart"/>
            <w:r>
              <w:t>center</w:t>
            </w:r>
            <w:proofErr w:type="spellEnd"/>
          </w:p>
        </w:tc>
        <w:tc>
          <w:tcPr>
            <w:tcW w:w="4762" w:type="dxa"/>
            <w:vAlign w:val="center"/>
          </w:tcPr>
          <w:p w14:paraId="2439D8C0" w14:textId="04F67A1E" w:rsidR="00687D46" w:rsidRDefault="00687D46" w:rsidP="0042542E">
            <w:pPr>
              <w:spacing w:before="0" w:after="0" w:line="240" w:lineRule="auto"/>
            </w:pPr>
            <w:r>
              <w:t>Aligns the text within its space</w:t>
            </w:r>
          </w:p>
        </w:tc>
      </w:tr>
      <w:tr w:rsidR="00687D46" w14:paraId="2010A74A" w14:textId="77777777" w:rsidTr="0042542E">
        <w:trPr>
          <w:trHeight w:val="340"/>
        </w:trPr>
        <w:tc>
          <w:tcPr>
            <w:tcW w:w="1980" w:type="dxa"/>
            <w:vAlign w:val="center"/>
          </w:tcPr>
          <w:p w14:paraId="7282C743" w14:textId="6243A534" w:rsidR="00687D46" w:rsidRDefault="00687D46" w:rsidP="0042542E">
            <w:pPr>
              <w:spacing w:before="0" w:after="0" w:line="240" w:lineRule="auto"/>
            </w:pPr>
            <w:r>
              <w:t>text-decoration</w:t>
            </w:r>
          </w:p>
        </w:tc>
        <w:tc>
          <w:tcPr>
            <w:tcW w:w="2268" w:type="dxa"/>
            <w:vAlign w:val="center"/>
          </w:tcPr>
          <w:p w14:paraId="1E233D31" w14:textId="37F381E5" w:rsidR="00687D46" w:rsidRDefault="00687D46" w:rsidP="0042542E">
            <w:pPr>
              <w:spacing w:before="0" w:after="0" w:line="240" w:lineRule="auto"/>
            </w:pPr>
            <w:r>
              <w:t>none</w:t>
            </w:r>
          </w:p>
        </w:tc>
        <w:tc>
          <w:tcPr>
            <w:tcW w:w="4762" w:type="dxa"/>
            <w:vAlign w:val="center"/>
          </w:tcPr>
          <w:p w14:paraId="48EF5159" w14:textId="16CD35E8" w:rsidR="00687D46" w:rsidRDefault="00687D46" w:rsidP="0042542E">
            <w:pPr>
              <w:spacing w:before="0" w:after="0" w:line="240" w:lineRule="auto"/>
            </w:pPr>
            <w:r>
              <w:t>Removes the default underlining from a hyperlink</w:t>
            </w:r>
          </w:p>
        </w:tc>
      </w:tr>
      <w:tr w:rsidR="00687D46" w14:paraId="35A9F765" w14:textId="77777777" w:rsidTr="0042542E">
        <w:trPr>
          <w:trHeight w:val="340"/>
        </w:trPr>
        <w:tc>
          <w:tcPr>
            <w:tcW w:w="1980" w:type="dxa"/>
            <w:vAlign w:val="center"/>
          </w:tcPr>
          <w:p w14:paraId="014015D3" w14:textId="5FC3403C" w:rsidR="00687D46" w:rsidRDefault="00687D46" w:rsidP="0042542E">
            <w:pPr>
              <w:spacing w:before="0" w:after="0" w:line="240" w:lineRule="auto"/>
            </w:pPr>
            <w:r>
              <w:t>padding</w:t>
            </w:r>
          </w:p>
        </w:tc>
        <w:tc>
          <w:tcPr>
            <w:tcW w:w="2268" w:type="dxa"/>
            <w:vAlign w:val="center"/>
          </w:tcPr>
          <w:p w14:paraId="1291EE43" w14:textId="3E926F76" w:rsidR="00687D46" w:rsidRDefault="00687D46" w:rsidP="0042542E">
            <w:pPr>
              <w:spacing w:before="0" w:after="0" w:line="240" w:lineRule="auto"/>
            </w:pPr>
            <w:r>
              <w:t>20px</w:t>
            </w:r>
          </w:p>
        </w:tc>
        <w:tc>
          <w:tcPr>
            <w:tcW w:w="4762" w:type="dxa"/>
            <w:vAlign w:val="center"/>
          </w:tcPr>
          <w:p w14:paraId="036E3312" w14:textId="7C31ED05" w:rsidR="00687D46" w:rsidRDefault="00687D46" w:rsidP="0042542E">
            <w:pPr>
              <w:spacing w:before="0" w:after="0" w:line="240" w:lineRule="auto"/>
            </w:pPr>
            <w:r>
              <w:t>Adds space around the content, inside any border</w:t>
            </w:r>
          </w:p>
        </w:tc>
      </w:tr>
      <w:tr w:rsidR="00687D46" w14:paraId="5A7F5A3D" w14:textId="77777777" w:rsidTr="0042542E">
        <w:trPr>
          <w:trHeight w:val="340"/>
        </w:trPr>
        <w:tc>
          <w:tcPr>
            <w:tcW w:w="1980" w:type="dxa"/>
            <w:vAlign w:val="center"/>
          </w:tcPr>
          <w:p w14:paraId="1E132498" w14:textId="10D52173" w:rsidR="00687D46" w:rsidRDefault="00687D46" w:rsidP="0042542E">
            <w:pPr>
              <w:spacing w:before="0" w:after="0" w:line="240" w:lineRule="auto"/>
            </w:pPr>
            <w:r>
              <w:t>display</w:t>
            </w:r>
          </w:p>
        </w:tc>
        <w:tc>
          <w:tcPr>
            <w:tcW w:w="2268" w:type="dxa"/>
            <w:vAlign w:val="center"/>
          </w:tcPr>
          <w:p w14:paraId="5F6F8C38" w14:textId="6D2424FA" w:rsidR="00687D46" w:rsidRDefault="00687D46" w:rsidP="0042542E">
            <w:pPr>
              <w:spacing w:before="0" w:after="0" w:line="240" w:lineRule="auto"/>
            </w:pPr>
            <w:r>
              <w:t>flex</w:t>
            </w:r>
          </w:p>
        </w:tc>
        <w:tc>
          <w:tcPr>
            <w:tcW w:w="4762" w:type="dxa"/>
            <w:vAlign w:val="center"/>
          </w:tcPr>
          <w:p w14:paraId="5563389A" w14:textId="58C0191F" w:rsidR="00687D46" w:rsidRDefault="00687D46" w:rsidP="0042542E">
            <w:pPr>
              <w:spacing w:before="0" w:after="0" w:line="240" w:lineRule="auto"/>
            </w:pPr>
            <w:r>
              <w:t>A flexible container used to place hyperlinks in a row</w:t>
            </w:r>
          </w:p>
        </w:tc>
      </w:tr>
      <w:tr w:rsidR="00687D46" w14:paraId="1FB40FFF" w14:textId="77777777" w:rsidTr="0042542E">
        <w:trPr>
          <w:trHeight w:val="340"/>
        </w:trPr>
        <w:tc>
          <w:tcPr>
            <w:tcW w:w="1980" w:type="dxa"/>
            <w:vAlign w:val="center"/>
          </w:tcPr>
          <w:p w14:paraId="3E75D29B" w14:textId="544DC213" w:rsidR="00687D46" w:rsidRDefault="00687D46" w:rsidP="0042542E">
            <w:pPr>
              <w:spacing w:before="0" w:after="0" w:line="240" w:lineRule="auto"/>
            </w:pPr>
            <w:r>
              <w:t>border</w:t>
            </w:r>
          </w:p>
        </w:tc>
        <w:tc>
          <w:tcPr>
            <w:tcW w:w="2268" w:type="dxa"/>
            <w:vAlign w:val="center"/>
          </w:tcPr>
          <w:p w14:paraId="491D657E" w14:textId="5137957A" w:rsidR="00687D46" w:rsidRDefault="00687D46" w:rsidP="0042542E">
            <w:pPr>
              <w:spacing w:before="0" w:after="0" w:line="240" w:lineRule="auto"/>
            </w:pPr>
            <w:r>
              <w:t>2px solid Black</w:t>
            </w:r>
          </w:p>
        </w:tc>
        <w:tc>
          <w:tcPr>
            <w:tcW w:w="4762" w:type="dxa"/>
            <w:vAlign w:val="center"/>
          </w:tcPr>
          <w:p w14:paraId="07CB5CCE" w14:textId="2D2539F1" w:rsidR="00687D46" w:rsidRDefault="00687D46" w:rsidP="0042542E">
            <w:pPr>
              <w:spacing w:before="0" w:after="0" w:line="240" w:lineRule="auto"/>
            </w:pPr>
            <w:r>
              <w:t>Adds a border around an element</w:t>
            </w:r>
          </w:p>
        </w:tc>
      </w:tr>
    </w:tbl>
    <w:p w14:paraId="14F71DE6" w14:textId="11075E25" w:rsidR="00687D46" w:rsidRDefault="00687D46" w:rsidP="00CB7139">
      <w:pPr>
        <w:pStyle w:val="BHead"/>
      </w:pPr>
      <w:r>
        <w:t>Selector</w:t>
      </w:r>
    </w:p>
    <w:p w14:paraId="08A1DECF" w14:textId="5B8D277E" w:rsidR="00687D46" w:rsidRDefault="00687D46">
      <w:r>
        <w:t>A selector indicates which HTML element the styling should be applied to. These correspond to the HTML tags below.</w:t>
      </w:r>
    </w:p>
    <w:p w14:paraId="53293C5E" w14:textId="0C79BA03" w:rsidR="00687D46" w:rsidRDefault="00CB7139" w:rsidP="00CB7139">
      <w:pPr>
        <w:pStyle w:val="BHead"/>
      </w:pPr>
      <w:r>
        <w:t>CSS c</w:t>
      </w:r>
      <w:r w:rsidR="00687D46">
        <w:t>lass</w:t>
      </w:r>
    </w:p>
    <w:p w14:paraId="1515A572" w14:textId="7C14FD56" w:rsidR="00687D46" w:rsidRDefault="00687D46">
      <w:r>
        <w:t>A CSS class is used to apply formatting to specific HTML elements. It is defined used a full stop and then the chosen class name, for example .</w:t>
      </w:r>
      <w:r w:rsidRPr="00687D46">
        <w:rPr>
          <w:rFonts w:ascii="Courier" w:hAnsi="Courier"/>
        </w:rPr>
        <w:t>black-text</w:t>
      </w:r>
    </w:p>
    <w:p w14:paraId="1DCE6958" w14:textId="7F29A7BD" w:rsidR="00CB7139" w:rsidRDefault="00687D46">
      <w:r>
        <w:t>The class is applied to an element within the opening tag, for example</w:t>
      </w:r>
    </w:p>
    <w:p w14:paraId="6ABEFC5A" w14:textId="5DF86884" w:rsidR="00687D46" w:rsidRPr="00687D46" w:rsidRDefault="00687D46">
      <w:r w:rsidRPr="00687D46">
        <w:rPr>
          <w:rFonts w:ascii="Courier" w:hAnsi="Courier"/>
        </w:rPr>
        <w:t>class=”black-text”</w:t>
      </w:r>
    </w:p>
    <w:p w14:paraId="4BDE7D3F" w14:textId="5D90CCE5" w:rsidR="00F82227" w:rsidRDefault="00CB7139" w:rsidP="00CB7139">
      <w:pPr>
        <w:pStyle w:val="BHead"/>
      </w:pPr>
      <w:r>
        <w:t>External style s</w:t>
      </w:r>
      <w:r w:rsidR="00687D46">
        <w:t>heet</w:t>
      </w:r>
    </w:p>
    <w:p w14:paraId="5254D0ED" w14:textId="3473107D" w:rsidR="00687D46" w:rsidRDefault="00687D46">
      <w:r>
        <w:t>An external style sheet is a single document containing all of the styli</w:t>
      </w:r>
      <w:r w:rsidR="00CB7139">
        <w:t>ng to be used across a website.</w:t>
      </w:r>
      <w:r>
        <w:t xml:space="preserve"> Each HTML page has a lin</w:t>
      </w:r>
      <w:r w:rsidR="00CB7139">
        <w:t>k to this document, for example</w:t>
      </w:r>
    </w:p>
    <w:p w14:paraId="6939297A" w14:textId="2144EF43" w:rsidR="00687D46" w:rsidRDefault="00687D46" w:rsidP="00687D46">
      <w:pPr>
        <w:rPr>
          <w:rFonts w:ascii="Courier" w:hAnsi="Courier"/>
        </w:rPr>
      </w:pPr>
      <w:r w:rsidRPr="00687D46">
        <w:rPr>
          <w:rFonts w:ascii="Courier" w:hAnsi="Courier"/>
        </w:rPr>
        <w:t xml:space="preserve">&lt;link </w:t>
      </w:r>
      <w:proofErr w:type="spellStart"/>
      <w:r w:rsidRPr="00687D46">
        <w:rPr>
          <w:rFonts w:ascii="Courier" w:hAnsi="Courier"/>
        </w:rPr>
        <w:t>rel</w:t>
      </w:r>
      <w:proofErr w:type="spellEnd"/>
      <w:r w:rsidRPr="00687D46">
        <w:rPr>
          <w:rFonts w:ascii="Courier" w:hAnsi="Courier"/>
        </w:rPr>
        <w:t xml:space="preserve">="stylesheet" </w:t>
      </w:r>
      <w:proofErr w:type="spellStart"/>
      <w:r w:rsidRPr="00687D46">
        <w:rPr>
          <w:rFonts w:ascii="Courier" w:hAnsi="Courier"/>
        </w:rPr>
        <w:t>href</w:t>
      </w:r>
      <w:proofErr w:type="spellEnd"/>
      <w:r w:rsidRPr="00687D46">
        <w:rPr>
          <w:rFonts w:ascii="Courier" w:hAnsi="Courier"/>
        </w:rPr>
        <w:t>="styles.css"&gt;</w:t>
      </w:r>
    </w:p>
    <w:p w14:paraId="10A16D81" w14:textId="0ECEE4C7" w:rsidR="00687D46" w:rsidRDefault="00687D46" w:rsidP="00CB7139">
      <w:pPr>
        <w:pStyle w:val="BHead"/>
      </w:pPr>
      <w:r>
        <w:lastRenderedPageBreak/>
        <w:t>HTML</w:t>
      </w:r>
    </w:p>
    <w:p w14:paraId="0F646D18" w14:textId="2FC04DCF" w:rsidR="00687D46" w:rsidRDefault="00687D46" w:rsidP="00687D46">
      <w:r w:rsidRPr="00687D46">
        <w:rPr>
          <w:rFonts w:cstheme="minorHAnsi"/>
        </w:rPr>
        <w:t>Hyper</w:t>
      </w:r>
      <w:r w:rsidR="00CB7139">
        <w:rPr>
          <w:rFonts w:cstheme="minorHAnsi"/>
        </w:rPr>
        <w:t xml:space="preserve"> T</w:t>
      </w:r>
      <w:r w:rsidRPr="00687D46">
        <w:rPr>
          <w:rFonts w:cstheme="minorHAnsi"/>
        </w:rPr>
        <w:t>ext Markup Language is used to describe the structure of a web</w:t>
      </w:r>
      <w:r w:rsidR="00CB7139">
        <w:rPr>
          <w:rFonts w:cstheme="minorHAnsi"/>
        </w:rPr>
        <w:t xml:space="preserve"> page. </w:t>
      </w:r>
      <w:r w:rsidRPr="00687D46">
        <w:rPr>
          <w:rFonts w:cstheme="minorHAnsi"/>
        </w:rPr>
        <w:t xml:space="preserve">It consists of a series of elements which are labelled using tags. </w:t>
      </w:r>
      <w:r>
        <w:t>An HTML tag is a word or letter surrounded by angle brackets &lt; and &gt;, for example &lt;p&gt;</w:t>
      </w:r>
      <w:r w:rsidRPr="00687D46">
        <w:t xml:space="preserve"> </w:t>
      </w:r>
    </w:p>
    <w:p w14:paraId="780756BE" w14:textId="3349E9D5" w:rsidR="00687D46" w:rsidRDefault="00687D46" w:rsidP="00687D46">
      <w:r>
        <w:t>Common HTML tags that you will use in this module include:</w:t>
      </w:r>
    </w:p>
    <w:tbl>
      <w:tblPr>
        <w:tblStyle w:val="TableGrid"/>
        <w:tblW w:w="0" w:type="auto"/>
        <w:tblBorders>
          <w:top w:val="single" w:sz="4" w:space="0" w:color="0099FF"/>
          <w:left w:val="single" w:sz="4" w:space="0" w:color="0099FF"/>
          <w:bottom w:val="single" w:sz="4" w:space="0" w:color="0099FF"/>
          <w:right w:val="single" w:sz="4" w:space="0" w:color="0099FF"/>
          <w:insideH w:val="single" w:sz="4" w:space="0" w:color="0099FF"/>
          <w:insideV w:val="single" w:sz="4" w:space="0" w:color="0099FF"/>
        </w:tblBorders>
        <w:tblLook w:val="04A0" w:firstRow="1" w:lastRow="0" w:firstColumn="1" w:lastColumn="0" w:noHBand="0" w:noVBand="1"/>
      </w:tblPr>
      <w:tblGrid>
        <w:gridCol w:w="988"/>
        <w:gridCol w:w="3402"/>
        <w:gridCol w:w="4620"/>
      </w:tblGrid>
      <w:tr w:rsidR="00687D46" w14:paraId="499B8D4D" w14:textId="46300CBD" w:rsidTr="0042542E">
        <w:trPr>
          <w:trHeight w:val="340"/>
        </w:trPr>
        <w:tc>
          <w:tcPr>
            <w:tcW w:w="988" w:type="dxa"/>
            <w:tcBorders>
              <w:top w:val="single" w:sz="4" w:space="0" w:color="0089A7"/>
              <w:left w:val="single" w:sz="4" w:space="0" w:color="0089A7"/>
              <w:bottom w:val="single" w:sz="4" w:space="0" w:color="0089A7"/>
              <w:right w:val="single" w:sz="4" w:space="0" w:color="0089A7"/>
            </w:tcBorders>
            <w:shd w:val="clear" w:color="auto" w:fill="0089A7"/>
            <w:vAlign w:val="center"/>
          </w:tcPr>
          <w:p w14:paraId="7CE94281" w14:textId="0ED05B82" w:rsidR="00687D46" w:rsidRPr="00CB7139" w:rsidRDefault="00687D46" w:rsidP="0042542E">
            <w:pPr>
              <w:spacing w:before="0" w:after="0" w:line="240" w:lineRule="auto"/>
              <w:rPr>
                <w:b/>
                <w:bCs/>
                <w:color w:val="FFFFFF" w:themeColor="background1"/>
              </w:rPr>
            </w:pPr>
            <w:r w:rsidRPr="00CB7139">
              <w:rPr>
                <w:b/>
                <w:bCs/>
                <w:color w:val="FFFFFF" w:themeColor="background1"/>
              </w:rPr>
              <w:t>Tag</w:t>
            </w:r>
          </w:p>
        </w:tc>
        <w:tc>
          <w:tcPr>
            <w:tcW w:w="3402" w:type="dxa"/>
            <w:tcBorders>
              <w:top w:val="single" w:sz="4" w:space="0" w:color="0089A7"/>
              <w:left w:val="single" w:sz="4" w:space="0" w:color="0089A7"/>
              <w:bottom w:val="single" w:sz="4" w:space="0" w:color="0089A7"/>
              <w:right w:val="single" w:sz="4" w:space="0" w:color="0089A7"/>
            </w:tcBorders>
            <w:shd w:val="clear" w:color="auto" w:fill="0089A7"/>
            <w:vAlign w:val="center"/>
          </w:tcPr>
          <w:p w14:paraId="1BA9512B" w14:textId="556D9961" w:rsidR="00687D46" w:rsidRPr="00CB7139" w:rsidRDefault="00687D46" w:rsidP="0042542E">
            <w:pPr>
              <w:spacing w:before="0" w:after="0" w:line="240" w:lineRule="auto"/>
              <w:rPr>
                <w:b/>
                <w:bCs/>
                <w:color w:val="FFFFFF" w:themeColor="background1"/>
              </w:rPr>
            </w:pPr>
            <w:r w:rsidRPr="00CB7139">
              <w:rPr>
                <w:b/>
                <w:bCs/>
                <w:color w:val="FFFFFF" w:themeColor="background1"/>
              </w:rPr>
              <w:t>Meaning</w:t>
            </w:r>
          </w:p>
        </w:tc>
        <w:tc>
          <w:tcPr>
            <w:tcW w:w="4620" w:type="dxa"/>
            <w:tcBorders>
              <w:top w:val="single" w:sz="4" w:space="0" w:color="0089A7"/>
              <w:left w:val="single" w:sz="4" w:space="0" w:color="0089A7"/>
              <w:bottom w:val="single" w:sz="4" w:space="0" w:color="0089A7"/>
              <w:right w:val="single" w:sz="4" w:space="0" w:color="0089A7"/>
            </w:tcBorders>
            <w:shd w:val="clear" w:color="auto" w:fill="0089A7"/>
            <w:vAlign w:val="center"/>
          </w:tcPr>
          <w:p w14:paraId="3C657731" w14:textId="3014B0AD" w:rsidR="00687D46" w:rsidRPr="00CB7139" w:rsidRDefault="00687D46" w:rsidP="0042542E">
            <w:pPr>
              <w:spacing w:before="0" w:after="0" w:line="240" w:lineRule="auto"/>
              <w:rPr>
                <w:b/>
                <w:bCs/>
                <w:color w:val="FFFFFF" w:themeColor="background1"/>
              </w:rPr>
            </w:pPr>
            <w:r w:rsidRPr="00CB7139">
              <w:rPr>
                <w:b/>
                <w:bCs/>
                <w:color w:val="FFFFFF" w:themeColor="background1"/>
              </w:rPr>
              <w:t xml:space="preserve">Attributes </w:t>
            </w:r>
            <w:r w:rsidR="00015F0A" w:rsidRPr="00CB7139">
              <w:rPr>
                <w:b/>
                <w:bCs/>
                <w:color w:val="FFFFFF" w:themeColor="background1"/>
              </w:rPr>
              <w:t>required</w:t>
            </w:r>
          </w:p>
        </w:tc>
      </w:tr>
      <w:tr w:rsidR="00687D46" w14:paraId="143B0145" w14:textId="77777777" w:rsidTr="0042542E">
        <w:trPr>
          <w:trHeight w:val="340"/>
        </w:trPr>
        <w:tc>
          <w:tcPr>
            <w:tcW w:w="988" w:type="dxa"/>
            <w:tcBorders>
              <w:top w:val="single" w:sz="4" w:space="0" w:color="0089A7"/>
            </w:tcBorders>
            <w:vAlign w:val="center"/>
          </w:tcPr>
          <w:p w14:paraId="4E7C670F" w14:textId="21D40394" w:rsidR="00687D46" w:rsidRDefault="00687D46" w:rsidP="0042542E">
            <w:pPr>
              <w:spacing w:before="0" w:after="0" w:line="240" w:lineRule="auto"/>
            </w:pPr>
            <w:r>
              <w:t>&lt;head&gt;</w:t>
            </w:r>
          </w:p>
        </w:tc>
        <w:tc>
          <w:tcPr>
            <w:tcW w:w="3402" w:type="dxa"/>
            <w:tcBorders>
              <w:top w:val="single" w:sz="4" w:space="0" w:color="0089A7"/>
            </w:tcBorders>
            <w:vAlign w:val="center"/>
          </w:tcPr>
          <w:p w14:paraId="158A9A05" w14:textId="0D180CFD" w:rsidR="00687D46" w:rsidRDefault="00687D46" w:rsidP="0042542E">
            <w:pPr>
              <w:spacing w:before="0" w:after="0" w:line="240" w:lineRule="auto"/>
            </w:pPr>
            <w:r>
              <w:t>Contains information about a web</w:t>
            </w:r>
            <w:r w:rsidR="00CB7139">
              <w:t xml:space="preserve"> </w:t>
            </w:r>
            <w:r>
              <w:t>page</w:t>
            </w:r>
          </w:p>
        </w:tc>
        <w:tc>
          <w:tcPr>
            <w:tcW w:w="4620" w:type="dxa"/>
            <w:tcBorders>
              <w:top w:val="single" w:sz="4" w:space="0" w:color="0089A7"/>
            </w:tcBorders>
            <w:vAlign w:val="center"/>
          </w:tcPr>
          <w:p w14:paraId="0143770E" w14:textId="77777777" w:rsidR="00687D46" w:rsidRDefault="00687D46" w:rsidP="0042542E">
            <w:pPr>
              <w:spacing w:before="0" w:after="0" w:line="240" w:lineRule="auto"/>
            </w:pPr>
          </w:p>
        </w:tc>
      </w:tr>
      <w:tr w:rsidR="00687D46" w14:paraId="0BC2330B" w14:textId="77777777" w:rsidTr="0042542E">
        <w:trPr>
          <w:trHeight w:val="340"/>
        </w:trPr>
        <w:tc>
          <w:tcPr>
            <w:tcW w:w="988" w:type="dxa"/>
            <w:vAlign w:val="center"/>
          </w:tcPr>
          <w:p w14:paraId="69B57D20" w14:textId="4A968BF0" w:rsidR="00687D46" w:rsidRDefault="00687D46" w:rsidP="0042542E">
            <w:pPr>
              <w:spacing w:before="0" w:after="0" w:line="240" w:lineRule="auto"/>
            </w:pPr>
            <w:r>
              <w:t>&lt;title&gt;</w:t>
            </w:r>
          </w:p>
        </w:tc>
        <w:tc>
          <w:tcPr>
            <w:tcW w:w="3402" w:type="dxa"/>
            <w:vAlign w:val="center"/>
          </w:tcPr>
          <w:p w14:paraId="728E3520" w14:textId="6EB70C1E" w:rsidR="00687D46" w:rsidRDefault="00687D46" w:rsidP="0042542E">
            <w:pPr>
              <w:spacing w:before="0" w:after="0" w:line="240" w:lineRule="auto"/>
            </w:pPr>
            <w:r>
              <w:t>The title of the web</w:t>
            </w:r>
            <w:r w:rsidR="00CB7139">
              <w:t xml:space="preserve"> </w:t>
            </w:r>
            <w:r>
              <w:t>page</w:t>
            </w:r>
          </w:p>
        </w:tc>
        <w:tc>
          <w:tcPr>
            <w:tcW w:w="4620" w:type="dxa"/>
            <w:vAlign w:val="center"/>
          </w:tcPr>
          <w:p w14:paraId="5498FA2B" w14:textId="77777777" w:rsidR="00687D46" w:rsidRDefault="00687D46" w:rsidP="0042542E">
            <w:pPr>
              <w:spacing w:before="0" w:after="0" w:line="240" w:lineRule="auto"/>
            </w:pPr>
          </w:p>
        </w:tc>
      </w:tr>
      <w:tr w:rsidR="00687D46" w14:paraId="1C0C8D74" w14:textId="77777777" w:rsidTr="0042542E">
        <w:trPr>
          <w:trHeight w:val="340"/>
        </w:trPr>
        <w:tc>
          <w:tcPr>
            <w:tcW w:w="988" w:type="dxa"/>
            <w:vAlign w:val="center"/>
          </w:tcPr>
          <w:p w14:paraId="14F568D1" w14:textId="6C4AB3F4" w:rsidR="00687D46" w:rsidRDefault="00687D46" w:rsidP="0042542E">
            <w:pPr>
              <w:spacing w:before="0" w:after="0" w:line="240" w:lineRule="auto"/>
            </w:pPr>
            <w:r>
              <w:t>&lt;link&gt;</w:t>
            </w:r>
          </w:p>
        </w:tc>
        <w:tc>
          <w:tcPr>
            <w:tcW w:w="3402" w:type="dxa"/>
            <w:vAlign w:val="center"/>
          </w:tcPr>
          <w:p w14:paraId="25C2CEFA" w14:textId="73B30526" w:rsidR="00687D46" w:rsidRDefault="00687D46" w:rsidP="0042542E">
            <w:pPr>
              <w:spacing w:before="0" w:after="0" w:line="240" w:lineRule="auto"/>
            </w:pPr>
            <w:r>
              <w:t>Used to link to an external style sheet</w:t>
            </w:r>
          </w:p>
        </w:tc>
        <w:tc>
          <w:tcPr>
            <w:tcW w:w="4620" w:type="dxa"/>
            <w:vAlign w:val="center"/>
          </w:tcPr>
          <w:p w14:paraId="1B4CEC4F" w14:textId="6126C100" w:rsidR="00687D46" w:rsidRPr="00687D46" w:rsidRDefault="00687D46" w:rsidP="0042542E">
            <w:pPr>
              <w:spacing w:before="0" w:after="0" w:line="240" w:lineRule="auto"/>
              <w:rPr>
                <w:rFonts w:ascii="Courier" w:hAnsi="Courier"/>
              </w:rPr>
            </w:pPr>
            <w:proofErr w:type="spellStart"/>
            <w:r w:rsidRPr="00687D46">
              <w:rPr>
                <w:rFonts w:ascii="Courier" w:hAnsi="Courier"/>
              </w:rPr>
              <w:t>rel</w:t>
            </w:r>
            <w:proofErr w:type="spellEnd"/>
            <w:r w:rsidRPr="00687D46">
              <w:rPr>
                <w:rFonts w:ascii="Courier" w:hAnsi="Courier"/>
              </w:rPr>
              <w:t>=”stylesheet”</w:t>
            </w:r>
          </w:p>
          <w:p w14:paraId="3D8B1760" w14:textId="3270EBCB" w:rsidR="00687D46" w:rsidRDefault="00687D46" w:rsidP="0042542E">
            <w:pPr>
              <w:spacing w:before="0" w:after="0" w:line="240" w:lineRule="auto"/>
            </w:pPr>
            <w:proofErr w:type="spellStart"/>
            <w:r w:rsidRPr="00687D46">
              <w:rPr>
                <w:rFonts w:ascii="Courier" w:hAnsi="Courier"/>
              </w:rPr>
              <w:t>href</w:t>
            </w:r>
            <w:proofErr w:type="spellEnd"/>
            <w:r>
              <w:t xml:space="preserve"> – URL or style sheet name</w:t>
            </w:r>
          </w:p>
        </w:tc>
      </w:tr>
      <w:tr w:rsidR="00687D46" w14:paraId="13E19130" w14:textId="1B9A660C" w:rsidTr="0042542E">
        <w:trPr>
          <w:trHeight w:val="340"/>
        </w:trPr>
        <w:tc>
          <w:tcPr>
            <w:tcW w:w="988" w:type="dxa"/>
            <w:vAlign w:val="center"/>
          </w:tcPr>
          <w:p w14:paraId="6F88A307" w14:textId="29FE8966" w:rsidR="00687D46" w:rsidRDefault="00687D46" w:rsidP="0042542E">
            <w:pPr>
              <w:spacing w:before="0" w:after="0" w:line="240" w:lineRule="auto"/>
            </w:pPr>
            <w:r>
              <w:t>&lt;body&gt;</w:t>
            </w:r>
          </w:p>
        </w:tc>
        <w:tc>
          <w:tcPr>
            <w:tcW w:w="3402" w:type="dxa"/>
            <w:vAlign w:val="center"/>
          </w:tcPr>
          <w:p w14:paraId="67E33E80" w14:textId="7F58BC4D" w:rsidR="00687D46" w:rsidRDefault="00687D46" w:rsidP="0042542E">
            <w:pPr>
              <w:spacing w:before="0" w:after="0" w:line="240" w:lineRule="auto"/>
            </w:pPr>
            <w:r>
              <w:t>Contains all the elements of a web</w:t>
            </w:r>
            <w:r w:rsidR="00CB7139">
              <w:t xml:space="preserve"> </w:t>
            </w:r>
            <w:r>
              <w:t>page</w:t>
            </w:r>
          </w:p>
        </w:tc>
        <w:tc>
          <w:tcPr>
            <w:tcW w:w="4620" w:type="dxa"/>
            <w:vAlign w:val="center"/>
          </w:tcPr>
          <w:p w14:paraId="0D49ACA2" w14:textId="77777777" w:rsidR="00687D46" w:rsidRDefault="00687D46" w:rsidP="0042542E">
            <w:pPr>
              <w:spacing w:before="0" w:after="0" w:line="240" w:lineRule="auto"/>
            </w:pPr>
          </w:p>
        </w:tc>
      </w:tr>
      <w:tr w:rsidR="00687D46" w14:paraId="53D1E301" w14:textId="5E708742" w:rsidTr="0042542E">
        <w:trPr>
          <w:trHeight w:val="340"/>
        </w:trPr>
        <w:tc>
          <w:tcPr>
            <w:tcW w:w="988" w:type="dxa"/>
            <w:vAlign w:val="center"/>
          </w:tcPr>
          <w:p w14:paraId="4F8BAC5D" w14:textId="74A32455" w:rsidR="00687D46" w:rsidRDefault="00687D46" w:rsidP="0042542E">
            <w:pPr>
              <w:spacing w:before="0" w:after="0" w:line="240" w:lineRule="auto"/>
            </w:pPr>
            <w:r>
              <w:t>&lt;h1&gt;</w:t>
            </w:r>
          </w:p>
        </w:tc>
        <w:tc>
          <w:tcPr>
            <w:tcW w:w="3402" w:type="dxa"/>
            <w:vAlign w:val="center"/>
          </w:tcPr>
          <w:p w14:paraId="3C604207" w14:textId="2DD1B959" w:rsidR="00687D46" w:rsidRDefault="00687D46" w:rsidP="0042542E">
            <w:pPr>
              <w:spacing w:before="0" w:after="0" w:line="240" w:lineRule="auto"/>
            </w:pPr>
            <w:r>
              <w:t>Main heading</w:t>
            </w:r>
          </w:p>
        </w:tc>
        <w:tc>
          <w:tcPr>
            <w:tcW w:w="4620" w:type="dxa"/>
            <w:vAlign w:val="center"/>
          </w:tcPr>
          <w:p w14:paraId="1E01E8F6" w14:textId="77777777" w:rsidR="00687D46" w:rsidRDefault="00687D46" w:rsidP="0042542E">
            <w:pPr>
              <w:spacing w:before="0" w:after="0" w:line="240" w:lineRule="auto"/>
            </w:pPr>
          </w:p>
        </w:tc>
      </w:tr>
      <w:tr w:rsidR="00687D46" w14:paraId="6CC8249C" w14:textId="4A52F41E" w:rsidTr="0042542E">
        <w:trPr>
          <w:trHeight w:val="340"/>
        </w:trPr>
        <w:tc>
          <w:tcPr>
            <w:tcW w:w="988" w:type="dxa"/>
            <w:vAlign w:val="center"/>
          </w:tcPr>
          <w:p w14:paraId="35FE7CBF" w14:textId="04AC9C8E" w:rsidR="00687D46" w:rsidRDefault="00687D46" w:rsidP="0042542E">
            <w:pPr>
              <w:spacing w:before="0" w:after="0" w:line="240" w:lineRule="auto"/>
            </w:pPr>
            <w:r>
              <w:t>&lt;p&gt;</w:t>
            </w:r>
          </w:p>
        </w:tc>
        <w:tc>
          <w:tcPr>
            <w:tcW w:w="3402" w:type="dxa"/>
            <w:vAlign w:val="center"/>
          </w:tcPr>
          <w:p w14:paraId="7F048DFD" w14:textId="08B9808A" w:rsidR="00687D46" w:rsidRDefault="00687D46" w:rsidP="0042542E">
            <w:pPr>
              <w:spacing w:before="0" w:after="0" w:line="240" w:lineRule="auto"/>
            </w:pPr>
            <w:r>
              <w:t>Paragraph</w:t>
            </w:r>
          </w:p>
        </w:tc>
        <w:tc>
          <w:tcPr>
            <w:tcW w:w="4620" w:type="dxa"/>
            <w:vAlign w:val="center"/>
          </w:tcPr>
          <w:p w14:paraId="6B6BF910" w14:textId="77777777" w:rsidR="00687D46" w:rsidRDefault="00687D46" w:rsidP="0042542E">
            <w:pPr>
              <w:spacing w:before="0" w:after="0" w:line="240" w:lineRule="auto"/>
            </w:pPr>
          </w:p>
        </w:tc>
      </w:tr>
      <w:tr w:rsidR="00687D46" w14:paraId="4EAB20FC" w14:textId="283ED6AC" w:rsidTr="0042542E">
        <w:trPr>
          <w:trHeight w:val="340"/>
        </w:trPr>
        <w:tc>
          <w:tcPr>
            <w:tcW w:w="988" w:type="dxa"/>
            <w:vAlign w:val="center"/>
          </w:tcPr>
          <w:p w14:paraId="55315EB2" w14:textId="67B10EF4" w:rsidR="00687D46" w:rsidRDefault="00687D46" w:rsidP="0042542E">
            <w:pPr>
              <w:spacing w:before="0" w:after="0" w:line="240" w:lineRule="auto"/>
            </w:pPr>
            <w:r>
              <w:t>&lt;</w:t>
            </w:r>
            <w:proofErr w:type="spellStart"/>
            <w:r>
              <w:t>img</w:t>
            </w:r>
            <w:proofErr w:type="spellEnd"/>
            <w:r>
              <w:t>&gt;</w:t>
            </w:r>
          </w:p>
        </w:tc>
        <w:tc>
          <w:tcPr>
            <w:tcW w:w="3402" w:type="dxa"/>
            <w:vAlign w:val="center"/>
          </w:tcPr>
          <w:p w14:paraId="620AAD67" w14:textId="5E3C006A" w:rsidR="00687D46" w:rsidRDefault="00687D46" w:rsidP="0042542E">
            <w:pPr>
              <w:spacing w:before="0" w:after="0" w:line="240" w:lineRule="auto"/>
            </w:pPr>
            <w:r>
              <w:t>Image</w:t>
            </w:r>
          </w:p>
        </w:tc>
        <w:tc>
          <w:tcPr>
            <w:tcW w:w="4620" w:type="dxa"/>
            <w:vAlign w:val="center"/>
          </w:tcPr>
          <w:p w14:paraId="6BA87EEC" w14:textId="2672CA01" w:rsidR="00687D46" w:rsidRDefault="00687D46" w:rsidP="0042542E">
            <w:pPr>
              <w:spacing w:before="0" w:after="0" w:line="240" w:lineRule="auto"/>
            </w:pPr>
            <w:proofErr w:type="spellStart"/>
            <w:r w:rsidRPr="00687D46">
              <w:rPr>
                <w:rFonts w:ascii="Courier" w:hAnsi="Courier"/>
              </w:rPr>
              <w:t>src</w:t>
            </w:r>
            <w:proofErr w:type="spellEnd"/>
            <w:r>
              <w:t xml:space="preserve"> – </w:t>
            </w:r>
            <w:r w:rsidR="00015F0A">
              <w:t>Image file name</w:t>
            </w:r>
          </w:p>
          <w:p w14:paraId="0BAEF2B3" w14:textId="3D7F4D17" w:rsidR="00687D46" w:rsidRDefault="00687D46" w:rsidP="0042542E">
            <w:pPr>
              <w:spacing w:before="0" w:after="0" w:line="240" w:lineRule="auto"/>
            </w:pPr>
            <w:r w:rsidRPr="00687D46">
              <w:rPr>
                <w:rFonts w:ascii="Courier" w:hAnsi="Courier"/>
              </w:rPr>
              <w:t>alt</w:t>
            </w:r>
            <w:r>
              <w:t xml:space="preserve"> – Alternative text to describe the image</w:t>
            </w:r>
          </w:p>
          <w:p w14:paraId="0DBE41B4" w14:textId="7B6CA7D2" w:rsidR="00687D46" w:rsidRDefault="00687D46" w:rsidP="0042542E">
            <w:pPr>
              <w:spacing w:before="0" w:after="0" w:line="240" w:lineRule="auto"/>
            </w:pPr>
            <w:r w:rsidRPr="00687D46">
              <w:rPr>
                <w:rFonts w:ascii="Courier" w:hAnsi="Courier"/>
              </w:rPr>
              <w:t>width</w:t>
            </w:r>
            <w:r>
              <w:t xml:space="preserve"> – Desired width</w:t>
            </w:r>
          </w:p>
        </w:tc>
      </w:tr>
      <w:tr w:rsidR="00687D46" w14:paraId="2A4F410D" w14:textId="77777777" w:rsidTr="0042542E">
        <w:trPr>
          <w:trHeight w:val="340"/>
        </w:trPr>
        <w:tc>
          <w:tcPr>
            <w:tcW w:w="988" w:type="dxa"/>
            <w:vAlign w:val="center"/>
          </w:tcPr>
          <w:p w14:paraId="2F04BF4A" w14:textId="43302A4B" w:rsidR="00687D46" w:rsidRDefault="00687D46" w:rsidP="0042542E">
            <w:pPr>
              <w:spacing w:before="0" w:after="0" w:line="240" w:lineRule="auto"/>
            </w:pPr>
            <w:r>
              <w:t>&lt;</w:t>
            </w:r>
            <w:proofErr w:type="spellStart"/>
            <w:r>
              <w:t>ol</w:t>
            </w:r>
            <w:proofErr w:type="spellEnd"/>
            <w:r>
              <w:t>&gt;</w:t>
            </w:r>
          </w:p>
        </w:tc>
        <w:tc>
          <w:tcPr>
            <w:tcW w:w="3402" w:type="dxa"/>
            <w:vAlign w:val="center"/>
          </w:tcPr>
          <w:p w14:paraId="642B5059" w14:textId="63EA7B64" w:rsidR="00687D46" w:rsidRDefault="00687D46" w:rsidP="0042542E">
            <w:pPr>
              <w:spacing w:before="0" w:after="0" w:line="240" w:lineRule="auto"/>
            </w:pPr>
            <w:r>
              <w:t>Ordered (numbered) list</w:t>
            </w:r>
          </w:p>
        </w:tc>
        <w:tc>
          <w:tcPr>
            <w:tcW w:w="4620" w:type="dxa"/>
            <w:vAlign w:val="center"/>
          </w:tcPr>
          <w:p w14:paraId="6CB657B2" w14:textId="77777777" w:rsidR="00687D46" w:rsidRDefault="00687D46" w:rsidP="0042542E">
            <w:pPr>
              <w:spacing w:before="0" w:after="0" w:line="240" w:lineRule="auto"/>
            </w:pPr>
          </w:p>
        </w:tc>
      </w:tr>
      <w:tr w:rsidR="00687D46" w14:paraId="1330C259" w14:textId="77777777" w:rsidTr="0042542E">
        <w:trPr>
          <w:trHeight w:val="340"/>
        </w:trPr>
        <w:tc>
          <w:tcPr>
            <w:tcW w:w="988" w:type="dxa"/>
            <w:vAlign w:val="center"/>
          </w:tcPr>
          <w:p w14:paraId="4C8725FC" w14:textId="61C98439" w:rsidR="00687D46" w:rsidRDefault="00687D46" w:rsidP="0042542E">
            <w:pPr>
              <w:spacing w:before="0" w:after="0" w:line="240" w:lineRule="auto"/>
            </w:pPr>
            <w:r>
              <w:t>&lt;</w:t>
            </w:r>
            <w:proofErr w:type="spellStart"/>
            <w:r>
              <w:t>ul</w:t>
            </w:r>
            <w:proofErr w:type="spellEnd"/>
            <w:r>
              <w:t>&gt;</w:t>
            </w:r>
          </w:p>
        </w:tc>
        <w:tc>
          <w:tcPr>
            <w:tcW w:w="3402" w:type="dxa"/>
            <w:vAlign w:val="center"/>
          </w:tcPr>
          <w:p w14:paraId="77C90039" w14:textId="4C4A5144" w:rsidR="00687D46" w:rsidRDefault="00687D46" w:rsidP="0042542E">
            <w:pPr>
              <w:spacing w:before="0" w:after="0" w:line="240" w:lineRule="auto"/>
            </w:pPr>
            <w:r>
              <w:t>Unordered (bulleted) list</w:t>
            </w:r>
          </w:p>
        </w:tc>
        <w:tc>
          <w:tcPr>
            <w:tcW w:w="4620" w:type="dxa"/>
            <w:vAlign w:val="center"/>
          </w:tcPr>
          <w:p w14:paraId="751A7614" w14:textId="77777777" w:rsidR="00687D46" w:rsidRDefault="00687D46" w:rsidP="0042542E">
            <w:pPr>
              <w:spacing w:before="0" w:after="0" w:line="240" w:lineRule="auto"/>
            </w:pPr>
          </w:p>
        </w:tc>
      </w:tr>
      <w:tr w:rsidR="00687D46" w14:paraId="471D1CA8" w14:textId="77777777" w:rsidTr="0042542E">
        <w:trPr>
          <w:trHeight w:val="340"/>
        </w:trPr>
        <w:tc>
          <w:tcPr>
            <w:tcW w:w="988" w:type="dxa"/>
            <w:vAlign w:val="center"/>
          </w:tcPr>
          <w:p w14:paraId="002B6BB7" w14:textId="4FF65800" w:rsidR="00687D46" w:rsidRDefault="00687D46" w:rsidP="0042542E">
            <w:pPr>
              <w:spacing w:before="0" w:after="0" w:line="240" w:lineRule="auto"/>
            </w:pPr>
            <w:r>
              <w:t>&lt;li&gt;</w:t>
            </w:r>
          </w:p>
        </w:tc>
        <w:tc>
          <w:tcPr>
            <w:tcW w:w="3402" w:type="dxa"/>
            <w:vAlign w:val="center"/>
          </w:tcPr>
          <w:p w14:paraId="1CD0004F" w14:textId="19110AF6" w:rsidR="00687D46" w:rsidRDefault="00687D46" w:rsidP="0042542E">
            <w:pPr>
              <w:spacing w:before="0" w:after="0" w:line="240" w:lineRule="auto"/>
            </w:pPr>
            <w:r>
              <w:t>An item in a list</w:t>
            </w:r>
          </w:p>
        </w:tc>
        <w:tc>
          <w:tcPr>
            <w:tcW w:w="4620" w:type="dxa"/>
            <w:vAlign w:val="center"/>
          </w:tcPr>
          <w:p w14:paraId="72A88C59" w14:textId="77777777" w:rsidR="00687D46" w:rsidRDefault="00687D46" w:rsidP="0042542E">
            <w:pPr>
              <w:spacing w:before="0" w:after="0" w:line="240" w:lineRule="auto"/>
            </w:pPr>
          </w:p>
        </w:tc>
      </w:tr>
      <w:tr w:rsidR="00687D46" w14:paraId="5ED086C0" w14:textId="77777777" w:rsidTr="0042542E">
        <w:trPr>
          <w:trHeight w:val="340"/>
        </w:trPr>
        <w:tc>
          <w:tcPr>
            <w:tcW w:w="988" w:type="dxa"/>
            <w:vAlign w:val="center"/>
          </w:tcPr>
          <w:p w14:paraId="77952DB9" w14:textId="1D82B939" w:rsidR="00687D46" w:rsidRDefault="00687D46" w:rsidP="0042542E">
            <w:pPr>
              <w:spacing w:before="0" w:after="0" w:line="240" w:lineRule="auto"/>
            </w:pPr>
            <w:r>
              <w:t>&lt;a&gt;</w:t>
            </w:r>
          </w:p>
        </w:tc>
        <w:tc>
          <w:tcPr>
            <w:tcW w:w="3402" w:type="dxa"/>
            <w:vAlign w:val="center"/>
          </w:tcPr>
          <w:p w14:paraId="31081781" w14:textId="321167E1" w:rsidR="00687D46" w:rsidRDefault="00687D46" w:rsidP="0042542E">
            <w:pPr>
              <w:spacing w:before="0" w:after="0" w:line="240" w:lineRule="auto"/>
            </w:pPr>
            <w:r>
              <w:t>Hyperlink</w:t>
            </w:r>
          </w:p>
        </w:tc>
        <w:tc>
          <w:tcPr>
            <w:tcW w:w="4620" w:type="dxa"/>
            <w:vAlign w:val="center"/>
          </w:tcPr>
          <w:p w14:paraId="356E3255" w14:textId="77777777" w:rsidR="00687D46" w:rsidRDefault="00687D46" w:rsidP="0042542E">
            <w:pPr>
              <w:spacing w:before="0" w:after="0" w:line="240" w:lineRule="auto"/>
            </w:pPr>
            <w:proofErr w:type="spellStart"/>
            <w:r w:rsidRPr="00687D46">
              <w:rPr>
                <w:rFonts w:ascii="Courier" w:hAnsi="Courier"/>
              </w:rPr>
              <w:t>href</w:t>
            </w:r>
            <w:proofErr w:type="spellEnd"/>
            <w:r>
              <w:t xml:space="preserve"> – URL for the link destination</w:t>
            </w:r>
          </w:p>
          <w:p w14:paraId="1E7A8F19" w14:textId="3D7FE0B7" w:rsidR="00687D46" w:rsidRDefault="00687D46" w:rsidP="0042542E">
            <w:pPr>
              <w:spacing w:before="0" w:after="0" w:line="240" w:lineRule="auto"/>
            </w:pPr>
            <w:r w:rsidRPr="00687D46">
              <w:rPr>
                <w:rFonts w:ascii="Courier" w:hAnsi="Courier"/>
              </w:rPr>
              <w:t>target</w:t>
            </w:r>
            <w:r w:rsidR="00015F0A" w:rsidRPr="00687D46">
              <w:rPr>
                <w:rFonts w:ascii="Courier" w:hAnsi="Courier"/>
              </w:rPr>
              <w:t>=</w:t>
            </w:r>
            <w:r w:rsidR="00015F0A">
              <w:rPr>
                <w:rFonts w:ascii="Courier" w:hAnsi="Courier"/>
              </w:rPr>
              <w:t>”</w:t>
            </w:r>
            <w:r w:rsidRPr="00687D46">
              <w:rPr>
                <w:rFonts w:ascii="Courier" w:hAnsi="Courier"/>
              </w:rPr>
              <w:t>_blank”</w:t>
            </w:r>
            <w:r>
              <w:t xml:space="preserve"> to open a new browser window</w:t>
            </w:r>
          </w:p>
        </w:tc>
      </w:tr>
    </w:tbl>
    <w:p w14:paraId="1BCEE0D4" w14:textId="0A3CDB46" w:rsidR="00687D46" w:rsidRDefault="00687D46" w:rsidP="00CB7139">
      <w:pPr>
        <w:pStyle w:val="BHead"/>
      </w:pPr>
      <w:r>
        <w:t>Semantic elements</w:t>
      </w:r>
    </w:p>
    <w:p w14:paraId="3E4904C5" w14:textId="02534A29" w:rsidR="00687D46" w:rsidRDefault="00687D46">
      <w:r>
        <w:t>These are like boxes used to contain content for a web</w:t>
      </w:r>
      <w:r w:rsidR="00CB7139">
        <w:t xml:space="preserve"> page. </w:t>
      </w:r>
      <w:r>
        <w:t>The name describes the type of content.</w:t>
      </w:r>
    </w:p>
    <w:tbl>
      <w:tblPr>
        <w:tblStyle w:val="TableGrid"/>
        <w:tblW w:w="0" w:type="auto"/>
        <w:tblBorders>
          <w:top w:val="single" w:sz="4" w:space="0" w:color="0089A7"/>
          <w:left w:val="single" w:sz="4" w:space="0" w:color="0089A7"/>
          <w:bottom w:val="single" w:sz="4" w:space="0" w:color="0089A7"/>
          <w:right w:val="single" w:sz="4" w:space="0" w:color="0089A7"/>
          <w:insideH w:val="single" w:sz="4" w:space="0" w:color="0089A7"/>
          <w:insideV w:val="single" w:sz="4" w:space="0" w:color="0089A7"/>
        </w:tblBorders>
        <w:tblLook w:val="04A0" w:firstRow="1" w:lastRow="0" w:firstColumn="1" w:lastColumn="0" w:noHBand="0" w:noVBand="1"/>
      </w:tblPr>
      <w:tblGrid>
        <w:gridCol w:w="1337"/>
        <w:gridCol w:w="7589"/>
      </w:tblGrid>
      <w:tr w:rsidR="00CB7139" w:rsidRPr="00CB7139" w14:paraId="04EFBB68" w14:textId="75366D9D" w:rsidTr="0042542E">
        <w:trPr>
          <w:trHeight w:val="340"/>
        </w:trPr>
        <w:tc>
          <w:tcPr>
            <w:tcW w:w="1337" w:type="dxa"/>
            <w:shd w:val="clear" w:color="auto" w:fill="0089A7"/>
            <w:vAlign w:val="center"/>
          </w:tcPr>
          <w:p w14:paraId="341E2EB9" w14:textId="04FC5A11" w:rsidR="00687D46" w:rsidRPr="00CB7139" w:rsidRDefault="00687D46" w:rsidP="0042542E">
            <w:pPr>
              <w:spacing w:before="0" w:after="0" w:line="240" w:lineRule="auto"/>
              <w:rPr>
                <w:b/>
                <w:bCs/>
                <w:color w:val="FFFFFF" w:themeColor="background1"/>
              </w:rPr>
            </w:pPr>
            <w:r w:rsidRPr="00CB7139">
              <w:rPr>
                <w:b/>
                <w:bCs/>
                <w:color w:val="FFFFFF" w:themeColor="background1"/>
              </w:rPr>
              <w:t>Tag</w:t>
            </w:r>
          </w:p>
        </w:tc>
        <w:tc>
          <w:tcPr>
            <w:tcW w:w="7589" w:type="dxa"/>
            <w:shd w:val="clear" w:color="auto" w:fill="0089A7"/>
            <w:vAlign w:val="center"/>
          </w:tcPr>
          <w:p w14:paraId="04F34D79" w14:textId="3A52FCB4" w:rsidR="00687D46" w:rsidRPr="00CB7139" w:rsidRDefault="00687D46" w:rsidP="0042542E">
            <w:pPr>
              <w:spacing w:before="0" w:after="0" w:line="240" w:lineRule="auto"/>
              <w:rPr>
                <w:b/>
                <w:bCs/>
                <w:color w:val="FFFFFF" w:themeColor="background1"/>
              </w:rPr>
            </w:pPr>
            <w:r w:rsidRPr="00CB7139">
              <w:rPr>
                <w:b/>
                <w:bCs/>
                <w:color w:val="FFFFFF" w:themeColor="background1"/>
              </w:rPr>
              <w:t>Meaning</w:t>
            </w:r>
          </w:p>
        </w:tc>
      </w:tr>
      <w:tr w:rsidR="00687D46" w14:paraId="5BE86857" w14:textId="6A662F41" w:rsidTr="0042542E">
        <w:trPr>
          <w:trHeight w:val="340"/>
        </w:trPr>
        <w:tc>
          <w:tcPr>
            <w:tcW w:w="1337" w:type="dxa"/>
            <w:vAlign w:val="center"/>
          </w:tcPr>
          <w:p w14:paraId="7BF52AD7" w14:textId="60D23E89" w:rsidR="00687D46" w:rsidRDefault="00687D46" w:rsidP="0042542E">
            <w:pPr>
              <w:spacing w:before="0" w:after="0" w:line="240" w:lineRule="auto"/>
            </w:pPr>
            <w:r>
              <w:t>&lt;header&gt;</w:t>
            </w:r>
          </w:p>
        </w:tc>
        <w:tc>
          <w:tcPr>
            <w:tcW w:w="7589" w:type="dxa"/>
            <w:vAlign w:val="center"/>
          </w:tcPr>
          <w:p w14:paraId="077984CD" w14:textId="2EC27DB7" w:rsidR="00687D46" w:rsidRDefault="00687D46" w:rsidP="0042542E">
            <w:pPr>
              <w:spacing w:before="0" w:after="0" w:line="240" w:lineRule="auto"/>
            </w:pPr>
            <w:r>
              <w:t>A header for a web</w:t>
            </w:r>
            <w:r w:rsidR="00CB7139">
              <w:t xml:space="preserve"> </w:t>
            </w:r>
            <w:r>
              <w:t>page, or section of a web</w:t>
            </w:r>
            <w:r w:rsidR="00CB7139">
              <w:t xml:space="preserve"> </w:t>
            </w:r>
            <w:r>
              <w:t>page</w:t>
            </w:r>
          </w:p>
        </w:tc>
      </w:tr>
      <w:tr w:rsidR="00687D46" w14:paraId="17590A22" w14:textId="59F586F0" w:rsidTr="0042542E">
        <w:trPr>
          <w:trHeight w:val="340"/>
        </w:trPr>
        <w:tc>
          <w:tcPr>
            <w:tcW w:w="1337" w:type="dxa"/>
            <w:vAlign w:val="center"/>
          </w:tcPr>
          <w:p w14:paraId="7DF7B076" w14:textId="5509520B" w:rsidR="00687D46" w:rsidRDefault="00687D46" w:rsidP="0042542E">
            <w:pPr>
              <w:spacing w:before="0" w:after="0" w:line="240" w:lineRule="auto"/>
            </w:pPr>
            <w:r>
              <w:t>&lt;nav&gt;</w:t>
            </w:r>
          </w:p>
        </w:tc>
        <w:tc>
          <w:tcPr>
            <w:tcW w:w="7589" w:type="dxa"/>
            <w:vAlign w:val="center"/>
          </w:tcPr>
          <w:p w14:paraId="22399D6C" w14:textId="7CCE66E7" w:rsidR="00687D46" w:rsidRDefault="00687D46" w:rsidP="0042542E">
            <w:pPr>
              <w:spacing w:before="0" w:after="0" w:line="240" w:lineRule="auto"/>
            </w:pPr>
            <w:r>
              <w:t>Navigation bar</w:t>
            </w:r>
          </w:p>
        </w:tc>
      </w:tr>
      <w:tr w:rsidR="00687D46" w14:paraId="4D19387A" w14:textId="1E2D170F" w:rsidTr="0042542E">
        <w:trPr>
          <w:trHeight w:val="340"/>
        </w:trPr>
        <w:tc>
          <w:tcPr>
            <w:tcW w:w="1337" w:type="dxa"/>
            <w:vAlign w:val="center"/>
          </w:tcPr>
          <w:p w14:paraId="4DE68248" w14:textId="7BFCDABD" w:rsidR="00687D46" w:rsidRDefault="00687D46" w:rsidP="0042542E">
            <w:pPr>
              <w:spacing w:before="0" w:after="0" w:line="240" w:lineRule="auto"/>
            </w:pPr>
            <w:r>
              <w:t>&lt;section&gt;</w:t>
            </w:r>
          </w:p>
        </w:tc>
        <w:tc>
          <w:tcPr>
            <w:tcW w:w="7589" w:type="dxa"/>
            <w:vAlign w:val="center"/>
          </w:tcPr>
          <w:p w14:paraId="1F20EC62" w14:textId="52084E09" w:rsidR="00687D46" w:rsidRDefault="00687D46" w:rsidP="0042542E">
            <w:pPr>
              <w:spacing w:before="0" w:after="0" w:line="240" w:lineRule="auto"/>
            </w:pPr>
            <w:r>
              <w:t xml:space="preserve">Main content that can include </w:t>
            </w:r>
            <w:r w:rsidRPr="00687D46">
              <w:t>headings, paragraphs, images, videos and hyperlinks</w:t>
            </w:r>
          </w:p>
        </w:tc>
      </w:tr>
      <w:tr w:rsidR="00687D46" w14:paraId="637CABBA" w14:textId="4BBE50D7" w:rsidTr="0042542E">
        <w:trPr>
          <w:trHeight w:val="340"/>
        </w:trPr>
        <w:tc>
          <w:tcPr>
            <w:tcW w:w="1337" w:type="dxa"/>
            <w:vAlign w:val="center"/>
          </w:tcPr>
          <w:p w14:paraId="5B988818" w14:textId="627A1671" w:rsidR="00687D46" w:rsidRDefault="00687D46" w:rsidP="0042542E">
            <w:pPr>
              <w:spacing w:before="0" w:after="0" w:line="240" w:lineRule="auto"/>
            </w:pPr>
            <w:r>
              <w:t>&lt;article&gt;</w:t>
            </w:r>
          </w:p>
        </w:tc>
        <w:tc>
          <w:tcPr>
            <w:tcW w:w="7589" w:type="dxa"/>
            <w:vAlign w:val="center"/>
          </w:tcPr>
          <w:p w14:paraId="05A9F084" w14:textId="56944427" w:rsidR="00687D46" w:rsidRDefault="00CB7139" w:rsidP="0042542E">
            <w:pPr>
              <w:spacing w:before="0" w:after="0" w:line="240" w:lineRule="auto"/>
            </w:pPr>
            <w:r>
              <w:t>I</w:t>
            </w:r>
            <w:r w:rsidR="00687D46">
              <w:t xml:space="preserve">ndependent, self-contained content that can </w:t>
            </w:r>
            <w:r w:rsidR="00687D46" w:rsidRPr="00687D46">
              <w:t>also contain headings, paragraphs</w:t>
            </w:r>
            <w:r>
              <w:t>, images, videos and hyperlinks</w:t>
            </w:r>
          </w:p>
        </w:tc>
      </w:tr>
      <w:tr w:rsidR="00687D46" w14:paraId="2E65C590" w14:textId="52E3E5FC" w:rsidTr="0042542E">
        <w:trPr>
          <w:trHeight w:val="340"/>
        </w:trPr>
        <w:tc>
          <w:tcPr>
            <w:tcW w:w="1337" w:type="dxa"/>
            <w:vAlign w:val="center"/>
          </w:tcPr>
          <w:p w14:paraId="40D4EC1E" w14:textId="4069FBF9" w:rsidR="00687D46" w:rsidRDefault="00687D46" w:rsidP="0042542E">
            <w:pPr>
              <w:spacing w:before="0" w:after="0" w:line="240" w:lineRule="auto"/>
            </w:pPr>
            <w:r>
              <w:t>&lt;figure&gt;</w:t>
            </w:r>
          </w:p>
        </w:tc>
        <w:tc>
          <w:tcPr>
            <w:tcW w:w="7589" w:type="dxa"/>
            <w:vAlign w:val="center"/>
          </w:tcPr>
          <w:p w14:paraId="437303CE" w14:textId="4E17D457" w:rsidR="00687D46" w:rsidRDefault="00687D46" w:rsidP="0042542E">
            <w:pPr>
              <w:spacing w:before="0" w:after="0" w:line="240" w:lineRule="auto"/>
            </w:pPr>
            <w:r>
              <w:t>Visual content such as a diagram or photo</w:t>
            </w:r>
          </w:p>
        </w:tc>
      </w:tr>
      <w:tr w:rsidR="00687D46" w14:paraId="5C4DDF58" w14:textId="3061F6EA" w:rsidTr="0042542E">
        <w:trPr>
          <w:trHeight w:val="340"/>
        </w:trPr>
        <w:tc>
          <w:tcPr>
            <w:tcW w:w="1337" w:type="dxa"/>
            <w:vAlign w:val="center"/>
          </w:tcPr>
          <w:p w14:paraId="44A96BD1" w14:textId="3117E25F" w:rsidR="00687D46" w:rsidRDefault="00687D46" w:rsidP="0042542E">
            <w:pPr>
              <w:spacing w:before="0" w:after="0" w:line="240" w:lineRule="auto"/>
            </w:pPr>
            <w:r>
              <w:t>&lt;footer&gt;</w:t>
            </w:r>
          </w:p>
        </w:tc>
        <w:tc>
          <w:tcPr>
            <w:tcW w:w="7589" w:type="dxa"/>
            <w:vAlign w:val="center"/>
          </w:tcPr>
          <w:p w14:paraId="329A1615" w14:textId="185C7381" w:rsidR="00687D46" w:rsidRDefault="00687D46" w:rsidP="0042542E">
            <w:pPr>
              <w:spacing w:before="0" w:after="0" w:line="240" w:lineRule="auto"/>
            </w:pPr>
            <w:r>
              <w:t>A footer for a document or section</w:t>
            </w:r>
          </w:p>
        </w:tc>
      </w:tr>
    </w:tbl>
    <w:p w14:paraId="01717A54" w14:textId="3559AAFE" w:rsidR="00687D46" w:rsidRPr="00687D46" w:rsidRDefault="00687D46"/>
    <w:sectPr w:rsidR="00687D46" w:rsidRPr="00687D46" w:rsidSect="00F82227">
      <w:headerReference w:type="default" r:id="rId8"/>
      <w:footerReference w:type="default" r:id="rId9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6B759" w14:textId="77777777" w:rsidR="00682806" w:rsidRDefault="00682806" w:rsidP="0096076C">
      <w:pPr>
        <w:spacing w:before="0" w:after="0" w:line="240" w:lineRule="auto"/>
      </w:pPr>
      <w:r>
        <w:separator/>
      </w:r>
    </w:p>
  </w:endnote>
  <w:endnote w:type="continuationSeparator" w:id="0">
    <w:p w14:paraId="399BEE38" w14:textId="77777777" w:rsidR="00682806" w:rsidRDefault="00682806" w:rsidP="0096076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AB624" w14:textId="28EDDC40" w:rsidR="0096076C" w:rsidRDefault="0096076C" w:rsidP="0096076C">
    <w:pPr>
      <w:pStyle w:val="Footer"/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</w:t>
    </w:r>
    <w:r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C794B" w14:textId="77777777" w:rsidR="00682806" w:rsidRDefault="00682806" w:rsidP="0096076C">
      <w:pPr>
        <w:spacing w:before="0" w:after="0" w:line="240" w:lineRule="auto"/>
      </w:pPr>
      <w:r>
        <w:separator/>
      </w:r>
    </w:p>
  </w:footnote>
  <w:footnote w:type="continuationSeparator" w:id="0">
    <w:p w14:paraId="1BB582EC" w14:textId="77777777" w:rsidR="00682806" w:rsidRDefault="00682806" w:rsidP="0096076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B0AEA" w14:textId="3B2E8E61" w:rsidR="0096076C" w:rsidRDefault="0096076C" w:rsidP="0096076C">
    <w:pPr>
      <w:pStyle w:val="Title"/>
    </w:pPr>
    <w:r>
      <w:rPr>
        <w:lang w:eastAsia="en-GB"/>
      </w:rPr>
      <w:drawing>
        <wp:anchor distT="0" distB="0" distL="114300" distR="114300" simplePos="0" relativeHeight="251659264" behindDoc="1" locked="0" layoutInCell="1" allowOverlap="1" wp14:anchorId="35C4AC75" wp14:editId="6B9E7331">
          <wp:simplePos x="0" y="0"/>
          <wp:positionH relativeFrom="page">
            <wp:posOffset>7620</wp:posOffset>
          </wp:positionH>
          <wp:positionV relativeFrom="paragraph">
            <wp:posOffset>-556895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Designing websites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085365">
    <w:abstractNumId w:val="1"/>
  </w:num>
  <w:num w:numId="2" w16cid:durableId="1133401755">
    <w:abstractNumId w:val="0"/>
  </w:num>
  <w:num w:numId="3" w16cid:durableId="532960543">
    <w:abstractNumId w:val="2"/>
  </w:num>
  <w:num w:numId="4" w16cid:durableId="555510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227"/>
    <w:rsid w:val="00015F0A"/>
    <w:rsid w:val="000A1DF3"/>
    <w:rsid w:val="002148F2"/>
    <w:rsid w:val="002447D5"/>
    <w:rsid w:val="00283450"/>
    <w:rsid w:val="002A2653"/>
    <w:rsid w:val="0042542E"/>
    <w:rsid w:val="004A377A"/>
    <w:rsid w:val="00547574"/>
    <w:rsid w:val="00682806"/>
    <w:rsid w:val="00687D46"/>
    <w:rsid w:val="006C3A15"/>
    <w:rsid w:val="007036AD"/>
    <w:rsid w:val="00843409"/>
    <w:rsid w:val="00894386"/>
    <w:rsid w:val="0096076C"/>
    <w:rsid w:val="00AA6677"/>
    <w:rsid w:val="00B931F5"/>
    <w:rsid w:val="00BC20EF"/>
    <w:rsid w:val="00BE04DF"/>
    <w:rsid w:val="00C36559"/>
    <w:rsid w:val="00CB7139"/>
    <w:rsid w:val="00DD3835"/>
    <w:rsid w:val="00E30870"/>
    <w:rsid w:val="00E52ABF"/>
    <w:rsid w:val="00F8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74B9E"/>
  <w15:chartTrackingRefBased/>
  <w15:docId w15:val="{3E4115EC-E9A5-024C-A74A-81F3476C5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6AD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7036AD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22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7036AD"/>
    <w:rPr>
      <w:b/>
      <w:color w:val="0089A7"/>
      <w:sz w:val="36"/>
      <w:szCs w:val="36"/>
    </w:rPr>
  </w:style>
  <w:style w:type="paragraph" w:customStyle="1" w:styleId="Normal1">
    <w:name w:val="Normal1"/>
    <w:link w:val="Normal1Char"/>
    <w:rsid w:val="007036AD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7036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36A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36A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36A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6AD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36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36A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03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36AD"/>
  </w:style>
  <w:style w:type="paragraph" w:styleId="Footer">
    <w:name w:val="footer"/>
    <w:basedOn w:val="Normal"/>
    <w:link w:val="FooterChar"/>
    <w:uiPriority w:val="99"/>
    <w:unhideWhenUsed/>
    <w:rsid w:val="00703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36AD"/>
  </w:style>
  <w:style w:type="paragraph" w:styleId="Title">
    <w:name w:val="Title"/>
    <w:basedOn w:val="Normal"/>
    <w:next w:val="Normal"/>
    <w:link w:val="TitleChar"/>
    <w:uiPriority w:val="10"/>
    <w:qFormat/>
    <w:rsid w:val="007036AD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7036AD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7036AD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7036AD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7036AD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7036AD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7036AD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7036AD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7036AD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7036AD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7036AD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7036AD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7036AD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7036AD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7036AD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7036AD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7036AD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7036AD"/>
    <w:rPr>
      <w:i/>
    </w:rPr>
  </w:style>
  <w:style w:type="character" w:customStyle="1" w:styleId="BHeadChar">
    <w:name w:val="B Head Char"/>
    <w:basedOn w:val="DefaultParagraphFont"/>
    <w:link w:val="BHead"/>
    <w:rsid w:val="007036AD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7036AD"/>
    <w:rPr>
      <w:b/>
      <w:i/>
      <w:color w:val="0089A7"/>
      <w:sz w:val="28"/>
    </w:rPr>
  </w:style>
  <w:style w:type="paragraph" w:customStyle="1" w:styleId="DHead">
    <w:name w:val="D Head"/>
    <w:basedOn w:val="CHead"/>
    <w:link w:val="DHeadChar"/>
    <w:qFormat/>
    <w:rsid w:val="007036AD"/>
    <w:rPr>
      <w:b w:val="0"/>
    </w:rPr>
  </w:style>
  <w:style w:type="character" w:customStyle="1" w:styleId="DHeadChar">
    <w:name w:val="D Head Char"/>
    <w:basedOn w:val="CHeadChar"/>
    <w:link w:val="DHead"/>
    <w:rsid w:val="007036AD"/>
    <w:rPr>
      <w:b w:val="0"/>
      <w:i/>
      <w:color w:val="0089A7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6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Work\Hodder\Progress%20in%20Computing%20KS3%20Boost\Boost%20updated%20Y8\OneDrive_1_09-09-2022\Templates\Turquoi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5E192-4FB6-4884-A29C-6974E340D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Turquoise.dotx</Template>
  <TotalTime>139</TotalTime>
  <Pages>2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Lorne Pearcey</dc:creator>
  <cp:keywords/>
  <dc:description/>
  <cp:lastModifiedBy>Lea Albrechtsen</cp:lastModifiedBy>
  <cp:revision>8</cp:revision>
  <dcterms:created xsi:type="dcterms:W3CDTF">2022-07-20T13:16:00Z</dcterms:created>
  <dcterms:modified xsi:type="dcterms:W3CDTF">2022-10-06T15:09:00Z</dcterms:modified>
</cp:coreProperties>
</file>