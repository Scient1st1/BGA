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572EB" w14:textId="6CBE014F" w:rsidR="00FF1D7D" w:rsidRPr="00782C3D" w:rsidRDefault="00FF1D7D" w:rsidP="00782C3D">
      <w:pPr>
        <w:pStyle w:val="Heading1"/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About the module: Student guide</w:t>
      </w:r>
    </w:p>
    <w:p w14:paraId="6797FDB3" w14:textId="19A13962" w:rsidR="00FD3F19" w:rsidRPr="00782C3D" w:rsidRDefault="00C2361E" w:rsidP="00782C3D">
      <w:pPr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Computer networks are a fundamental part of modern computer systems, and standalone system</w:t>
      </w:r>
      <w:r w:rsidR="00A849E2" w:rsidRPr="00782C3D">
        <w:rPr>
          <w:rFonts w:cstheme="minorHAnsi"/>
        </w:rPr>
        <w:t xml:space="preserve">s are, now, almost unheard of. </w:t>
      </w:r>
      <w:r w:rsidRPr="00782C3D">
        <w:rPr>
          <w:rFonts w:cstheme="minorHAnsi"/>
        </w:rPr>
        <w:t>In this module you will learn about some of the everyday practicalities of networking, such as understanding the pros and cons of using public Wi-Fi and mobile data when away from home, as well as more fundamental concepts such as IP address</w:t>
      </w:r>
      <w:r w:rsidR="00A849E2" w:rsidRPr="00782C3D">
        <w:rPr>
          <w:rFonts w:cstheme="minorHAnsi"/>
        </w:rPr>
        <w:t xml:space="preserve">ing, DNS and packet switching. </w:t>
      </w:r>
      <w:r w:rsidRPr="00782C3D">
        <w:rPr>
          <w:rFonts w:cstheme="minorHAnsi"/>
        </w:rPr>
        <w:t>This will help you understand the digital world around you.</w:t>
      </w:r>
    </w:p>
    <w:p w14:paraId="2CBD6019" w14:textId="328D86DF" w:rsidR="00FF1D7D" w:rsidRPr="00782C3D" w:rsidRDefault="00A849E2" w:rsidP="00782C3D">
      <w:pPr>
        <w:pStyle w:val="BHead"/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Software</w:t>
      </w:r>
    </w:p>
    <w:p w14:paraId="4DB6A3D3" w14:textId="4A4C3166" w:rsidR="00FF1D7D" w:rsidRPr="00782C3D" w:rsidRDefault="00FF1D7D" w:rsidP="00782C3D">
      <w:pPr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 xml:space="preserve">During this module you will use </w:t>
      </w:r>
      <w:r w:rsidR="00A849E2" w:rsidRPr="00782C3D">
        <w:rPr>
          <w:rFonts w:cstheme="minorHAnsi"/>
        </w:rPr>
        <w:t>word-</w:t>
      </w:r>
      <w:r w:rsidR="00FD3F19" w:rsidRPr="00782C3D">
        <w:rPr>
          <w:rFonts w:cstheme="minorHAnsi"/>
        </w:rPr>
        <w:t xml:space="preserve">processing </w:t>
      </w:r>
      <w:r w:rsidR="00C2361E" w:rsidRPr="00782C3D">
        <w:rPr>
          <w:rFonts w:cstheme="minorHAnsi"/>
        </w:rPr>
        <w:t>sof</w:t>
      </w:r>
      <w:r w:rsidR="00A849E2" w:rsidRPr="00782C3D">
        <w:rPr>
          <w:rFonts w:cstheme="minorHAnsi"/>
        </w:rPr>
        <w:t>tware and presentation software</w:t>
      </w:r>
      <w:r w:rsidR="00FD3F19" w:rsidRPr="00782C3D">
        <w:rPr>
          <w:rFonts w:cstheme="minorHAnsi"/>
        </w:rPr>
        <w:t xml:space="preserve"> to </w:t>
      </w:r>
      <w:r w:rsidR="00C2361E" w:rsidRPr="00782C3D">
        <w:rPr>
          <w:rFonts w:cstheme="minorHAnsi"/>
        </w:rPr>
        <w:t>complete some of the tasks.</w:t>
      </w:r>
    </w:p>
    <w:p w14:paraId="2DABBCBD" w14:textId="464D978B" w:rsidR="00FF1D7D" w:rsidRPr="00782C3D" w:rsidRDefault="00A849E2" w:rsidP="00782C3D">
      <w:pPr>
        <w:pStyle w:val="BHead"/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What you will learn</w:t>
      </w:r>
    </w:p>
    <w:p w14:paraId="31075E1B" w14:textId="29BB9819" w:rsidR="00FF1D7D" w:rsidRPr="00782C3D" w:rsidRDefault="00FF1D7D" w:rsidP="00782C3D">
      <w:pPr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By the end of the module you should:</w:t>
      </w:r>
    </w:p>
    <w:p w14:paraId="747BA3D4" w14:textId="1CC6C070" w:rsidR="00FF1D7D" w:rsidRPr="00782C3D" w:rsidRDefault="00FF1D7D" w:rsidP="00782C3D">
      <w:pPr>
        <w:pStyle w:val="ListParagraph"/>
        <w:numPr>
          <w:ilvl w:val="0"/>
          <w:numId w:val="11"/>
        </w:numPr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Know and understand:</w:t>
      </w:r>
    </w:p>
    <w:p w14:paraId="6B83EB5A" w14:textId="5E40AC4B" w:rsidR="00FF1D7D" w:rsidRPr="00782C3D" w:rsidRDefault="00C2361E" w:rsidP="00782C3D">
      <w:pPr>
        <w:pStyle w:val="ListParagraph"/>
        <w:numPr>
          <w:ilvl w:val="1"/>
          <w:numId w:val="3"/>
        </w:numPr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How data is sent across a network</w:t>
      </w:r>
    </w:p>
    <w:p w14:paraId="6ADC6CFC" w14:textId="356DC71E" w:rsidR="00FF1D7D" w:rsidRPr="00782C3D" w:rsidRDefault="00C2361E" w:rsidP="00782C3D">
      <w:pPr>
        <w:pStyle w:val="ListParagraph"/>
        <w:numPr>
          <w:ilvl w:val="1"/>
          <w:numId w:val="3"/>
        </w:numPr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The role of a range of basic hardware involved in networking, such as switches</w:t>
      </w:r>
    </w:p>
    <w:p w14:paraId="36D49D32" w14:textId="4409A107" w:rsidR="00B563B5" w:rsidRPr="00782C3D" w:rsidRDefault="00C2361E" w:rsidP="00782C3D">
      <w:pPr>
        <w:pStyle w:val="ListParagraph"/>
        <w:numPr>
          <w:ilvl w:val="1"/>
          <w:numId w:val="3"/>
        </w:numPr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The role of IP addresses</w:t>
      </w:r>
    </w:p>
    <w:p w14:paraId="34C3D9A1" w14:textId="11B50B36" w:rsidR="00FD3F19" w:rsidRPr="00782C3D" w:rsidRDefault="00C2361E" w:rsidP="00782C3D">
      <w:pPr>
        <w:pStyle w:val="ListParagraph"/>
        <w:numPr>
          <w:ilvl w:val="1"/>
          <w:numId w:val="3"/>
        </w:numPr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Domain names and DNS</w:t>
      </w:r>
    </w:p>
    <w:p w14:paraId="2B7F3F8A" w14:textId="6F709747" w:rsidR="00FF1D7D" w:rsidRPr="00782C3D" w:rsidRDefault="00FF1D7D" w:rsidP="00782C3D">
      <w:pPr>
        <w:pStyle w:val="ListParagraph"/>
        <w:numPr>
          <w:ilvl w:val="0"/>
          <w:numId w:val="12"/>
        </w:numPr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Be able to:</w:t>
      </w:r>
    </w:p>
    <w:p w14:paraId="13BB6308" w14:textId="53CDB174" w:rsidR="00FF1D7D" w:rsidRPr="00782C3D" w:rsidRDefault="00C2361E" w:rsidP="00782C3D">
      <w:pPr>
        <w:pStyle w:val="ListParagraph"/>
        <w:numPr>
          <w:ilvl w:val="1"/>
          <w:numId w:val="4"/>
        </w:numPr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Identify and describe a range of internet services</w:t>
      </w:r>
    </w:p>
    <w:p w14:paraId="425C68E5" w14:textId="5D92329B" w:rsidR="00A849E2" w:rsidRPr="00782C3D" w:rsidRDefault="00A849E2" w:rsidP="00782C3D">
      <w:pPr>
        <w:pStyle w:val="BHead"/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National curriculum</w:t>
      </w:r>
    </w:p>
    <w:p w14:paraId="57FA0E1D" w14:textId="4CAC5D2B" w:rsidR="00FF1D7D" w:rsidRPr="00782C3D" w:rsidRDefault="00FF1D7D" w:rsidP="00782C3D">
      <w:pPr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In this module you will:</w:t>
      </w:r>
    </w:p>
    <w:p w14:paraId="046AA88D" w14:textId="252CA572" w:rsidR="00FD3F19" w:rsidRPr="00782C3D" w:rsidRDefault="00C2361E" w:rsidP="00782C3D">
      <w:pPr>
        <w:pStyle w:val="ListParagraph"/>
        <w:numPr>
          <w:ilvl w:val="0"/>
          <w:numId w:val="13"/>
        </w:numPr>
        <w:tabs>
          <w:tab w:val="left" w:pos="2268"/>
        </w:tabs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Learn about the hardware and software components that make up computer systems, and how they communicate with one</w:t>
      </w:r>
      <w:r w:rsidR="00A849E2" w:rsidRPr="00782C3D">
        <w:rPr>
          <w:rFonts w:cstheme="minorHAnsi"/>
        </w:rPr>
        <w:t xml:space="preserve"> another and with other systems</w:t>
      </w:r>
    </w:p>
    <w:p w14:paraId="2FDBDC22" w14:textId="25D0A07D" w:rsidR="00B563B5" w:rsidRPr="00782C3D" w:rsidRDefault="00FD3F19" w:rsidP="00782C3D">
      <w:pPr>
        <w:pStyle w:val="ListParagraph"/>
        <w:numPr>
          <w:ilvl w:val="0"/>
          <w:numId w:val="13"/>
        </w:numPr>
        <w:tabs>
          <w:tab w:val="left" w:pos="2268"/>
        </w:tabs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Undertake a creative project</w:t>
      </w:r>
      <w:r w:rsidR="00A849E2" w:rsidRPr="00782C3D">
        <w:rPr>
          <w:rFonts w:cstheme="minorHAnsi"/>
        </w:rPr>
        <w:t xml:space="preserve"> that involves selecting, using</w:t>
      </w:r>
      <w:r w:rsidRPr="00782C3D">
        <w:rPr>
          <w:rFonts w:cstheme="minorHAnsi"/>
        </w:rPr>
        <w:t xml:space="preserve"> and combining different media to create a </w:t>
      </w:r>
      <w:r w:rsidR="00C2361E" w:rsidRPr="00782C3D">
        <w:rPr>
          <w:rFonts w:cstheme="minorHAnsi"/>
        </w:rPr>
        <w:t>presentation for a known audience</w:t>
      </w:r>
    </w:p>
    <w:p w14:paraId="5B55724B" w14:textId="5CF9C242" w:rsidR="00B0258F" w:rsidRPr="00782C3D" w:rsidRDefault="00C2361E" w:rsidP="00782C3D">
      <w:pPr>
        <w:pStyle w:val="ListParagraph"/>
        <w:numPr>
          <w:ilvl w:val="0"/>
          <w:numId w:val="13"/>
        </w:numPr>
        <w:tabs>
          <w:tab w:val="left" w:pos="2268"/>
        </w:tabs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Learn about how to use technology safely and securely, including protecting your data and personal information when online.</w:t>
      </w:r>
    </w:p>
    <w:p w14:paraId="65BAB889" w14:textId="77777777" w:rsidR="003B1881" w:rsidRPr="00782C3D" w:rsidRDefault="003B1881" w:rsidP="00782C3D">
      <w:pPr>
        <w:pStyle w:val="BHead"/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Assessment</w:t>
      </w:r>
    </w:p>
    <w:p w14:paraId="39696CF6" w14:textId="7709B13B" w:rsidR="003B1881" w:rsidRPr="00782C3D" w:rsidRDefault="003B1881" w:rsidP="00782C3D">
      <w:pPr>
        <w:pStyle w:val="ListParagraph"/>
        <w:tabs>
          <w:tab w:val="left" w:pos="2268"/>
        </w:tabs>
        <w:spacing w:before="0" w:line="23" w:lineRule="atLeast"/>
        <w:ind w:left="0"/>
        <w:rPr>
          <w:rFonts w:cstheme="minorHAnsi"/>
        </w:rPr>
      </w:pPr>
      <w:r w:rsidRPr="00782C3D">
        <w:rPr>
          <w:rFonts w:cstheme="minorHAnsi"/>
        </w:rPr>
        <w:t xml:space="preserve">This module includes quizzes at the end of </w:t>
      </w:r>
      <w:r w:rsidR="00AE2D8D" w:rsidRPr="00782C3D">
        <w:rPr>
          <w:rFonts w:cstheme="minorHAnsi"/>
        </w:rPr>
        <w:t xml:space="preserve">the first </w:t>
      </w:r>
      <w:r w:rsidR="00A849E2" w:rsidRPr="00782C3D">
        <w:rPr>
          <w:rFonts w:cstheme="minorHAnsi"/>
        </w:rPr>
        <w:t>five</w:t>
      </w:r>
      <w:r w:rsidR="00AE2D8D" w:rsidRPr="00782C3D">
        <w:rPr>
          <w:rFonts w:cstheme="minorHAnsi"/>
        </w:rPr>
        <w:t xml:space="preserve"> lessons</w:t>
      </w:r>
      <w:r w:rsidR="00A849E2" w:rsidRPr="00782C3D">
        <w:rPr>
          <w:rFonts w:cstheme="minorHAnsi"/>
        </w:rPr>
        <w:t xml:space="preserve">. </w:t>
      </w:r>
      <w:r w:rsidRPr="00782C3D">
        <w:rPr>
          <w:rFonts w:cstheme="minorHAnsi"/>
        </w:rPr>
        <w:t>These use a range of question types including:</w:t>
      </w:r>
    </w:p>
    <w:p w14:paraId="732C3985" w14:textId="485ED0A7" w:rsidR="003B1881" w:rsidRPr="00782C3D" w:rsidRDefault="003B1881" w:rsidP="00782C3D">
      <w:pPr>
        <w:pStyle w:val="ListParagraph"/>
        <w:numPr>
          <w:ilvl w:val="0"/>
          <w:numId w:val="14"/>
        </w:numPr>
        <w:tabs>
          <w:tab w:val="left" w:pos="2268"/>
        </w:tabs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multiple-choice questions where you select the correct answer</w:t>
      </w:r>
    </w:p>
    <w:p w14:paraId="1AEFE835" w14:textId="061D2D24" w:rsidR="00C2361E" w:rsidRPr="00782C3D" w:rsidRDefault="00C2361E" w:rsidP="00782C3D">
      <w:pPr>
        <w:pStyle w:val="ListParagraph"/>
        <w:numPr>
          <w:ilvl w:val="0"/>
          <w:numId w:val="14"/>
        </w:numPr>
        <w:tabs>
          <w:tab w:val="left" w:pos="2268"/>
        </w:tabs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drop-down list questions where you select</w:t>
      </w:r>
      <w:r w:rsidR="00E516F5" w:rsidRPr="00782C3D">
        <w:rPr>
          <w:rFonts w:cstheme="minorHAnsi"/>
        </w:rPr>
        <w:t xml:space="preserve"> the correct answer from a list</w:t>
      </w:r>
    </w:p>
    <w:p w14:paraId="2DDC3075" w14:textId="77777777" w:rsidR="00C2361E" w:rsidRPr="00782C3D" w:rsidRDefault="00C2361E" w:rsidP="00782C3D">
      <w:pPr>
        <w:pStyle w:val="ListParagraph"/>
        <w:numPr>
          <w:ilvl w:val="0"/>
          <w:numId w:val="14"/>
        </w:numPr>
        <w:tabs>
          <w:tab w:val="left" w:pos="2268"/>
        </w:tabs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True/False questions</w:t>
      </w:r>
    </w:p>
    <w:p w14:paraId="66CB0456" w14:textId="51F26CB5" w:rsidR="003B1881" w:rsidRPr="00782C3D" w:rsidRDefault="003B1881" w:rsidP="00782C3D">
      <w:pPr>
        <w:tabs>
          <w:tab w:val="left" w:pos="2268"/>
        </w:tabs>
        <w:spacing w:before="0" w:line="23" w:lineRule="atLeast"/>
        <w:rPr>
          <w:rFonts w:cstheme="minorHAnsi"/>
        </w:rPr>
      </w:pPr>
      <w:r w:rsidRPr="00782C3D">
        <w:rPr>
          <w:rFonts w:cstheme="minorHAnsi"/>
        </w:rPr>
        <w:t>There is also a</w:t>
      </w:r>
      <w:r w:rsidR="00C2361E" w:rsidRPr="00782C3D">
        <w:rPr>
          <w:rFonts w:cstheme="minorHAnsi"/>
        </w:rPr>
        <w:t xml:space="preserve"> task</w:t>
      </w:r>
      <w:r w:rsidRPr="00782C3D">
        <w:rPr>
          <w:rFonts w:cstheme="minorHAnsi"/>
        </w:rPr>
        <w:t xml:space="preserve"> at the end of the module where you will use </w:t>
      </w:r>
      <w:r w:rsidR="00C2361E" w:rsidRPr="00782C3D">
        <w:rPr>
          <w:rFonts w:cstheme="minorHAnsi"/>
        </w:rPr>
        <w:t>your</w:t>
      </w:r>
      <w:r w:rsidRPr="00782C3D">
        <w:rPr>
          <w:rFonts w:cstheme="minorHAnsi"/>
        </w:rPr>
        <w:t xml:space="preserve"> </w:t>
      </w:r>
      <w:r w:rsidR="00C2361E" w:rsidRPr="00782C3D">
        <w:rPr>
          <w:rFonts w:cstheme="minorHAnsi"/>
        </w:rPr>
        <w:t>knowledge</w:t>
      </w:r>
      <w:r w:rsidRPr="00782C3D">
        <w:rPr>
          <w:rFonts w:cstheme="minorHAnsi"/>
        </w:rPr>
        <w:t xml:space="preserve"> gained across the module to </w:t>
      </w:r>
      <w:r w:rsidR="00C2361E" w:rsidRPr="00782C3D">
        <w:rPr>
          <w:rFonts w:cstheme="minorHAnsi"/>
        </w:rPr>
        <w:t>develop a presentation about networking and the internet.</w:t>
      </w:r>
    </w:p>
    <w:p w14:paraId="42D8752A" w14:textId="000D6855" w:rsidR="00AE2D8D" w:rsidRPr="00782C3D" w:rsidRDefault="00AE2D8D" w:rsidP="00782C3D">
      <w:pPr>
        <w:tabs>
          <w:tab w:val="left" w:pos="2268"/>
        </w:tabs>
        <w:spacing w:before="0" w:line="23" w:lineRule="atLeast"/>
        <w:rPr>
          <w:rFonts w:cstheme="minorHAnsi"/>
        </w:rPr>
      </w:pPr>
    </w:p>
    <w:sectPr w:rsidR="00AE2D8D" w:rsidRPr="00782C3D" w:rsidSect="00A849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08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DA566" w14:textId="77777777" w:rsidR="009D4F73" w:rsidRDefault="009D4F73" w:rsidP="00A849E2">
      <w:pPr>
        <w:spacing w:before="0" w:after="0" w:line="240" w:lineRule="auto"/>
      </w:pPr>
      <w:r>
        <w:separator/>
      </w:r>
    </w:p>
  </w:endnote>
  <w:endnote w:type="continuationSeparator" w:id="0">
    <w:p w14:paraId="05F81F98" w14:textId="77777777" w:rsidR="009D4F73" w:rsidRDefault="009D4F73" w:rsidP="00A849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E8803" w14:textId="77777777" w:rsidR="00E516F5" w:rsidRDefault="00E516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19367" w14:textId="6921FC4A" w:rsidR="00E516F5" w:rsidRDefault="00E516F5" w:rsidP="00E516F5">
    <w:pPr>
      <w:pStyle w:val="Footer"/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54C6E" w14:textId="77777777" w:rsidR="00E516F5" w:rsidRDefault="00E516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9D775" w14:textId="77777777" w:rsidR="009D4F73" w:rsidRDefault="009D4F73" w:rsidP="00A849E2">
      <w:pPr>
        <w:spacing w:before="0" w:after="0" w:line="240" w:lineRule="auto"/>
      </w:pPr>
      <w:r>
        <w:separator/>
      </w:r>
    </w:p>
  </w:footnote>
  <w:footnote w:type="continuationSeparator" w:id="0">
    <w:p w14:paraId="2A05F055" w14:textId="77777777" w:rsidR="009D4F73" w:rsidRDefault="009D4F73" w:rsidP="00A849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F4850" w14:textId="77777777" w:rsidR="00E516F5" w:rsidRDefault="00E516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BA80B" w14:textId="08B752C8" w:rsidR="00A849E2" w:rsidRDefault="00A849E2" w:rsidP="00A849E2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4BB1FDBE" wp14:editId="5145B59A">
          <wp:simplePos x="0" y="0"/>
          <wp:positionH relativeFrom="page">
            <wp:posOffset>1270</wp:posOffset>
          </wp:positionH>
          <wp:positionV relativeFrom="paragraph">
            <wp:posOffset>-437515</wp:posOffset>
          </wp:positionV>
          <wp:extent cx="7534275" cy="1002899"/>
          <wp:effectExtent l="0" t="0" r="0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028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Networking and the internet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E0609" w14:textId="77777777" w:rsidR="00E516F5" w:rsidRDefault="00E516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06C8E"/>
    <w:multiLevelType w:val="hybridMultilevel"/>
    <w:tmpl w:val="940E45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211E6"/>
    <w:multiLevelType w:val="hybridMultilevel"/>
    <w:tmpl w:val="92625B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3A6170"/>
    <w:multiLevelType w:val="hybridMultilevel"/>
    <w:tmpl w:val="E9AAC722"/>
    <w:lvl w:ilvl="0" w:tplc="F18667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F6246D"/>
    <w:multiLevelType w:val="hybridMultilevel"/>
    <w:tmpl w:val="EDB25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BB2F3C"/>
    <w:multiLevelType w:val="hybridMultilevel"/>
    <w:tmpl w:val="7BF86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FF3FA3"/>
    <w:multiLevelType w:val="hybridMultilevel"/>
    <w:tmpl w:val="1CCAB5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9573FA"/>
    <w:multiLevelType w:val="hybridMultilevel"/>
    <w:tmpl w:val="28049120"/>
    <w:lvl w:ilvl="0" w:tplc="08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8" w15:restartNumberingAfterBreak="0">
    <w:nsid w:val="556D04C3"/>
    <w:multiLevelType w:val="hybridMultilevel"/>
    <w:tmpl w:val="CF6ACA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6403CA"/>
    <w:multiLevelType w:val="hybridMultilevel"/>
    <w:tmpl w:val="06B2454C"/>
    <w:lvl w:ilvl="0" w:tplc="04090003">
      <w:start w:val="1"/>
      <w:numFmt w:val="bullet"/>
      <w:lvlText w:val="o"/>
      <w:lvlJc w:val="left"/>
      <w:pPr>
        <w:ind w:left="79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2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AE2A82"/>
    <w:multiLevelType w:val="hybridMultilevel"/>
    <w:tmpl w:val="F1165D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735803">
    <w:abstractNumId w:val="3"/>
  </w:num>
  <w:num w:numId="2" w16cid:durableId="1798521579">
    <w:abstractNumId w:val="4"/>
  </w:num>
  <w:num w:numId="3" w16cid:durableId="1144469963">
    <w:abstractNumId w:val="8"/>
  </w:num>
  <w:num w:numId="4" w16cid:durableId="826749923">
    <w:abstractNumId w:val="13"/>
  </w:num>
  <w:num w:numId="5" w16cid:durableId="19741807">
    <w:abstractNumId w:val="11"/>
  </w:num>
  <w:num w:numId="6" w16cid:durableId="2068915978">
    <w:abstractNumId w:val="6"/>
  </w:num>
  <w:num w:numId="7" w16cid:durableId="2057002921">
    <w:abstractNumId w:val="9"/>
  </w:num>
  <w:num w:numId="8" w16cid:durableId="1573543737">
    <w:abstractNumId w:val="0"/>
  </w:num>
  <w:num w:numId="9" w16cid:durableId="1816726981">
    <w:abstractNumId w:val="10"/>
  </w:num>
  <w:num w:numId="10" w16cid:durableId="281039745">
    <w:abstractNumId w:val="12"/>
  </w:num>
  <w:num w:numId="11" w16cid:durableId="1561289068">
    <w:abstractNumId w:val="5"/>
  </w:num>
  <w:num w:numId="12" w16cid:durableId="658533744">
    <w:abstractNumId w:val="1"/>
  </w:num>
  <w:num w:numId="13" w16cid:durableId="263076257">
    <w:abstractNumId w:val="7"/>
  </w:num>
  <w:num w:numId="14" w16cid:durableId="1149252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attachedTemplate r:id="rId1"/>
  <w:linkStyl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D19"/>
    <w:rsid w:val="00097D19"/>
    <w:rsid w:val="000A1DF3"/>
    <w:rsid w:val="002148F2"/>
    <w:rsid w:val="00283450"/>
    <w:rsid w:val="002A2653"/>
    <w:rsid w:val="00343A02"/>
    <w:rsid w:val="003B1881"/>
    <w:rsid w:val="004A377A"/>
    <w:rsid w:val="00547574"/>
    <w:rsid w:val="00782C3D"/>
    <w:rsid w:val="00843409"/>
    <w:rsid w:val="00894386"/>
    <w:rsid w:val="009D4F73"/>
    <w:rsid w:val="00A076C8"/>
    <w:rsid w:val="00A849E2"/>
    <w:rsid w:val="00AA6677"/>
    <w:rsid w:val="00AE2D8D"/>
    <w:rsid w:val="00B0258F"/>
    <w:rsid w:val="00B35EB7"/>
    <w:rsid w:val="00B563B5"/>
    <w:rsid w:val="00B931F5"/>
    <w:rsid w:val="00C2361E"/>
    <w:rsid w:val="00C36559"/>
    <w:rsid w:val="00DD3835"/>
    <w:rsid w:val="00E30870"/>
    <w:rsid w:val="00E516F5"/>
    <w:rsid w:val="00E52ABF"/>
    <w:rsid w:val="00FB332D"/>
    <w:rsid w:val="00FD3F19"/>
    <w:rsid w:val="00FF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FDE17EE"/>
  <w15:chartTrackingRefBased/>
  <w15:docId w15:val="{31810836-D847-DD49-BD63-FBCD1177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9E2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A849E2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D7D"/>
    <w:pPr>
      <w:ind w:left="720"/>
      <w:contextualSpacing/>
    </w:pPr>
  </w:style>
  <w:style w:type="table" w:styleId="TableGrid">
    <w:name w:val="Table Grid"/>
    <w:basedOn w:val="TableNormal"/>
    <w:uiPriority w:val="39"/>
    <w:rsid w:val="00FF1D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A849E2"/>
    <w:rPr>
      <w:b/>
      <w:color w:val="6759A2"/>
      <w:sz w:val="36"/>
      <w:szCs w:val="36"/>
    </w:rPr>
  </w:style>
  <w:style w:type="paragraph" w:customStyle="1" w:styleId="Normal1">
    <w:name w:val="Normal1"/>
    <w:link w:val="Normal1Char"/>
    <w:rsid w:val="00A849E2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A849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849E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49E2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9E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9E2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49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49E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49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49E2"/>
  </w:style>
  <w:style w:type="paragraph" w:styleId="Footer">
    <w:name w:val="footer"/>
    <w:basedOn w:val="Normal"/>
    <w:link w:val="FooterChar"/>
    <w:uiPriority w:val="99"/>
    <w:unhideWhenUsed/>
    <w:rsid w:val="00A849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49E2"/>
  </w:style>
  <w:style w:type="paragraph" w:styleId="Title">
    <w:name w:val="Title"/>
    <w:basedOn w:val="Normal"/>
    <w:next w:val="Normal"/>
    <w:link w:val="TitleChar"/>
    <w:uiPriority w:val="10"/>
    <w:qFormat/>
    <w:rsid w:val="00A849E2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A849E2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A849E2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A849E2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A849E2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A849E2"/>
    <w:pPr>
      <w:numPr>
        <w:numId w:val="7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A849E2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A849E2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A849E2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A849E2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A849E2"/>
    <w:pPr>
      <w:numPr>
        <w:numId w:val="10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A849E2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A849E2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A849E2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A849E2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A849E2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849E2"/>
    <w:rPr>
      <w:b/>
      <w:color w:val="6759A2"/>
      <w:sz w:val="28"/>
    </w:rPr>
  </w:style>
  <w:style w:type="paragraph" w:customStyle="1" w:styleId="CHead">
    <w:name w:val="C Head"/>
    <w:basedOn w:val="BHead"/>
    <w:link w:val="CHeadChar"/>
    <w:qFormat/>
    <w:rsid w:val="00A849E2"/>
    <w:rPr>
      <w:i/>
    </w:rPr>
  </w:style>
  <w:style w:type="character" w:customStyle="1" w:styleId="BHeadChar">
    <w:name w:val="B Head Char"/>
    <w:basedOn w:val="DefaultParagraphFont"/>
    <w:link w:val="BHead"/>
    <w:rsid w:val="00A849E2"/>
    <w:rPr>
      <w:b/>
      <w:color w:val="6759A2"/>
      <w:sz w:val="28"/>
    </w:rPr>
  </w:style>
  <w:style w:type="character" w:customStyle="1" w:styleId="CHeadChar">
    <w:name w:val="C Head Char"/>
    <w:basedOn w:val="BHeadChar"/>
    <w:link w:val="CHead"/>
    <w:rsid w:val="00A849E2"/>
    <w:rPr>
      <w:b/>
      <w:i/>
      <w:color w:val="6759A2"/>
      <w:sz w:val="28"/>
    </w:rPr>
  </w:style>
  <w:style w:type="paragraph" w:customStyle="1" w:styleId="DHead">
    <w:name w:val="D Head"/>
    <w:basedOn w:val="CHead"/>
    <w:link w:val="DHeadChar"/>
    <w:qFormat/>
    <w:rsid w:val="00A849E2"/>
    <w:rPr>
      <w:b w:val="0"/>
    </w:rPr>
  </w:style>
  <w:style w:type="character" w:customStyle="1" w:styleId="DHeadChar">
    <w:name w:val="D Head Char"/>
    <w:basedOn w:val="CHeadChar"/>
    <w:link w:val="DHead"/>
    <w:rsid w:val="00A849E2"/>
    <w:rPr>
      <w:b w:val="0"/>
      <w:i/>
      <w:color w:val="6759A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Purp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Purple.dotx</Template>
  <TotalTime>32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Lorne Pearcey</dc:creator>
  <cp:keywords/>
  <dc:description/>
  <cp:lastModifiedBy>Lea Albrechtsen</cp:lastModifiedBy>
  <cp:revision>5</cp:revision>
  <dcterms:created xsi:type="dcterms:W3CDTF">2022-07-21T13:13:00Z</dcterms:created>
  <dcterms:modified xsi:type="dcterms:W3CDTF">2022-10-06T15:42:00Z</dcterms:modified>
</cp:coreProperties>
</file>