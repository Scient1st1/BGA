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A2878C" w14:textId="77777777" w:rsidR="00F82227" w:rsidRDefault="00F82227" w:rsidP="00D154FC">
      <w:pPr>
        <w:pStyle w:val="Heading1"/>
      </w:pPr>
      <w:r>
        <w:t>Key points for students</w:t>
      </w:r>
    </w:p>
    <w:p w14:paraId="5D2BED81" w14:textId="23A46193" w:rsidR="00F82227" w:rsidRDefault="00822116" w:rsidP="00D154FC">
      <w:pPr>
        <w:pStyle w:val="BHead"/>
      </w:pPr>
      <w:r>
        <w:t>IP addresses</w:t>
      </w:r>
    </w:p>
    <w:p w14:paraId="5813EE9E" w14:textId="6EBC8804" w:rsidR="00822116" w:rsidRDefault="00822116">
      <w:r>
        <w:t>These are used to send data bet</w:t>
      </w:r>
      <w:r w:rsidR="00D154FC">
        <w:t xml:space="preserve">ween devices across a network. </w:t>
      </w:r>
      <w:r>
        <w:t>They are similar to a postal address used to send a letter.</w:t>
      </w:r>
    </w:p>
    <w:p w14:paraId="18D88B2E" w14:textId="77777777" w:rsidR="00822116" w:rsidRDefault="00822116" w:rsidP="00D154FC">
      <w:pPr>
        <w:pStyle w:val="BHead"/>
      </w:pPr>
      <w:r>
        <w:t>Switch</w:t>
      </w:r>
    </w:p>
    <w:p w14:paraId="46601E9B" w14:textId="77777777" w:rsidR="00822116" w:rsidRDefault="00822116" w:rsidP="00822116">
      <w:r>
        <w:t>A device on a network that sends data to the correct device.</w:t>
      </w:r>
    </w:p>
    <w:p w14:paraId="183431D4" w14:textId="0BE8ABB7" w:rsidR="00822116" w:rsidRPr="00822116" w:rsidRDefault="00822116" w:rsidP="00D154FC">
      <w:pPr>
        <w:pStyle w:val="BHead"/>
      </w:pPr>
      <w:r w:rsidRPr="00822116">
        <w:t>Domain name</w:t>
      </w:r>
    </w:p>
    <w:p w14:paraId="7810489E" w14:textId="73D8A7C9" w:rsidR="00822116" w:rsidRDefault="00822116">
      <w:r>
        <w:t>The name typed into a browser to access a website</w:t>
      </w:r>
      <w:r w:rsidR="00E3245E">
        <w:t>.</w:t>
      </w:r>
    </w:p>
    <w:p w14:paraId="78499022" w14:textId="42801A54" w:rsidR="00822116" w:rsidRDefault="00822116" w:rsidP="00D154FC">
      <w:pPr>
        <w:pStyle w:val="BHead"/>
      </w:pPr>
      <w:r>
        <w:t>DNS server</w:t>
      </w:r>
    </w:p>
    <w:p w14:paraId="477EF024" w14:textId="76C5DA47" w:rsidR="00822116" w:rsidRDefault="00822116">
      <w:r>
        <w:t>Similar to a contacts list, a DNS server matches the domain name typed into a web browser with its IP address, so that a browser can contact the server to access and display a web page.</w:t>
      </w:r>
    </w:p>
    <w:p w14:paraId="565C6CCE" w14:textId="03B35C0E" w:rsidR="00822116" w:rsidRPr="00822116" w:rsidRDefault="00822116" w:rsidP="00D154FC">
      <w:pPr>
        <w:pStyle w:val="BHead"/>
      </w:pPr>
      <w:r w:rsidRPr="00822116">
        <w:t>Packet switching</w:t>
      </w:r>
    </w:p>
    <w:p w14:paraId="66116A8D" w14:textId="66DAD87B" w:rsidR="00822116" w:rsidRDefault="00822116">
      <w:r>
        <w:t xml:space="preserve">Data is split into small parts called packets to be sent across </w:t>
      </w:r>
      <w:r w:rsidR="00D154FC">
        <w:t xml:space="preserve">a network to another computer. </w:t>
      </w:r>
      <w:r>
        <w:t>Packets may use different routes to reach their destinat</w:t>
      </w:r>
      <w:r w:rsidR="00D154FC">
        <w:t>ion, known as packet switching.</w:t>
      </w:r>
      <w:r>
        <w:t xml:space="preserve"> The packets are reassembled by the destination computer.</w:t>
      </w:r>
    </w:p>
    <w:p w14:paraId="33BCC0E3" w14:textId="39509A7E" w:rsidR="00822116" w:rsidRDefault="00822116" w:rsidP="00D154FC">
      <w:pPr>
        <w:pStyle w:val="BHead"/>
      </w:pPr>
      <w:r>
        <w:t>Cloud computing</w:t>
      </w:r>
    </w:p>
    <w:p w14:paraId="6443AC69" w14:textId="1770AFB9" w:rsidR="00822116" w:rsidRDefault="00822116">
      <w:r>
        <w:t>Running programs and</w:t>
      </w:r>
      <w:r w:rsidR="00D154FC">
        <w:t xml:space="preserve"> storing file on the internet. </w:t>
      </w:r>
      <w:r>
        <w:t>Many services enable us to do things online such as stream music and videos, communicate, play games and shop.</w:t>
      </w:r>
    </w:p>
    <w:p w14:paraId="111E1B6B" w14:textId="6CBAEF59" w:rsidR="00822116" w:rsidRDefault="00822116" w:rsidP="00D154FC">
      <w:pPr>
        <w:pStyle w:val="BHead"/>
      </w:pPr>
      <w:r>
        <w:t>Wired connection</w:t>
      </w:r>
    </w:p>
    <w:p w14:paraId="15404BED" w14:textId="651EB487" w:rsidR="00822116" w:rsidRDefault="00822116">
      <w:r>
        <w:t>A method of connecting to a network using a cable, often referred to as an ethernet cable.</w:t>
      </w:r>
    </w:p>
    <w:p w14:paraId="716C8F1B" w14:textId="625E5475" w:rsidR="00822116" w:rsidRDefault="00822116" w:rsidP="00D154FC">
      <w:pPr>
        <w:pStyle w:val="BHead"/>
      </w:pPr>
      <w:r>
        <w:t>Wireless connection</w:t>
      </w:r>
    </w:p>
    <w:p w14:paraId="57DAF900" w14:textId="59120706" w:rsidR="00822116" w:rsidRPr="00822116" w:rsidRDefault="00822116">
      <w:r>
        <w:t>A method of connecting to a network using Wi-Fi or mobile data</w:t>
      </w:r>
      <w:r w:rsidR="00D154FC">
        <w:t>.</w:t>
      </w:r>
    </w:p>
    <w:sectPr w:rsidR="00822116" w:rsidRPr="00822116" w:rsidSect="00D154FC">
      <w:headerReference w:type="default" r:id="rId7"/>
      <w:footerReference w:type="default" r:id="rId8"/>
      <w:pgSz w:w="11900" w:h="16840"/>
      <w:pgMar w:top="1440" w:right="1440" w:bottom="1440" w:left="1440" w:header="708" w:footer="27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38A512" w14:textId="77777777" w:rsidR="00BC5769" w:rsidRDefault="00BC5769" w:rsidP="001C122E">
      <w:pPr>
        <w:spacing w:before="0" w:after="0" w:line="240" w:lineRule="auto"/>
      </w:pPr>
      <w:r>
        <w:separator/>
      </w:r>
    </w:p>
  </w:endnote>
  <w:endnote w:type="continuationSeparator" w:id="0">
    <w:p w14:paraId="601812C4" w14:textId="77777777" w:rsidR="00BC5769" w:rsidRDefault="00BC5769" w:rsidP="001C122E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FC2668" w14:textId="30606311" w:rsidR="00D154FC" w:rsidRDefault="00D154FC" w:rsidP="00D154FC">
    <w:pPr>
      <w:pStyle w:val="Footer"/>
      <w:jc w:val="right"/>
    </w:pPr>
    <w:r w:rsidRPr="006A01B0">
      <w:rPr>
        <w:rFonts w:ascii="Calibri" w:eastAsia="Times New Roman" w:hAnsi="Calibri" w:cs="Times New Roman"/>
        <w:color w:val="212121"/>
        <w:shd w:val="clear" w:color="auto" w:fill="FFFFFF"/>
        <w:lang w:eastAsia="en-GB"/>
      </w:rPr>
      <w:t>Progress in Computing</w:t>
    </w:r>
    <w:r>
      <w:rPr>
        <w:rFonts w:ascii="Calibri" w:eastAsia="Times New Roman" w:hAnsi="Calibri" w:cs="Times New Roman"/>
        <w:color w:val="212121"/>
        <w:shd w:val="clear" w:color="auto" w:fill="FFFFFF"/>
        <w:lang w:eastAsia="en-GB"/>
      </w:rPr>
      <w:t xml:space="preserve"> </w:t>
    </w:r>
    <w:r w:rsidRPr="004A281E">
      <w:rPr>
        <w:rFonts w:ascii="Calibri" w:eastAsia="Times New Roman" w:hAnsi="Calibri" w:cs="Times New Roman"/>
        <w:color w:val="212121"/>
        <w:sz w:val="22"/>
        <w:szCs w:val="22"/>
        <w:shd w:val="clear" w:color="auto" w:fill="FFFFFF"/>
        <w:lang w:eastAsia="en-GB"/>
      </w:rPr>
      <w:t>© Hodder &amp; Stoughton Limited 2021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C3C048" w14:textId="77777777" w:rsidR="00BC5769" w:rsidRDefault="00BC5769" w:rsidP="001C122E">
      <w:pPr>
        <w:spacing w:before="0" w:after="0" w:line="240" w:lineRule="auto"/>
      </w:pPr>
      <w:r>
        <w:separator/>
      </w:r>
    </w:p>
  </w:footnote>
  <w:footnote w:type="continuationSeparator" w:id="0">
    <w:p w14:paraId="5EBE29BA" w14:textId="77777777" w:rsidR="00BC5769" w:rsidRDefault="00BC5769" w:rsidP="001C122E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18FC2D" w14:textId="0922F6BF" w:rsidR="001C122E" w:rsidRDefault="001C122E" w:rsidP="001C122E">
    <w:pPr>
      <w:pStyle w:val="Title"/>
    </w:pPr>
    <w:r>
      <w:rPr>
        <w:lang w:eastAsia="en-GB"/>
      </w:rPr>
      <w:drawing>
        <wp:anchor distT="0" distB="0" distL="114300" distR="114300" simplePos="0" relativeHeight="251659264" behindDoc="1" locked="0" layoutInCell="1" allowOverlap="1" wp14:anchorId="73B60558" wp14:editId="6B5C829B">
          <wp:simplePos x="0" y="0"/>
          <wp:positionH relativeFrom="page">
            <wp:posOffset>7143</wp:posOffset>
          </wp:positionH>
          <wp:positionV relativeFrom="paragraph">
            <wp:posOffset>-557847</wp:posOffset>
          </wp:positionV>
          <wp:extent cx="7534275" cy="1002899"/>
          <wp:effectExtent l="0" t="0" r="0" b="6985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34275" cy="10028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154FC">
      <w:t>Networking and the internet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46E1F"/>
    <w:multiLevelType w:val="hybridMultilevel"/>
    <w:tmpl w:val="F4F275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73720E"/>
    <w:multiLevelType w:val="multilevel"/>
    <w:tmpl w:val="5D3C1DA0"/>
    <w:lvl w:ilvl="0">
      <w:start w:val="1"/>
      <w:numFmt w:val="bullet"/>
      <w:pStyle w:val="Unorderedlis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pStyle w:val="Unorderedsublis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DBC1072"/>
    <w:multiLevelType w:val="hybridMultilevel"/>
    <w:tmpl w:val="572822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DD0B9D"/>
    <w:multiLevelType w:val="hybridMultilevel"/>
    <w:tmpl w:val="445AA5C0"/>
    <w:lvl w:ilvl="0" w:tplc="5D38BAE2">
      <w:start w:val="1"/>
      <w:numFmt w:val="decimal"/>
      <w:pStyle w:val="Orderedlist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0372313">
    <w:abstractNumId w:val="1"/>
  </w:num>
  <w:num w:numId="2" w16cid:durableId="392704406">
    <w:abstractNumId w:val="0"/>
  </w:num>
  <w:num w:numId="3" w16cid:durableId="705954278">
    <w:abstractNumId w:val="2"/>
  </w:num>
  <w:num w:numId="4" w16cid:durableId="1548011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attachedTemplate r:id="rId1"/>
  <w:linkStyles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2227"/>
    <w:rsid w:val="00015F0A"/>
    <w:rsid w:val="000A1DF3"/>
    <w:rsid w:val="001C122E"/>
    <w:rsid w:val="002148F2"/>
    <w:rsid w:val="00283450"/>
    <w:rsid w:val="002A2653"/>
    <w:rsid w:val="004A377A"/>
    <w:rsid w:val="00547574"/>
    <w:rsid w:val="00687D46"/>
    <w:rsid w:val="006C3A15"/>
    <w:rsid w:val="00822116"/>
    <w:rsid w:val="00843409"/>
    <w:rsid w:val="00894386"/>
    <w:rsid w:val="008B3C19"/>
    <w:rsid w:val="009C1682"/>
    <w:rsid w:val="00AA6677"/>
    <w:rsid w:val="00B931F5"/>
    <w:rsid w:val="00BC20EF"/>
    <w:rsid w:val="00BC5769"/>
    <w:rsid w:val="00C36559"/>
    <w:rsid w:val="00D154FC"/>
    <w:rsid w:val="00DD3835"/>
    <w:rsid w:val="00E30870"/>
    <w:rsid w:val="00E3245E"/>
    <w:rsid w:val="00E52ABF"/>
    <w:rsid w:val="00F82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10B74B9E"/>
  <w15:chartTrackingRefBased/>
  <w15:docId w15:val="{3E4115EC-E9A5-024C-A74A-81F3476C5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122E"/>
    <w:pPr>
      <w:spacing w:before="120" w:after="120" w:line="276" w:lineRule="auto"/>
    </w:pPr>
  </w:style>
  <w:style w:type="paragraph" w:styleId="Heading1">
    <w:name w:val="heading 1"/>
    <w:aliases w:val="A Head"/>
    <w:basedOn w:val="BHead"/>
    <w:next w:val="Normal"/>
    <w:link w:val="Heading1Char"/>
    <w:uiPriority w:val="9"/>
    <w:qFormat/>
    <w:rsid w:val="001C122E"/>
    <w:pPr>
      <w:outlineLvl w:val="0"/>
    </w:pPr>
    <w:rPr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822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aliases w:val="A Head Char"/>
    <w:basedOn w:val="DefaultParagraphFont"/>
    <w:link w:val="Heading1"/>
    <w:uiPriority w:val="9"/>
    <w:rsid w:val="001C122E"/>
    <w:rPr>
      <w:b/>
      <w:color w:val="6759A2"/>
      <w:sz w:val="36"/>
      <w:szCs w:val="36"/>
    </w:rPr>
  </w:style>
  <w:style w:type="paragraph" w:customStyle="1" w:styleId="Normal1">
    <w:name w:val="Normal1"/>
    <w:link w:val="Normal1Char"/>
    <w:rsid w:val="001C122E"/>
    <w:pPr>
      <w:spacing w:line="276" w:lineRule="auto"/>
    </w:pPr>
    <w:rPr>
      <w:rFonts w:ascii="Arial" w:eastAsia="Arial" w:hAnsi="Arial" w:cs="Arial"/>
      <w:sz w:val="22"/>
      <w:szCs w:val="22"/>
      <w:lang w:val="en"/>
    </w:rPr>
  </w:style>
  <w:style w:type="character" w:styleId="CommentReference">
    <w:name w:val="annotation reference"/>
    <w:basedOn w:val="DefaultParagraphFont"/>
    <w:uiPriority w:val="99"/>
    <w:semiHidden/>
    <w:unhideWhenUsed/>
    <w:rsid w:val="001C122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C122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C122E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C122E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122E"/>
    <w:rPr>
      <w:rFonts w:ascii="Times New Roman" w:hAnsi="Times New Roman" w:cs="Times New Roman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C122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C122E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C122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C122E"/>
  </w:style>
  <w:style w:type="paragraph" w:styleId="Footer">
    <w:name w:val="footer"/>
    <w:basedOn w:val="Normal"/>
    <w:link w:val="FooterChar"/>
    <w:uiPriority w:val="99"/>
    <w:unhideWhenUsed/>
    <w:rsid w:val="001C122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C122E"/>
  </w:style>
  <w:style w:type="paragraph" w:styleId="Title">
    <w:name w:val="Title"/>
    <w:basedOn w:val="Normal"/>
    <w:next w:val="Normal"/>
    <w:link w:val="TitleChar"/>
    <w:uiPriority w:val="10"/>
    <w:qFormat/>
    <w:rsid w:val="001C122E"/>
    <w:pPr>
      <w:ind w:left="284"/>
    </w:pPr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1C122E"/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paragraph" w:customStyle="1" w:styleId="Textboxforstudentanswer">
    <w:name w:val="Textbox for student answer"/>
    <w:basedOn w:val="Normal"/>
    <w:link w:val="TextboxforstudentanswerChar"/>
    <w:qFormat/>
    <w:rsid w:val="001C122E"/>
    <w:rPr>
      <w:rFonts w:ascii="Lucida Handwriting" w:hAnsi="Lucida Handwriting"/>
      <w:color w:val="0070C0"/>
    </w:rPr>
  </w:style>
  <w:style w:type="paragraph" w:customStyle="1" w:styleId="Notes">
    <w:name w:val="Notes"/>
    <w:basedOn w:val="Normal"/>
    <w:link w:val="NotesChar"/>
    <w:qFormat/>
    <w:rsid w:val="001C122E"/>
    <w:rPr>
      <w:b/>
      <w:color w:val="FF0000"/>
    </w:rPr>
  </w:style>
  <w:style w:type="character" w:customStyle="1" w:styleId="TextboxforstudentanswerChar">
    <w:name w:val="Textbox for student answer Char"/>
    <w:basedOn w:val="DefaultParagraphFont"/>
    <w:link w:val="Textboxforstudentanswer"/>
    <w:rsid w:val="001C122E"/>
    <w:rPr>
      <w:rFonts w:ascii="Lucida Handwriting" w:hAnsi="Lucida Handwriting"/>
      <w:color w:val="0070C0"/>
    </w:rPr>
  </w:style>
  <w:style w:type="paragraph" w:customStyle="1" w:styleId="Unorderedlist">
    <w:name w:val="Unordered list"/>
    <w:basedOn w:val="Normal1"/>
    <w:link w:val="UnorderedlistChar"/>
    <w:qFormat/>
    <w:rsid w:val="001C122E"/>
    <w:pPr>
      <w:numPr>
        <w:numId w:val="1"/>
      </w:numPr>
      <w:spacing w:line="240" w:lineRule="auto"/>
      <w:ind w:left="641" w:hanging="357"/>
      <w:contextualSpacing/>
    </w:pPr>
    <w:rPr>
      <w:rFonts w:cstheme="minorHAnsi"/>
    </w:rPr>
  </w:style>
  <w:style w:type="character" w:customStyle="1" w:styleId="NotesChar">
    <w:name w:val="Notes Char"/>
    <w:basedOn w:val="DefaultParagraphFont"/>
    <w:link w:val="Notes"/>
    <w:rsid w:val="001C122E"/>
    <w:rPr>
      <w:b/>
      <w:color w:val="FF0000"/>
    </w:rPr>
  </w:style>
  <w:style w:type="paragraph" w:customStyle="1" w:styleId="Unorderedsublist">
    <w:name w:val="Unordered sublist"/>
    <w:basedOn w:val="Unorderedlist"/>
    <w:link w:val="UnorderedsublistChar"/>
    <w:rsid w:val="001C122E"/>
    <w:pPr>
      <w:numPr>
        <w:ilvl w:val="1"/>
      </w:numPr>
      <w:ind w:left="1208" w:hanging="357"/>
    </w:pPr>
  </w:style>
  <w:style w:type="character" w:customStyle="1" w:styleId="Normal1Char">
    <w:name w:val="Normal1 Char"/>
    <w:basedOn w:val="DefaultParagraphFont"/>
    <w:link w:val="Normal1"/>
    <w:rsid w:val="001C122E"/>
    <w:rPr>
      <w:rFonts w:ascii="Arial" w:eastAsia="Arial" w:hAnsi="Arial" w:cs="Arial"/>
      <w:sz w:val="22"/>
      <w:szCs w:val="22"/>
      <w:lang w:val="en"/>
    </w:rPr>
  </w:style>
  <w:style w:type="character" w:customStyle="1" w:styleId="UnorderedlistChar">
    <w:name w:val="Unordered list Char"/>
    <w:basedOn w:val="Normal1Char"/>
    <w:link w:val="Unorderedlist"/>
    <w:rsid w:val="001C122E"/>
    <w:rPr>
      <w:rFonts w:ascii="Arial" w:eastAsia="Arial" w:hAnsi="Arial" w:cstheme="minorHAnsi"/>
      <w:sz w:val="22"/>
      <w:szCs w:val="22"/>
      <w:lang w:val="en"/>
    </w:rPr>
  </w:style>
  <w:style w:type="paragraph" w:customStyle="1" w:styleId="Orderedlist">
    <w:name w:val="Ordered list"/>
    <w:basedOn w:val="Normal1"/>
    <w:link w:val="OrderedlistChar"/>
    <w:qFormat/>
    <w:rsid w:val="001C122E"/>
    <w:pPr>
      <w:numPr>
        <w:numId w:val="4"/>
      </w:numPr>
      <w:spacing w:line="240" w:lineRule="auto"/>
      <w:ind w:left="641" w:hanging="357"/>
      <w:contextualSpacing/>
    </w:pPr>
    <w:rPr>
      <w:rFonts w:cstheme="minorHAnsi"/>
    </w:rPr>
  </w:style>
  <w:style w:type="character" w:customStyle="1" w:styleId="UnorderedsublistChar">
    <w:name w:val="Unordered sublist Char"/>
    <w:basedOn w:val="UnorderedlistChar"/>
    <w:link w:val="Unorderedsublist"/>
    <w:rsid w:val="001C122E"/>
    <w:rPr>
      <w:rFonts w:ascii="Arial" w:eastAsia="Arial" w:hAnsi="Arial" w:cstheme="minorHAnsi"/>
      <w:sz w:val="22"/>
      <w:szCs w:val="22"/>
      <w:lang w:val="en"/>
    </w:rPr>
  </w:style>
  <w:style w:type="paragraph" w:customStyle="1" w:styleId="Tableheading">
    <w:name w:val="Table heading"/>
    <w:basedOn w:val="Normal1"/>
    <w:link w:val="TableheadingChar"/>
    <w:qFormat/>
    <w:rsid w:val="001C122E"/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</w:pPr>
    <w:rPr>
      <w:rFonts w:cstheme="minorHAnsi"/>
      <w:b/>
      <w:color w:val="FFFFFF" w:themeColor="background1"/>
    </w:rPr>
  </w:style>
  <w:style w:type="character" w:customStyle="1" w:styleId="OrderedlistChar">
    <w:name w:val="Ordered list Char"/>
    <w:basedOn w:val="Normal1Char"/>
    <w:link w:val="Orderedlist"/>
    <w:rsid w:val="001C122E"/>
    <w:rPr>
      <w:rFonts w:ascii="Arial" w:eastAsia="Arial" w:hAnsi="Arial" w:cstheme="minorHAnsi"/>
      <w:sz w:val="22"/>
      <w:szCs w:val="22"/>
      <w:lang w:val="en"/>
    </w:rPr>
  </w:style>
  <w:style w:type="character" w:customStyle="1" w:styleId="Code">
    <w:name w:val="Code"/>
    <w:basedOn w:val="DefaultParagraphFont"/>
    <w:uiPriority w:val="1"/>
    <w:qFormat/>
    <w:rsid w:val="001C122E"/>
    <w:rPr>
      <w:rFonts w:ascii="Courier New" w:hAnsi="Courier New"/>
    </w:rPr>
  </w:style>
  <w:style w:type="character" w:customStyle="1" w:styleId="TableheadingChar">
    <w:name w:val="Table heading Char"/>
    <w:basedOn w:val="Normal1Char"/>
    <w:link w:val="Tableheading"/>
    <w:rsid w:val="001C122E"/>
    <w:rPr>
      <w:rFonts w:ascii="Arial" w:eastAsia="Arial" w:hAnsi="Arial" w:cstheme="minorHAnsi"/>
      <w:b/>
      <w:color w:val="FFFFFF" w:themeColor="background1"/>
      <w:sz w:val="22"/>
      <w:szCs w:val="22"/>
      <w:lang w:val="en"/>
    </w:rPr>
  </w:style>
  <w:style w:type="paragraph" w:customStyle="1" w:styleId="BHead">
    <w:name w:val="B Head"/>
    <w:basedOn w:val="Normal"/>
    <w:link w:val="BHeadChar"/>
    <w:qFormat/>
    <w:rsid w:val="001C122E"/>
    <w:rPr>
      <w:b/>
      <w:color w:val="6759A2"/>
      <w:sz w:val="28"/>
    </w:rPr>
  </w:style>
  <w:style w:type="paragraph" w:customStyle="1" w:styleId="CHead">
    <w:name w:val="C Head"/>
    <w:basedOn w:val="BHead"/>
    <w:link w:val="CHeadChar"/>
    <w:qFormat/>
    <w:rsid w:val="001C122E"/>
    <w:rPr>
      <w:i/>
    </w:rPr>
  </w:style>
  <w:style w:type="character" w:customStyle="1" w:styleId="BHeadChar">
    <w:name w:val="B Head Char"/>
    <w:basedOn w:val="DefaultParagraphFont"/>
    <w:link w:val="BHead"/>
    <w:rsid w:val="001C122E"/>
    <w:rPr>
      <w:b/>
      <w:color w:val="6759A2"/>
      <w:sz w:val="28"/>
    </w:rPr>
  </w:style>
  <w:style w:type="character" w:customStyle="1" w:styleId="CHeadChar">
    <w:name w:val="C Head Char"/>
    <w:basedOn w:val="BHeadChar"/>
    <w:link w:val="CHead"/>
    <w:rsid w:val="001C122E"/>
    <w:rPr>
      <w:b/>
      <w:i/>
      <w:color w:val="6759A2"/>
      <w:sz w:val="28"/>
    </w:rPr>
  </w:style>
  <w:style w:type="paragraph" w:customStyle="1" w:styleId="DHead">
    <w:name w:val="D Head"/>
    <w:basedOn w:val="CHead"/>
    <w:link w:val="DHeadChar"/>
    <w:qFormat/>
    <w:rsid w:val="001C122E"/>
    <w:rPr>
      <w:b w:val="0"/>
    </w:rPr>
  </w:style>
  <w:style w:type="character" w:customStyle="1" w:styleId="DHeadChar">
    <w:name w:val="D Head Char"/>
    <w:basedOn w:val="CHeadChar"/>
    <w:link w:val="DHead"/>
    <w:rsid w:val="001C122E"/>
    <w:rPr>
      <w:b w:val="0"/>
      <w:i/>
      <w:color w:val="6759A2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069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ocuments\Work\Hodder\Progress%20in%20Computing%20KS3%20Boost\Boost%20updated%20Y8\OneDrive_1_09-09-2022\Templates\Purpl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Purple.dotx</Template>
  <TotalTime>28</TotalTime>
  <Pages>1</Pages>
  <Words>166</Words>
  <Characters>948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Lorne Pearcey</dc:creator>
  <cp:keywords/>
  <dc:description/>
  <cp:lastModifiedBy>Lea Albrechtsen</cp:lastModifiedBy>
  <cp:revision>6</cp:revision>
  <dcterms:created xsi:type="dcterms:W3CDTF">2022-07-21T13:12:00Z</dcterms:created>
  <dcterms:modified xsi:type="dcterms:W3CDTF">2022-10-06T15:43:00Z</dcterms:modified>
</cp:coreProperties>
</file>