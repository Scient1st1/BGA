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6060" w14:textId="26EC4A9F" w:rsidR="006720FC" w:rsidRDefault="00F275D9" w:rsidP="00FB76EF">
      <w:pPr>
        <w:pStyle w:val="Heading1"/>
        <w:spacing w:before="0"/>
      </w:pPr>
      <w:r>
        <w:t>About the module: Student guide</w:t>
      </w:r>
    </w:p>
    <w:p w14:paraId="41B0E4FD" w14:textId="568834A6" w:rsidR="00AD0044" w:rsidRDefault="00AD0044" w:rsidP="00FB76EF">
      <w:pPr>
        <w:pStyle w:val="BHead"/>
        <w:spacing w:before="0"/>
        <w:rPr>
          <w:b w:val="0"/>
          <w:color w:val="auto"/>
          <w:sz w:val="24"/>
        </w:rPr>
      </w:pPr>
      <w:r w:rsidRPr="00806D4D">
        <w:rPr>
          <w:b w:val="0"/>
          <w:color w:val="auto"/>
          <w:sz w:val="24"/>
        </w:rPr>
        <w:t xml:space="preserve">This module </w:t>
      </w:r>
      <w:r>
        <w:rPr>
          <w:b w:val="0"/>
          <w:color w:val="auto"/>
          <w:sz w:val="24"/>
        </w:rPr>
        <w:t>will give you</w:t>
      </w:r>
      <w:r w:rsidRPr="00806D4D">
        <w:rPr>
          <w:b w:val="0"/>
          <w:color w:val="auto"/>
          <w:sz w:val="24"/>
        </w:rPr>
        <w:t xml:space="preserve"> the opportunity to investigate some of the wider ethical issues surrounding modern information technologies, including the moral, </w:t>
      </w:r>
      <w:proofErr w:type="gramStart"/>
      <w:r w:rsidRPr="00806D4D">
        <w:rPr>
          <w:b w:val="0"/>
          <w:color w:val="auto"/>
          <w:sz w:val="24"/>
        </w:rPr>
        <w:t>environmental</w:t>
      </w:r>
      <w:proofErr w:type="gramEnd"/>
      <w:r w:rsidRPr="00806D4D">
        <w:rPr>
          <w:b w:val="0"/>
          <w:color w:val="auto"/>
          <w:sz w:val="24"/>
        </w:rPr>
        <w:t xml:space="preserve"> and legal issues that can arise in the digital age. </w:t>
      </w:r>
      <w:r>
        <w:rPr>
          <w:b w:val="0"/>
          <w:color w:val="auto"/>
          <w:sz w:val="24"/>
        </w:rPr>
        <w:t>You are encouraged</w:t>
      </w:r>
      <w:r w:rsidRPr="00806D4D">
        <w:rPr>
          <w:b w:val="0"/>
          <w:color w:val="auto"/>
          <w:sz w:val="24"/>
        </w:rPr>
        <w:t xml:space="preserve"> to form opinions and develop arguments. </w:t>
      </w:r>
      <w:r>
        <w:rPr>
          <w:b w:val="0"/>
          <w:color w:val="auto"/>
          <w:sz w:val="24"/>
        </w:rPr>
        <w:t>T</w:t>
      </w:r>
      <w:r w:rsidRPr="00806D4D">
        <w:rPr>
          <w:b w:val="0"/>
          <w:color w:val="auto"/>
          <w:sz w:val="24"/>
        </w:rPr>
        <w:t xml:space="preserve">he module </w:t>
      </w:r>
      <w:r>
        <w:rPr>
          <w:b w:val="0"/>
          <w:color w:val="auto"/>
          <w:sz w:val="24"/>
        </w:rPr>
        <w:t xml:space="preserve">ends </w:t>
      </w:r>
      <w:r w:rsidRPr="00806D4D">
        <w:rPr>
          <w:b w:val="0"/>
          <w:color w:val="auto"/>
          <w:sz w:val="24"/>
        </w:rPr>
        <w:t>with an in-depth case study looking at the moral dilemmas associated with driverless cars.</w:t>
      </w:r>
    </w:p>
    <w:p w14:paraId="0FC8596C" w14:textId="3A008C48" w:rsidR="00F16A7D" w:rsidRDefault="00F16A7D" w:rsidP="00FB76EF">
      <w:pPr>
        <w:pStyle w:val="BHead"/>
        <w:spacing w:before="0"/>
      </w:pPr>
      <w:r w:rsidRPr="001100A8">
        <w:t>Software</w:t>
      </w:r>
    </w:p>
    <w:p w14:paraId="146F11A6" w14:textId="4212882A" w:rsidR="00F275D9" w:rsidRPr="00AD0044" w:rsidRDefault="00AD0044" w:rsidP="00FB76EF">
      <w:pPr>
        <w:spacing w:before="0"/>
      </w:pPr>
      <w:r w:rsidRPr="00AD0044">
        <w:t>T</w:t>
      </w:r>
      <w:r>
        <w:t xml:space="preserve">hroughout the module you will use </w:t>
      </w:r>
      <w:r w:rsidR="0055532C">
        <w:t>a</w:t>
      </w:r>
      <w:r w:rsidR="0076458A">
        <w:t xml:space="preserve"> </w:t>
      </w:r>
      <w:r w:rsidR="0055532C">
        <w:t>search engine</w:t>
      </w:r>
      <w:r w:rsidR="0076458A">
        <w:t xml:space="preserve"> </w:t>
      </w:r>
      <w:r w:rsidR="0055532C">
        <w:t xml:space="preserve">in a web browser </w:t>
      </w:r>
      <w:r>
        <w:t xml:space="preserve">to </w:t>
      </w:r>
      <w:r w:rsidR="0055532C">
        <w:t>find</w:t>
      </w:r>
      <w:r>
        <w:t xml:space="preserve"> information about ownership of content and data tracking. </w:t>
      </w:r>
      <w:r w:rsidR="0076458A">
        <w:t>You will also use a graphics program to create a simple drawing and presentation software to create an infographic.</w:t>
      </w:r>
    </w:p>
    <w:p w14:paraId="007D668E" w14:textId="4D16652C" w:rsidR="00700E47" w:rsidRPr="00700E47" w:rsidRDefault="001F5862" w:rsidP="00FB76EF">
      <w:pPr>
        <w:pStyle w:val="BHead"/>
        <w:spacing w:before="0"/>
      </w:pPr>
      <w:r>
        <w:t>What you will learn</w:t>
      </w:r>
    </w:p>
    <w:p w14:paraId="34A284B1" w14:textId="77777777" w:rsidR="00F275D9" w:rsidRDefault="00F275D9" w:rsidP="00FB76EF">
      <w:pPr>
        <w:spacing w:before="0"/>
      </w:pPr>
      <w:r>
        <w:t xml:space="preserve">By the end of the </w:t>
      </w:r>
      <w:proofErr w:type="gramStart"/>
      <w:r>
        <w:t>module</w:t>
      </w:r>
      <w:proofErr w:type="gramEnd"/>
      <w:r>
        <w:t xml:space="preserve"> you should: </w:t>
      </w:r>
    </w:p>
    <w:p w14:paraId="32D83EAA" w14:textId="4720FEF1" w:rsidR="00F275D9" w:rsidRDefault="001F5862" w:rsidP="00FB76EF">
      <w:pPr>
        <w:pStyle w:val="ListParagraph"/>
        <w:numPr>
          <w:ilvl w:val="0"/>
          <w:numId w:val="12"/>
        </w:numPr>
        <w:spacing w:before="0"/>
      </w:pPr>
      <w:r>
        <w:t>K</w:t>
      </w:r>
      <w:r w:rsidR="00F275D9">
        <w:t>now more about:</w:t>
      </w:r>
    </w:p>
    <w:p w14:paraId="0B9755BD" w14:textId="41287117" w:rsidR="00F275D9" w:rsidRDefault="001F5862" w:rsidP="00FB76EF">
      <w:pPr>
        <w:pStyle w:val="ListParagraph"/>
        <w:numPr>
          <w:ilvl w:val="1"/>
          <w:numId w:val="12"/>
        </w:numPr>
        <w:spacing w:before="0"/>
      </w:pPr>
      <w:r>
        <w:t>O</w:t>
      </w:r>
      <w:r w:rsidR="0076458A">
        <w:t>wnership of data and about copyright and creative commons</w:t>
      </w:r>
    </w:p>
    <w:p w14:paraId="79D99A57" w14:textId="19663484" w:rsidR="0076458A" w:rsidRDefault="001F5862" w:rsidP="00FB76EF">
      <w:pPr>
        <w:pStyle w:val="ListParagraph"/>
        <w:numPr>
          <w:ilvl w:val="1"/>
          <w:numId w:val="12"/>
        </w:numPr>
        <w:spacing w:before="0"/>
      </w:pPr>
      <w:r>
        <w:t>U</w:t>
      </w:r>
      <w:r w:rsidR="0076458A">
        <w:t>sing technology responsibly and t</w:t>
      </w:r>
      <w:r>
        <w:t>he implications of not doing so</w:t>
      </w:r>
    </w:p>
    <w:p w14:paraId="14003928" w14:textId="3457289C" w:rsidR="00F275D9" w:rsidRDefault="001F5862" w:rsidP="00FB76EF">
      <w:pPr>
        <w:pStyle w:val="ListParagraph"/>
        <w:numPr>
          <w:ilvl w:val="1"/>
          <w:numId w:val="12"/>
        </w:numPr>
        <w:spacing w:before="0"/>
      </w:pPr>
      <w:r>
        <w:t>T</w:t>
      </w:r>
      <w:r w:rsidR="0076458A">
        <w:t>he law that applies to the use of digital technology and digital footprint</w:t>
      </w:r>
    </w:p>
    <w:p w14:paraId="7A5E189D" w14:textId="401BCBE2" w:rsidR="00F275D9" w:rsidRDefault="001F5862" w:rsidP="00FB76EF">
      <w:pPr>
        <w:pStyle w:val="ListParagraph"/>
        <w:numPr>
          <w:ilvl w:val="1"/>
          <w:numId w:val="12"/>
        </w:numPr>
        <w:spacing w:before="0"/>
      </w:pPr>
      <w:r>
        <w:t>T</w:t>
      </w:r>
      <w:r w:rsidR="0076458A">
        <w:t>he environmental implications from the use of technology</w:t>
      </w:r>
    </w:p>
    <w:p w14:paraId="6D1DAA4C" w14:textId="03AE22A8" w:rsidR="00F275D9" w:rsidRDefault="001F5862" w:rsidP="00FB76EF">
      <w:pPr>
        <w:pStyle w:val="ListParagraph"/>
        <w:numPr>
          <w:ilvl w:val="0"/>
          <w:numId w:val="12"/>
        </w:numPr>
        <w:spacing w:before="0"/>
      </w:pPr>
      <w:r>
        <w:t>B</w:t>
      </w:r>
      <w:r w:rsidR="00F275D9">
        <w:t>e able to:</w:t>
      </w:r>
    </w:p>
    <w:p w14:paraId="7E341A33" w14:textId="0CFDB8B1" w:rsidR="00F275D9" w:rsidRDefault="001F5862" w:rsidP="00FB76EF">
      <w:pPr>
        <w:pStyle w:val="ListParagraph"/>
        <w:numPr>
          <w:ilvl w:val="1"/>
          <w:numId w:val="12"/>
        </w:numPr>
        <w:spacing w:before="0"/>
      </w:pPr>
      <w:r>
        <w:t>U</w:t>
      </w:r>
      <w:r w:rsidR="00F275D9">
        <w:t xml:space="preserve">se your knowledge of the software to </w:t>
      </w:r>
      <w:r w:rsidR="00915D5E">
        <w:t>research issues related to the use of digital technology</w:t>
      </w:r>
    </w:p>
    <w:p w14:paraId="6BCEE8D6" w14:textId="50C2CC20" w:rsidR="00F275D9" w:rsidRDefault="001F5862" w:rsidP="00FB76EF">
      <w:pPr>
        <w:pStyle w:val="ListParagraph"/>
        <w:numPr>
          <w:ilvl w:val="1"/>
          <w:numId w:val="12"/>
        </w:numPr>
        <w:spacing w:before="0"/>
      </w:pPr>
      <w:r>
        <w:t>U</w:t>
      </w:r>
      <w:r w:rsidR="00F275D9">
        <w:t xml:space="preserve">se your knowledge of presentation software to create </w:t>
      </w:r>
      <w:r w:rsidR="00915D5E">
        <w:t>an infographic about the digital footprint</w:t>
      </w:r>
    </w:p>
    <w:p w14:paraId="7B7BA21B" w14:textId="7F3449AD" w:rsidR="00F275D9" w:rsidRDefault="001F5862" w:rsidP="00FB76EF">
      <w:pPr>
        <w:pStyle w:val="ListParagraph"/>
        <w:numPr>
          <w:ilvl w:val="1"/>
          <w:numId w:val="12"/>
        </w:numPr>
        <w:spacing w:before="0"/>
      </w:pPr>
      <w:r>
        <w:t>U</w:t>
      </w:r>
      <w:r w:rsidR="00F275D9">
        <w:t xml:space="preserve">se </w:t>
      </w:r>
      <w:r w:rsidR="00915D5E">
        <w:t>a flowchart to design an algorithm for controlling a driverless car</w:t>
      </w:r>
      <w:r w:rsidR="00F275D9">
        <w:t>.</w:t>
      </w:r>
    </w:p>
    <w:p w14:paraId="6872FE27" w14:textId="2E81836C" w:rsidR="00700E47" w:rsidRDefault="001F5862" w:rsidP="00FB76EF">
      <w:pPr>
        <w:pStyle w:val="BHead"/>
        <w:spacing w:before="0"/>
      </w:pPr>
      <w:r>
        <w:t>National curriculum</w:t>
      </w:r>
    </w:p>
    <w:p w14:paraId="4D67C710" w14:textId="7C74199E" w:rsidR="00FB63C1" w:rsidRPr="001F5862" w:rsidRDefault="00FB63C1" w:rsidP="00FB76EF">
      <w:pPr>
        <w:spacing w:before="0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In this </w:t>
      </w:r>
      <w:r w:rsidR="00E00A87">
        <w:rPr>
          <w:rFonts w:eastAsia="Times New Roman" w:cstheme="minorHAnsi"/>
          <w:lang w:eastAsia="en-GB"/>
        </w:rPr>
        <w:t>module</w:t>
      </w:r>
      <w:r>
        <w:rPr>
          <w:rFonts w:eastAsia="Times New Roman" w:cstheme="minorHAnsi"/>
          <w:lang w:eastAsia="en-GB"/>
        </w:rPr>
        <w:t xml:space="preserve"> </w:t>
      </w:r>
      <w:r w:rsidR="00302464">
        <w:rPr>
          <w:rFonts w:eastAsia="Times New Roman" w:cstheme="minorHAnsi"/>
          <w:lang w:eastAsia="en-GB"/>
        </w:rPr>
        <w:t>you will:</w:t>
      </w:r>
    </w:p>
    <w:p w14:paraId="68C1F600" w14:textId="77777777" w:rsidR="00323F51" w:rsidRPr="00FB76EF" w:rsidRDefault="00915D5E" w:rsidP="00FB76EF">
      <w:pPr>
        <w:pStyle w:val="ListParagraph"/>
        <w:numPr>
          <w:ilvl w:val="0"/>
          <w:numId w:val="12"/>
        </w:numPr>
        <w:spacing w:before="0"/>
        <w:rPr>
          <w:b/>
          <w:bCs/>
          <w:color w:val="000000" w:themeColor="text1"/>
        </w:rPr>
      </w:pPr>
      <w:r w:rsidRPr="00FB76EF">
        <w:rPr>
          <w:rFonts w:cstheme="minorHAnsi"/>
          <w:color w:val="000000" w:themeColor="text1"/>
        </w:rPr>
        <w:t xml:space="preserve">Understand a range of ways to use technology safely, respectfully, </w:t>
      </w:r>
      <w:proofErr w:type="gramStart"/>
      <w:r w:rsidRPr="00FB76EF">
        <w:rPr>
          <w:rFonts w:cstheme="minorHAnsi"/>
          <w:color w:val="000000" w:themeColor="text1"/>
        </w:rPr>
        <w:t>responsibly</w:t>
      </w:r>
      <w:proofErr w:type="gramEnd"/>
      <w:r w:rsidRPr="00FB76EF">
        <w:rPr>
          <w:rFonts w:cstheme="minorHAnsi"/>
          <w:color w:val="000000" w:themeColor="text1"/>
        </w:rPr>
        <w:t xml:space="preserve"> and securely, including protecting you</w:t>
      </w:r>
      <w:r w:rsidR="00323F51" w:rsidRPr="00FB76EF">
        <w:rPr>
          <w:rFonts w:cstheme="minorHAnsi"/>
          <w:color w:val="000000" w:themeColor="text1"/>
        </w:rPr>
        <w:t>r online identity and privacy</w:t>
      </w:r>
    </w:p>
    <w:p w14:paraId="7BD58C41" w14:textId="74074C11" w:rsidR="00915D5E" w:rsidRPr="00FB76EF" w:rsidRDefault="00323F51" w:rsidP="00FB76EF">
      <w:pPr>
        <w:pStyle w:val="ListParagraph"/>
        <w:numPr>
          <w:ilvl w:val="0"/>
          <w:numId w:val="12"/>
        </w:numPr>
        <w:spacing w:before="0"/>
        <w:rPr>
          <w:b/>
          <w:bCs/>
          <w:color w:val="000000" w:themeColor="text1"/>
        </w:rPr>
      </w:pPr>
      <w:r w:rsidRPr="00FB76EF">
        <w:rPr>
          <w:rFonts w:cstheme="minorHAnsi"/>
          <w:color w:val="000000" w:themeColor="text1"/>
        </w:rPr>
        <w:t>R</w:t>
      </w:r>
      <w:r w:rsidR="00915D5E" w:rsidRPr="00FB76EF">
        <w:rPr>
          <w:rFonts w:cstheme="minorHAnsi"/>
          <w:color w:val="000000" w:themeColor="text1"/>
        </w:rPr>
        <w:t xml:space="preserve">ecognise inappropriate content, </w:t>
      </w:r>
      <w:proofErr w:type="gramStart"/>
      <w:r w:rsidR="00915D5E" w:rsidRPr="00FB76EF">
        <w:rPr>
          <w:rFonts w:cstheme="minorHAnsi"/>
          <w:color w:val="000000" w:themeColor="text1"/>
        </w:rPr>
        <w:t>contact</w:t>
      </w:r>
      <w:proofErr w:type="gramEnd"/>
      <w:r w:rsidR="00915D5E" w:rsidRPr="00FB76EF">
        <w:rPr>
          <w:rFonts w:cstheme="minorHAnsi"/>
          <w:color w:val="000000" w:themeColor="text1"/>
        </w:rPr>
        <w:t xml:space="preserve"> and conduct, and know how to report concerns</w:t>
      </w:r>
    </w:p>
    <w:p w14:paraId="3BB8B4DE" w14:textId="0BF98D68" w:rsidR="00ED11BA" w:rsidRPr="00FB76EF" w:rsidRDefault="00915D5E" w:rsidP="00FB76EF">
      <w:pPr>
        <w:pStyle w:val="ListParagraph"/>
        <w:numPr>
          <w:ilvl w:val="0"/>
          <w:numId w:val="12"/>
        </w:numPr>
        <w:spacing w:before="0"/>
        <w:rPr>
          <w:rFonts w:cstheme="minorHAnsi"/>
          <w:color w:val="000000" w:themeColor="text1"/>
        </w:rPr>
      </w:pPr>
      <w:r w:rsidRPr="00FB76EF">
        <w:rPr>
          <w:rFonts w:cstheme="minorHAnsi"/>
          <w:color w:val="000000" w:themeColor="text1"/>
        </w:rPr>
        <w:t>Design and evaluate computational abstractions that model the state and behaviour of real-world problems and physical systems</w:t>
      </w:r>
      <w:r w:rsidR="00700E47" w:rsidRPr="00FB76EF">
        <w:rPr>
          <w:rFonts w:cstheme="minorHAnsi"/>
          <w:color w:val="000000" w:themeColor="text1"/>
        </w:rPr>
        <w:t>.</w:t>
      </w:r>
    </w:p>
    <w:p w14:paraId="5DBFA3CA" w14:textId="7AC7A209" w:rsidR="00ED11BA" w:rsidRPr="00700E47" w:rsidRDefault="00ED11BA" w:rsidP="00FB76EF">
      <w:pPr>
        <w:pStyle w:val="BHead"/>
        <w:spacing w:before="0"/>
      </w:pPr>
      <w:r w:rsidRPr="00700E47">
        <w:t>Assessment</w:t>
      </w:r>
    </w:p>
    <w:p w14:paraId="09A9CCDF" w14:textId="624F88DD" w:rsidR="00ED11BA" w:rsidRDefault="00ED11BA" w:rsidP="00FB76EF">
      <w:pPr>
        <w:spacing w:before="0"/>
      </w:pPr>
      <w:r>
        <w:t xml:space="preserve">The module includes </w:t>
      </w:r>
      <w:r w:rsidR="000468B2">
        <w:t xml:space="preserve">quizzes at the end of each of the first five lessons that test how well you have understood the content of the lesson. These are mostly multiple-choice questions </w:t>
      </w:r>
      <w:r w:rsidR="000468B2">
        <w:lastRenderedPageBreak/>
        <w:t>where you select the correct answer. A small number of the questions require you to drag and drop the correct answer into a template or sentence.</w:t>
      </w:r>
    </w:p>
    <w:p w14:paraId="1038FF8E" w14:textId="0DD3B85A" w:rsidR="000468B2" w:rsidRDefault="000468B2" w:rsidP="00FB76EF">
      <w:pPr>
        <w:spacing w:before="0"/>
      </w:pPr>
      <w:r>
        <w:t xml:space="preserve">The teacher may also wish to </w:t>
      </w:r>
      <w:proofErr w:type="gramStart"/>
      <w:r w:rsidR="00700E47">
        <w:t>take into account</w:t>
      </w:r>
      <w:proofErr w:type="gramEnd"/>
      <w:r w:rsidR="00700E47">
        <w:t xml:space="preserve"> the reports and presentations created for the module.</w:t>
      </w:r>
    </w:p>
    <w:p w14:paraId="67A793AC" w14:textId="30B6F3DC" w:rsidR="00700E47" w:rsidRDefault="00577643" w:rsidP="00FB76EF">
      <w:pPr>
        <w:spacing w:before="0"/>
      </w:pPr>
      <w:r>
        <w:t>The final lessons look at the concept of writing an algorithm for a driverless car and how to resolve an ethical dilemma. You will be expected to consider the issues, design a solution and justify your decisions.</w:t>
      </w:r>
    </w:p>
    <w:p w14:paraId="5878125E" w14:textId="4D99AC07" w:rsidR="005A66AD" w:rsidRDefault="005A66AD" w:rsidP="00FB76EF">
      <w:pPr>
        <w:spacing w:before="0"/>
      </w:pPr>
    </w:p>
    <w:sectPr w:rsidR="005A66AD" w:rsidSect="00FB76EF">
      <w:headerReference w:type="default" r:id="rId7"/>
      <w:footerReference w:type="default" r:id="rId8"/>
      <w:pgSz w:w="11900" w:h="16840"/>
      <w:pgMar w:top="1843" w:right="1440" w:bottom="1440" w:left="144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ADF4D" w14:textId="77777777" w:rsidR="000D6107" w:rsidRDefault="000D6107" w:rsidP="0008616C">
      <w:pPr>
        <w:spacing w:before="0" w:after="0" w:line="240" w:lineRule="auto"/>
      </w:pPr>
      <w:r>
        <w:separator/>
      </w:r>
    </w:p>
  </w:endnote>
  <w:endnote w:type="continuationSeparator" w:id="0">
    <w:p w14:paraId="7716ACF8" w14:textId="77777777" w:rsidR="000D6107" w:rsidRDefault="000D6107" w:rsidP="000861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17A64" w14:textId="57A43399" w:rsidR="0008616C" w:rsidRDefault="0008616C" w:rsidP="001F5862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41CC3" w14:textId="77777777" w:rsidR="000D6107" w:rsidRDefault="000D6107" w:rsidP="0008616C">
      <w:pPr>
        <w:spacing w:before="0" w:after="0" w:line="240" w:lineRule="auto"/>
      </w:pPr>
      <w:r>
        <w:separator/>
      </w:r>
    </w:p>
  </w:footnote>
  <w:footnote w:type="continuationSeparator" w:id="0">
    <w:p w14:paraId="162DD8B9" w14:textId="77777777" w:rsidR="000D6107" w:rsidRDefault="000D6107" w:rsidP="0008616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7BC81" w14:textId="33FA6D75" w:rsidR="0008616C" w:rsidRDefault="0008616C" w:rsidP="001F5862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3D00CD07" wp14:editId="5DEA198F">
          <wp:simplePos x="0" y="0"/>
          <wp:positionH relativeFrom="page">
            <wp:posOffset>15631</wp:posOffset>
          </wp:positionH>
          <wp:positionV relativeFrom="paragraph">
            <wp:posOffset>-461108</wp:posOffset>
          </wp:positionV>
          <wp:extent cx="7562027" cy="1019175"/>
          <wp:effectExtent l="0" t="0" r="127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027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The ethics of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03B13"/>
    <w:multiLevelType w:val="hybridMultilevel"/>
    <w:tmpl w:val="0B9A7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F190C"/>
    <w:multiLevelType w:val="hybridMultilevel"/>
    <w:tmpl w:val="AFC0E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7301D"/>
    <w:multiLevelType w:val="hybridMultilevel"/>
    <w:tmpl w:val="295AE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54534"/>
    <w:multiLevelType w:val="hybridMultilevel"/>
    <w:tmpl w:val="ABCC2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35244"/>
    <w:multiLevelType w:val="hybridMultilevel"/>
    <w:tmpl w:val="A6F6B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22230"/>
    <w:multiLevelType w:val="hybridMultilevel"/>
    <w:tmpl w:val="70AE62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31C45"/>
    <w:multiLevelType w:val="hybridMultilevel"/>
    <w:tmpl w:val="886E5B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44AB4"/>
    <w:multiLevelType w:val="hybridMultilevel"/>
    <w:tmpl w:val="332A4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375202">
    <w:abstractNumId w:val="3"/>
  </w:num>
  <w:num w:numId="2" w16cid:durableId="240406459">
    <w:abstractNumId w:val="7"/>
  </w:num>
  <w:num w:numId="3" w16cid:durableId="846750100">
    <w:abstractNumId w:val="2"/>
  </w:num>
  <w:num w:numId="4" w16cid:durableId="233127737">
    <w:abstractNumId w:val="9"/>
  </w:num>
  <w:num w:numId="5" w16cid:durableId="520362341">
    <w:abstractNumId w:val="4"/>
  </w:num>
  <w:num w:numId="6" w16cid:durableId="472988786">
    <w:abstractNumId w:val="0"/>
  </w:num>
  <w:num w:numId="7" w16cid:durableId="1504929085">
    <w:abstractNumId w:val="5"/>
  </w:num>
  <w:num w:numId="8" w16cid:durableId="563834432">
    <w:abstractNumId w:val="10"/>
  </w:num>
  <w:num w:numId="9" w16cid:durableId="1722827130">
    <w:abstractNumId w:val="8"/>
  </w:num>
  <w:num w:numId="10" w16cid:durableId="1514026198">
    <w:abstractNumId w:val="1"/>
  </w:num>
  <w:num w:numId="11" w16cid:durableId="1462310075">
    <w:abstractNumId w:val="11"/>
  </w:num>
  <w:num w:numId="12" w16cid:durableId="1845511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5D9"/>
    <w:rsid w:val="000468B2"/>
    <w:rsid w:val="0008616C"/>
    <w:rsid w:val="000C66A5"/>
    <w:rsid w:val="000D6107"/>
    <w:rsid w:val="001100A8"/>
    <w:rsid w:val="001F5862"/>
    <w:rsid w:val="00302464"/>
    <w:rsid w:val="00323F51"/>
    <w:rsid w:val="00330DCB"/>
    <w:rsid w:val="00351913"/>
    <w:rsid w:val="00373D3D"/>
    <w:rsid w:val="003B78FE"/>
    <w:rsid w:val="004A5CB5"/>
    <w:rsid w:val="0055532C"/>
    <w:rsid w:val="00560CFD"/>
    <w:rsid w:val="00577643"/>
    <w:rsid w:val="005A66AD"/>
    <w:rsid w:val="006058D4"/>
    <w:rsid w:val="006948ED"/>
    <w:rsid w:val="00700E47"/>
    <w:rsid w:val="007316D6"/>
    <w:rsid w:val="0076458A"/>
    <w:rsid w:val="00915D5E"/>
    <w:rsid w:val="00AD0044"/>
    <w:rsid w:val="00DC1BCA"/>
    <w:rsid w:val="00E00A87"/>
    <w:rsid w:val="00ED11BA"/>
    <w:rsid w:val="00F16A7D"/>
    <w:rsid w:val="00F275D9"/>
    <w:rsid w:val="00FB63C1"/>
    <w:rsid w:val="00FB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2A6F52"/>
  <w14:defaultImageDpi w14:val="330"/>
  <w15:chartTrackingRefBased/>
  <w15:docId w15:val="{1EDA776A-A7C3-604A-A096-F6E08E16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F51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323F51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5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F5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F51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A66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5A66A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3D3D"/>
  </w:style>
  <w:style w:type="character" w:styleId="CommentReference">
    <w:name w:val="annotation reference"/>
    <w:basedOn w:val="DefaultParagraphFont"/>
    <w:uiPriority w:val="99"/>
    <w:semiHidden/>
    <w:unhideWhenUsed/>
    <w:rsid w:val="00323F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3F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3F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3F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3F51"/>
    <w:rPr>
      <w:b/>
      <w:bCs/>
      <w:sz w:val="20"/>
      <w:szCs w:val="20"/>
    </w:rPr>
  </w:style>
  <w:style w:type="paragraph" w:customStyle="1" w:styleId="BHead">
    <w:name w:val="B Head"/>
    <w:basedOn w:val="Normal"/>
    <w:link w:val="BHeadChar"/>
    <w:qFormat/>
    <w:rsid w:val="00323F51"/>
    <w:rPr>
      <w:b/>
      <w:color w:val="1DAEE4"/>
      <w:sz w:val="28"/>
    </w:rPr>
  </w:style>
  <w:style w:type="character" w:customStyle="1" w:styleId="BHeadChar">
    <w:name w:val="B Head Char"/>
    <w:basedOn w:val="DefaultParagraphFont"/>
    <w:link w:val="BHead"/>
    <w:rsid w:val="00323F51"/>
    <w:rPr>
      <w:b/>
      <w:color w:val="1DAEE4"/>
      <w:sz w:val="28"/>
    </w:r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323F51"/>
    <w:rPr>
      <w:b/>
      <w:color w:val="1DAEE4"/>
      <w:sz w:val="36"/>
      <w:szCs w:val="36"/>
    </w:rPr>
  </w:style>
  <w:style w:type="paragraph" w:customStyle="1" w:styleId="Normal1">
    <w:name w:val="Normal1"/>
    <w:link w:val="Normal1Char"/>
    <w:rsid w:val="00323F51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er">
    <w:name w:val="header"/>
    <w:basedOn w:val="Normal"/>
    <w:link w:val="HeaderChar"/>
    <w:uiPriority w:val="99"/>
    <w:unhideWhenUsed/>
    <w:rsid w:val="00323F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F51"/>
  </w:style>
  <w:style w:type="paragraph" w:styleId="Footer">
    <w:name w:val="footer"/>
    <w:basedOn w:val="Normal"/>
    <w:link w:val="FooterChar"/>
    <w:uiPriority w:val="99"/>
    <w:unhideWhenUsed/>
    <w:rsid w:val="00323F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F51"/>
  </w:style>
  <w:style w:type="paragraph" w:styleId="Title">
    <w:name w:val="Title"/>
    <w:basedOn w:val="Normal"/>
    <w:next w:val="Normal"/>
    <w:link w:val="TitleChar"/>
    <w:uiPriority w:val="10"/>
    <w:qFormat/>
    <w:rsid w:val="00323F51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23F51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323F51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323F51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323F51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23F51"/>
    <w:pPr>
      <w:numPr>
        <w:numId w:val="5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323F51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323F51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323F51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23F5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23F51"/>
    <w:pPr>
      <w:numPr>
        <w:numId w:val="8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323F51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323F51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323F51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323F51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323F51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CHead">
    <w:name w:val="C Head"/>
    <w:basedOn w:val="BHead"/>
    <w:link w:val="CHeadChar"/>
    <w:qFormat/>
    <w:rsid w:val="00323F51"/>
    <w:rPr>
      <w:i/>
    </w:rPr>
  </w:style>
  <w:style w:type="character" w:customStyle="1" w:styleId="CHeadChar">
    <w:name w:val="C Head Char"/>
    <w:basedOn w:val="BHeadChar"/>
    <w:link w:val="CHead"/>
    <w:rsid w:val="00323F51"/>
    <w:rPr>
      <w:b/>
      <w:i/>
      <w:color w:val="1DAEE4"/>
      <w:sz w:val="28"/>
    </w:rPr>
  </w:style>
  <w:style w:type="paragraph" w:customStyle="1" w:styleId="DHead">
    <w:name w:val="D Head"/>
    <w:basedOn w:val="CHead"/>
    <w:link w:val="DHeadChar"/>
    <w:qFormat/>
    <w:rsid w:val="00323F51"/>
    <w:rPr>
      <w:b w:val="0"/>
    </w:rPr>
  </w:style>
  <w:style w:type="character" w:customStyle="1" w:styleId="DHeadChar">
    <w:name w:val="D Head Char"/>
    <w:basedOn w:val="CHeadChar"/>
    <w:link w:val="DHead"/>
    <w:rsid w:val="00323F51"/>
    <w:rPr>
      <w:b w:val="0"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Light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 blue.dotx</Template>
  <TotalTime>35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Rouse</dc:creator>
  <cp:keywords/>
  <dc:description/>
  <cp:lastModifiedBy>Lea Albrechtsen</cp:lastModifiedBy>
  <cp:revision>9</cp:revision>
  <dcterms:created xsi:type="dcterms:W3CDTF">2022-07-31T10:54:00Z</dcterms:created>
  <dcterms:modified xsi:type="dcterms:W3CDTF">2022-10-06T16:30:00Z</dcterms:modified>
</cp:coreProperties>
</file>