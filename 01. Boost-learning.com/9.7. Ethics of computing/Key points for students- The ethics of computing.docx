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878C" w14:textId="77777777" w:rsidR="00F82227" w:rsidRDefault="00F82227" w:rsidP="008525A2">
      <w:pPr>
        <w:pStyle w:val="Heading1"/>
      </w:pPr>
      <w:r>
        <w:t>Key points for students</w:t>
      </w:r>
    </w:p>
    <w:p w14:paraId="6B88D4F0" w14:textId="59910651" w:rsidR="00F07746" w:rsidRDefault="00654FAB">
      <w:r>
        <w:t xml:space="preserve">To use </w:t>
      </w:r>
      <w:r w:rsidR="00403558">
        <w:t>S</w:t>
      </w:r>
      <w:r w:rsidR="00F07AD6">
        <w:t>ketchpad to create a simple drawing</w:t>
      </w:r>
      <w:r w:rsidR="008525A2">
        <w:t xml:space="preserve"> navigate to</w:t>
      </w:r>
    </w:p>
    <w:p w14:paraId="36075787" w14:textId="3B8B2FA4" w:rsidR="00F07746" w:rsidRDefault="00E11384">
      <w:hyperlink r:id="rId7" w:history="1">
        <w:r w:rsidR="00F07746" w:rsidRPr="008525A2">
          <w:rPr>
            <w:rStyle w:val="Hyperlink"/>
          </w:rPr>
          <w:t>https://www.sketch.io/sketchpad/</w:t>
        </w:r>
      </w:hyperlink>
    </w:p>
    <w:p w14:paraId="5EE6C40F" w14:textId="6AFB19E0" w:rsidR="00F07746" w:rsidRDefault="00F07746">
      <w:r>
        <w:t>There are a range of drawing tools available.</w:t>
      </w:r>
    </w:p>
    <w:p w14:paraId="7714534E" w14:textId="1E22131E" w:rsidR="00F07746" w:rsidRDefault="00F07746">
      <w:r w:rsidRPr="00F07746">
        <w:rPr>
          <w:noProof/>
          <w:lang w:eastAsia="en-GB"/>
        </w:rPr>
        <w:drawing>
          <wp:inline distT="0" distB="0" distL="0" distR="0" wp14:anchorId="1C44169B" wp14:editId="6616EFA0">
            <wp:extent cx="3347689" cy="2495550"/>
            <wp:effectExtent l="0" t="0" r="5715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7689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14CC" w14:textId="45A489CA" w:rsidR="00F07AD6" w:rsidRDefault="00654FAB">
      <w:r>
        <w:t xml:space="preserve">To use </w:t>
      </w:r>
      <w:r w:rsidR="00F07AD6">
        <w:t>Canva</w:t>
      </w:r>
      <w:r w:rsidR="00403558">
        <w:t xml:space="preserve"> </w:t>
      </w:r>
      <w:r>
        <w:t xml:space="preserve">to create an infographic </w:t>
      </w:r>
      <w:r w:rsidR="00F07AD6">
        <w:t>you will need to create an account.</w:t>
      </w:r>
    </w:p>
    <w:p w14:paraId="4AE3668E" w14:textId="2BAC2F76" w:rsidR="00403558" w:rsidRDefault="00F07AD6">
      <w:r>
        <w:t xml:space="preserve">Navigate to </w:t>
      </w:r>
      <w:hyperlink r:id="rId9" w:history="1">
        <w:r w:rsidRPr="00FF43C9">
          <w:rPr>
            <w:rStyle w:val="Hyperlink"/>
          </w:rPr>
          <w:t>https://www.canva.com/</w:t>
        </w:r>
      </w:hyperlink>
      <w:r w:rsidR="00403558">
        <w:t xml:space="preserve"> to register.</w:t>
      </w:r>
    </w:p>
    <w:p w14:paraId="16E3ADB9" w14:textId="07A59A23" w:rsidR="00F07AD6" w:rsidRDefault="00654FAB">
      <w:r>
        <w:t>Then, f</w:t>
      </w:r>
      <w:r w:rsidR="00F07AD6">
        <w:t>rom the home screen navigate to templates,</w:t>
      </w:r>
      <w:r w:rsidR="00403558">
        <w:t xml:space="preserve"> then to</w:t>
      </w:r>
      <w:r w:rsidR="00F07AD6">
        <w:t xml:space="preserve"> marketing and select the infographics option.</w:t>
      </w:r>
    </w:p>
    <w:p w14:paraId="4C6F2E17" w14:textId="6E6D5007" w:rsidR="00F07AD6" w:rsidRDefault="00F07AD6">
      <w:r w:rsidRPr="00F07AD6">
        <w:rPr>
          <w:noProof/>
          <w:lang w:eastAsia="en-GB"/>
        </w:rPr>
        <w:drawing>
          <wp:inline distT="0" distB="0" distL="0" distR="0" wp14:anchorId="47D1C114" wp14:editId="1F386B68">
            <wp:extent cx="5268997" cy="2801566"/>
            <wp:effectExtent l="0" t="0" r="8255" b="0"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ebsit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594" cy="282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AD6" w:rsidSect="00F82227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AB462" w14:textId="77777777" w:rsidR="0079202F" w:rsidRDefault="0079202F" w:rsidP="008525A2">
      <w:pPr>
        <w:spacing w:before="0" w:after="0" w:line="240" w:lineRule="auto"/>
      </w:pPr>
      <w:r>
        <w:separator/>
      </w:r>
    </w:p>
  </w:endnote>
  <w:endnote w:type="continuationSeparator" w:id="0">
    <w:p w14:paraId="7D5C0558" w14:textId="77777777" w:rsidR="0079202F" w:rsidRDefault="0079202F" w:rsidP="008525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1C3AC" w14:textId="3F1F9863" w:rsidR="008525A2" w:rsidRDefault="008525A2" w:rsidP="008525A2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DA80E" w14:textId="77777777" w:rsidR="0079202F" w:rsidRDefault="0079202F" w:rsidP="008525A2">
      <w:pPr>
        <w:spacing w:before="0" w:after="0" w:line="240" w:lineRule="auto"/>
      </w:pPr>
      <w:r>
        <w:separator/>
      </w:r>
    </w:p>
  </w:footnote>
  <w:footnote w:type="continuationSeparator" w:id="0">
    <w:p w14:paraId="210DF717" w14:textId="77777777" w:rsidR="0079202F" w:rsidRDefault="0079202F" w:rsidP="008525A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B758" w14:textId="63B9E30C" w:rsidR="008525A2" w:rsidRDefault="008525A2" w:rsidP="008525A2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0BE07ED8" wp14:editId="569A2CFD">
          <wp:simplePos x="0" y="0"/>
          <wp:positionH relativeFrom="page">
            <wp:posOffset>15766</wp:posOffset>
          </wp:positionH>
          <wp:positionV relativeFrom="paragraph">
            <wp:posOffset>-434186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027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The ethics of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723339">
    <w:abstractNumId w:val="1"/>
  </w:num>
  <w:num w:numId="2" w16cid:durableId="1821266035">
    <w:abstractNumId w:val="0"/>
  </w:num>
  <w:num w:numId="3" w16cid:durableId="2035886110">
    <w:abstractNumId w:val="2"/>
  </w:num>
  <w:num w:numId="4" w16cid:durableId="1878274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27"/>
    <w:rsid w:val="000A1DF3"/>
    <w:rsid w:val="002148F2"/>
    <w:rsid w:val="00283450"/>
    <w:rsid w:val="002A2653"/>
    <w:rsid w:val="00403558"/>
    <w:rsid w:val="004A377A"/>
    <w:rsid w:val="00547574"/>
    <w:rsid w:val="00654FAB"/>
    <w:rsid w:val="0079202F"/>
    <w:rsid w:val="00843409"/>
    <w:rsid w:val="008525A2"/>
    <w:rsid w:val="00894386"/>
    <w:rsid w:val="00AA6677"/>
    <w:rsid w:val="00B931F5"/>
    <w:rsid w:val="00C36559"/>
    <w:rsid w:val="00DD3835"/>
    <w:rsid w:val="00E11384"/>
    <w:rsid w:val="00E30870"/>
    <w:rsid w:val="00E52ABF"/>
    <w:rsid w:val="00F07746"/>
    <w:rsid w:val="00F07AD6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B74B9E"/>
  <w15:chartTrackingRefBased/>
  <w15:docId w15:val="{3E4115EC-E9A5-024C-A74A-81F3476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5A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8525A2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7AD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7A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54FAB"/>
  </w:style>
  <w:style w:type="paragraph" w:styleId="Header">
    <w:name w:val="header"/>
    <w:basedOn w:val="Normal"/>
    <w:link w:val="HeaderChar"/>
    <w:uiPriority w:val="99"/>
    <w:unhideWhenUsed/>
    <w:rsid w:val="008525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5A2"/>
  </w:style>
  <w:style w:type="paragraph" w:styleId="Footer">
    <w:name w:val="footer"/>
    <w:basedOn w:val="Normal"/>
    <w:link w:val="FooterChar"/>
    <w:uiPriority w:val="99"/>
    <w:unhideWhenUsed/>
    <w:rsid w:val="008525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5A2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8525A2"/>
    <w:rPr>
      <w:b/>
      <w:color w:val="1DAEE4"/>
      <w:sz w:val="36"/>
      <w:szCs w:val="36"/>
    </w:rPr>
  </w:style>
  <w:style w:type="paragraph" w:customStyle="1" w:styleId="Normal1">
    <w:name w:val="Normal1"/>
    <w:link w:val="Normal1Char"/>
    <w:rsid w:val="008525A2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8525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25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5A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5A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5A2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5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5A2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525A2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525A2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8525A2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8525A2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8525A2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8525A2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8525A2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525A2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8525A2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8525A2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8525A2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525A2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8525A2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8525A2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525A2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8525A2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8525A2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8525A2"/>
    <w:rPr>
      <w:i/>
    </w:rPr>
  </w:style>
  <w:style w:type="character" w:customStyle="1" w:styleId="BHeadChar">
    <w:name w:val="B Head Char"/>
    <w:basedOn w:val="DefaultParagraphFont"/>
    <w:link w:val="BHead"/>
    <w:rsid w:val="008525A2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8525A2"/>
    <w:rPr>
      <w:b/>
      <w:i/>
      <w:color w:val="1DAEE4"/>
      <w:sz w:val="28"/>
    </w:rPr>
  </w:style>
  <w:style w:type="paragraph" w:customStyle="1" w:styleId="DHead">
    <w:name w:val="D Head"/>
    <w:basedOn w:val="CHead"/>
    <w:link w:val="DHeadChar"/>
    <w:qFormat/>
    <w:rsid w:val="008525A2"/>
    <w:rPr>
      <w:b w:val="0"/>
    </w:rPr>
  </w:style>
  <w:style w:type="character" w:customStyle="1" w:styleId="DHeadChar">
    <w:name w:val="D Head Char"/>
    <w:basedOn w:val="CHeadChar"/>
    <w:link w:val="DHead"/>
    <w:rsid w:val="008525A2"/>
    <w:rPr>
      <w:b w:val="0"/>
      <w:i/>
      <w:color w:val="1DAEE4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525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ketch.io/sketchpad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canva.com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Light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 blue.dotx</Template>
  <TotalTime>7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4</cp:revision>
  <dcterms:created xsi:type="dcterms:W3CDTF">2022-08-01T13:49:00Z</dcterms:created>
  <dcterms:modified xsi:type="dcterms:W3CDTF">2022-10-06T16:32:00Z</dcterms:modified>
</cp:coreProperties>
</file>