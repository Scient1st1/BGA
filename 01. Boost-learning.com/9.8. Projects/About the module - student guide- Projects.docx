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156060" w14:textId="26EC4A9F" w:rsidR="006720FC" w:rsidRPr="00175F22" w:rsidRDefault="00F275D9" w:rsidP="00CA36AE">
      <w:pPr>
        <w:pStyle w:val="Heading1"/>
        <w:spacing w:before="0"/>
      </w:pPr>
      <w:r w:rsidRPr="00175F22">
        <w:t>About the module: Student guide</w:t>
      </w:r>
    </w:p>
    <w:p w14:paraId="4D5A2FA9" w14:textId="3A54CD80" w:rsidR="00B14F4B" w:rsidRDefault="00C103F1" w:rsidP="00CA36AE">
      <w:pPr>
        <w:spacing w:before="0"/>
      </w:pPr>
      <w:r>
        <w:t xml:space="preserve">This module gives you the opportunity to use </w:t>
      </w:r>
      <w:r w:rsidR="00B14F4B">
        <w:t>the</w:t>
      </w:r>
      <w:r>
        <w:t xml:space="preserve"> skills </w:t>
      </w:r>
      <w:r w:rsidR="00B14F4B">
        <w:t>you have developed through</w:t>
      </w:r>
      <w:r w:rsidR="00984E77">
        <w:t>out</w:t>
      </w:r>
      <w:r w:rsidR="00B14F4B">
        <w:t xml:space="preserve"> this course </w:t>
      </w:r>
      <w:r>
        <w:t xml:space="preserve">to create a solution to a </w:t>
      </w:r>
      <w:r w:rsidR="00984E77">
        <w:t xml:space="preserve">substantive </w:t>
      </w:r>
      <w:r>
        <w:t xml:space="preserve">problem. </w:t>
      </w:r>
    </w:p>
    <w:p w14:paraId="6F2562AD" w14:textId="11DB559B" w:rsidR="00C103F1" w:rsidRDefault="00C103F1" w:rsidP="00CA36AE">
      <w:pPr>
        <w:spacing w:before="0"/>
      </w:pPr>
      <w:r>
        <w:t>There are three project briefs to choose from</w:t>
      </w:r>
      <w:r w:rsidR="00984E77">
        <w:t xml:space="preserve"> and</w:t>
      </w:r>
      <w:r>
        <w:t xml:space="preserve"> you may be asked to complete one or two of the projects</w:t>
      </w:r>
      <w:r w:rsidR="00984E77">
        <w:t xml:space="preserve"> by your teacher.</w:t>
      </w:r>
    </w:p>
    <w:p w14:paraId="711CA0CA" w14:textId="4F12170C" w:rsidR="00984E77" w:rsidRDefault="00C103F1" w:rsidP="00CA36AE">
      <w:pPr>
        <w:spacing w:before="0"/>
      </w:pPr>
      <w:r>
        <w:t xml:space="preserve">The choice of project(s) may depend on the options </w:t>
      </w:r>
      <w:r w:rsidR="004B5A33">
        <w:t xml:space="preserve">available </w:t>
      </w:r>
      <w:r>
        <w:t>for KS4</w:t>
      </w:r>
      <w:r w:rsidR="00984E77">
        <w:t xml:space="preserve"> or </w:t>
      </w:r>
      <w:r w:rsidR="004B5A33">
        <w:t xml:space="preserve">be </w:t>
      </w:r>
      <w:r w:rsidR="00984E77">
        <w:t>based on what the teacher wishes to assess.</w:t>
      </w:r>
      <w:r>
        <w:t xml:space="preserve"> </w:t>
      </w:r>
    </w:p>
    <w:p w14:paraId="2AFCCC74" w14:textId="0B9D5646" w:rsidR="004912DA" w:rsidRDefault="00984E77" w:rsidP="00CA36AE">
      <w:pPr>
        <w:spacing w:before="0"/>
      </w:pPr>
      <w:r w:rsidRPr="00CA36AE">
        <w:rPr>
          <w:b/>
          <w:bCs/>
        </w:rPr>
        <w:t>Project 1</w:t>
      </w:r>
      <w:r>
        <w:t>: You will be guided to design, develop and test two programs: an arithmetic quiz and a password strength program.</w:t>
      </w:r>
    </w:p>
    <w:p w14:paraId="0DD9586F" w14:textId="46977CE8" w:rsidR="00984E77" w:rsidRDefault="00984E77" w:rsidP="00CA36AE">
      <w:pPr>
        <w:spacing w:before="0"/>
      </w:pPr>
      <w:r w:rsidRPr="00CA36AE">
        <w:rPr>
          <w:b/>
          <w:bCs/>
        </w:rPr>
        <w:t>Project 2</w:t>
      </w:r>
      <w:r>
        <w:t>: You will use a spreadsheet to build a finance system for a hotel. You are given data about guests, hotel charges and costs and must use formulae to link data and perform calculations to populate an invoice and simple accounts. You are also asked to review the profitability of a number of scenarios.</w:t>
      </w:r>
    </w:p>
    <w:p w14:paraId="697F9DC2" w14:textId="7DFC7F25" w:rsidR="00984E77" w:rsidRDefault="00984E77" w:rsidP="00CA36AE">
      <w:pPr>
        <w:spacing w:before="0"/>
      </w:pPr>
      <w:r w:rsidRPr="00CA36AE">
        <w:rPr>
          <w:b/>
          <w:bCs/>
        </w:rPr>
        <w:t>Project 3</w:t>
      </w:r>
      <w:r>
        <w:t>: You will use image creation and audio- and video-editing software to create a 30-second multi-media advert to promote a theme park. You will be supplied with a range of sound and video files but can choose to source your own.</w:t>
      </w:r>
    </w:p>
    <w:p w14:paraId="1C3A0425" w14:textId="7E7B1BA6" w:rsidR="00984E77" w:rsidRDefault="00984E77" w:rsidP="00CA36AE">
      <w:pPr>
        <w:spacing w:before="0"/>
      </w:pPr>
      <w:r>
        <w:t>There is stage by stage guidance for each of the projects to encourage an iterative approach to design and development. By using an iterative approach, and saving each iteration, it is possible to backtrack to a previous working version if you make any mistakes or decide to change the design at any stage.</w:t>
      </w:r>
    </w:p>
    <w:p w14:paraId="0FC8596C" w14:textId="0776B595" w:rsidR="00F16A7D" w:rsidRDefault="00F16A7D" w:rsidP="00CA36AE">
      <w:pPr>
        <w:pStyle w:val="BHead"/>
        <w:spacing w:before="0"/>
      </w:pPr>
      <w:r w:rsidRPr="001100A8">
        <w:t>Software</w:t>
      </w:r>
    </w:p>
    <w:p w14:paraId="146F11A6" w14:textId="7020CC93" w:rsidR="00F275D9" w:rsidRDefault="00C103F1" w:rsidP="00CA36AE">
      <w:pPr>
        <w:spacing w:before="0"/>
      </w:pPr>
      <w:r w:rsidRPr="00CA36AE">
        <w:rPr>
          <w:b/>
          <w:bCs/>
        </w:rPr>
        <w:t>Project 1</w:t>
      </w:r>
      <w:r>
        <w:t xml:space="preserve">: You will have studied Python throughout this course, but the project activities can be completed in any suitable high-level programming language. </w:t>
      </w:r>
    </w:p>
    <w:p w14:paraId="362B8C15" w14:textId="124172B1" w:rsidR="00C103F1" w:rsidRDefault="00C103F1" w:rsidP="00CA36AE">
      <w:pPr>
        <w:spacing w:before="0"/>
      </w:pPr>
      <w:r w:rsidRPr="00CA36AE">
        <w:rPr>
          <w:b/>
          <w:bCs/>
        </w:rPr>
        <w:t>Project 2</w:t>
      </w:r>
      <w:r>
        <w:t>: This project uses the spreadsheet skills you have de</w:t>
      </w:r>
      <w:r w:rsidR="009C153E">
        <w:t>veloped throughout the course.</w:t>
      </w:r>
    </w:p>
    <w:p w14:paraId="35DED178" w14:textId="78304282" w:rsidR="00C103F1" w:rsidRPr="00AD0044" w:rsidRDefault="00C103F1" w:rsidP="00CA36AE">
      <w:pPr>
        <w:spacing w:before="0"/>
      </w:pPr>
      <w:r w:rsidRPr="00CA36AE">
        <w:rPr>
          <w:b/>
          <w:bCs/>
        </w:rPr>
        <w:t>Project 3</w:t>
      </w:r>
      <w:r>
        <w:t xml:space="preserve">: This project uses image creation, audio editing and video editing skills developed during the course. </w:t>
      </w:r>
    </w:p>
    <w:p w14:paraId="007D668E" w14:textId="007B0ED0" w:rsidR="00700E47" w:rsidRPr="00700E47" w:rsidRDefault="009C153E" w:rsidP="00CA36AE">
      <w:pPr>
        <w:pStyle w:val="BHead"/>
        <w:spacing w:before="0"/>
      </w:pPr>
      <w:r>
        <w:t>What you will learn</w:t>
      </w:r>
    </w:p>
    <w:p w14:paraId="34A284B1" w14:textId="77777777" w:rsidR="00F275D9" w:rsidRDefault="00F275D9" w:rsidP="00CA36AE">
      <w:pPr>
        <w:spacing w:before="0"/>
      </w:pPr>
      <w:r>
        <w:t xml:space="preserve">By the end of the </w:t>
      </w:r>
      <w:proofErr w:type="gramStart"/>
      <w:r>
        <w:t>module</w:t>
      </w:r>
      <w:proofErr w:type="gramEnd"/>
      <w:r>
        <w:t xml:space="preserve"> you should: </w:t>
      </w:r>
    </w:p>
    <w:p w14:paraId="32D83EAA" w14:textId="0C684D96" w:rsidR="00F275D9" w:rsidRDefault="009C153E" w:rsidP="00CA36AE">
      <w:pPr>
        <w:pStyle w:val="ListParagraph"/>
        <w:numPr>
          <w:ilvl w:val="0"/>
          <w:numId w:val="10"/>
        </w:numPr>
        <w:spacing w:before="0"/>
      </w:pPr>
      <w:r>
        <w:t>K</w:t>
      </w:r>
      <w:r w:rsidR="00F275D9">
        <w:t>now more about:</w:t>
      </w:r>
    </w:p>
    <w:p w14:paraId="0B9755BD" w14:textId="0BE3D927" w:rsidR="00F275D9" w:rsidRDefault="009C153E" w:rsidP="00CA36AE">
      <w:pPr>
        <w:pStyle w:val="ListParagraph"/>
        <w:numPr>
          <w:ilvl w:val="1"/>
          <w:numId w:val="3"/>
        </w:numPr>
        <w:spacing w:before="0"/>
      </w:pPr>
      <w:r>
        <w:t>P</w:t>
      </w:r>
      <w:r w:rsidR="004912DA">
        <w:t>lanning a solution to a substantive product</w:t>
      </w:r>
    </w:p>
    <w:p w14:paraId="5D61F915" w14:textId="105A7AC2" w:rsidR="004912DA" w:rsidRDefault="009C153E" w:rsidP="00CA36AE">
      <w:pPr>
        <w:pStyle w:val="ListParagraph"/>
        <w:numPr>
          <w:ilvl w:val="1"/>
          <w:numId w:val="3"/>
        </w:numPr>
        <w:spacing w:before="0"/>
      </w:pPr>
      <w:r>
        <w:t>D</w:t>
      </w:r>
      <w:r w:rsidR="004912DA">
        <w:t>eveloping a substantive project</w:t>
      </w:r>
    </w:p>
    <w:p w14:paraId="79D99A57" w14:textId="22288B0E" w:rsidR="0076458A" w:rsidRDefault="009C153E" w:rsidP="00CA36AE">
      <w:pPr>
        <w:pStyle w:val="ListParagraph"/>
        <w:numPr>
          <w:ilvl w:val="1"/>
          <w:numId w:val="3"/>
        </w:numPr>
        <w:spacing w:before="0"/>
      </w:pPr>
      <w:r>
        <w:t>U</w:t>
      </w:r>
      <w:r w:rsidR="0076458A">
        <w:t xml:space="preserve">sing </w:t>
      </w:r>
      <w:r w:rsidR="004912DA">
        <w:t>a range of software to develop a substantive product</w:t>
      </w:r>
    </w:p>
    <w:p w14:paraId="5CDB4B6A" w14:textId="1A2085DD" w:rsidR="004912DA" w:rsidRDefault="009C153E" w:rsidP="00CA36AE">
      <w:pPr>
        <w:pStyle w:val="ListParagraph"/>
        <w:numPr>
          <w:ilvl w:val="1"/>
          <w:numId w:val="3"/>
        </w:numPr>
        <w:spacing w:before="0"/>
      </w:pPr>
      <w:r>
        <w:t>T</w:t>
      </w:r>
      <w:r w:rsidR="004912DA">
        <w:t>he iterative approach to product design and development</w:t>
      </w:r>
    </w:p>
    <w:p w14:paraId="6D1DAA4C" w14:textId="0151B97B" w:rsidR="00F275D9" w:rsidRDefault="009C153E" w:rsidP="00CA36AE">
      <w:pPr>
        <w:pStyle w:val="ListParagraph"/>
        <w:numPr>
          <w:ilvl w:val="0"/>
          <w:numId w:val="11"/>
        </w:numPr>
        <w:spacing w:before="0"/>
      </w:pPr>
      <w:r>
        <w:lastRenderedPageBreak/>
        <w:t>B</w:t>
      </w:r>
      <w:r w:rsidR="00F275D9">
        <w:t>e able to:</w:t>
      </w:r>
    </w:p>
    <w:p w14:paraId="7E341A33" w14:textId="561395C0" w:rsidR="00F275D9" w:rsidRDefault="004912DA" w:rsidP="00CA36AE">
      <w:pPr>
        <w:pStyle w:val="ListParagraph"/>
        <w:numPr>
          <w:ilvl w:val="1"/>
          <w:numId w:val="2"/>
        </w:numPr>
        <w:spacing w:before="0"/>
      </w:pPr>
      <w:r>
        <w:t>analyse, design, develop and test a substantive product</w:t>
      </w:r>
    </w:p>
    <w:p w14:paraId="6BCEE8D6" w14:textId="2FA35414" w:rsidR="00F275D9" w:rsidRDefault="00F275D9" w:rsidP="00CA36AE">
      <w:pPr>
        <w:pStyle w:val="ListParagraph"/>
        <w:numPr>
          <w:ilvl w:val="1"/>
          <w:numId w:val="2"/>
        </w:numPr>
        <w:spacing w:before="0"/>
      </w:pPr>
      <w:r>
        <w:t xml:space="preserve">use your knowledge of </w:t>
      </w:r>
      <w:r w:rsidR="004912DA">
        <w:t>a range of software to create a solution to a substantive product</w:t>
      </w:r>
      <w:r w:rsidR="00287C8B">
        <w:t>.</w:t>
      </w:r>
    </w:p>
    <w:p w14:paraId="6872FE27" w14:textId="511C4D78" w:rsidR="00700E47" w:rsidRDefault="00287C8B" w:rsidP="00CA36AE">
      <w:pPr>
        <w:pStyle w:val="BHead"/>
        <w:spacing w:before="0"/>
      </w:pPr>
      <w:r>
        <w:t>National Curriculum</w:t>
      </w:r>
    </w:p>
    <w:p w14:paraId="4D67C710" w14:textId="4C42E5B5" w:rsidR="00FB63C1" w:rsidRPr="00287C8B" w:rsidRDefault="00FB63C1" w:rsidP="00CA36AE">
      <w:pPr>
        <w:spacing w:before="0"/>
        <w:rPr>
          <w:rFonts w:eastAsia="Times New Roman" w:cstheme="minorHAnsi"/>
          <w:lang w:eastAsia="en-GB"/>
        </w:rPr>
      </w:pPr>
      <w:r>
        <w:rPr>
          <w:rFonts w:eastAsia="Times New Roman" w:cstheme="minorHAnsi"/>
          <w:lang w:eastAsia="en-GB"/>
        </w:rPr>
        <w:t xml:space="preserve">In this </w:t>
      </w:r>
      <w:r w:rsidR="00E00A87">
        <w:rPr>
          <w:rFonts w:eastAsia="Times New Roman" w:cstheme="minorHAnsi"/>
          <w:lang w:eastAsia="en-GB"/>
        </w:rPr>
        <w:t>module</w:t>
      </w:r>
      <w:r>
        <w:rPr>
          <w:rFonts w:eastAsia="Times New Roman" w:cstheme="minorHAnsi"/>
          <w:lang w:eastAsia="en-GB"/>
        </w:rPr>
        <w:t xml:space="preserve"> </w:t>
      </w:r>
      <w:r w:rsidR="00302464">
        <w:rPr>
          <w:rFonts w:eastAsia="Times New Roman" w:cstheme="minorHAnsi"/>
          <w:lang w:eastAsia="en-GB"/>
        </w:rPr>
        <w:t>you will</w:t>
      </w:r>
      <w:r w:rsidR="006B3555">
        <w:rPr>
          <w:rFonts w:eastAsia="Times New Roman" w:cstheme="minorHAnsi"/>
          <w:lang w:eastAsia="en-GB"/>
        </w:rPr>
        <w:t xml:space="preserve"> have the opportunity to cover many of the following national curriculum targets</w:t>
      </w:r>
      <w:r w:rsidR="00302464">
        <w:rPr>
          <w:rFonts w:eastAsia="Times New Roman" w:cstheme="minorHAnsi"/>
          <w:lang w:eastAsia="en-GB"/>
        </w:rPr>
        <w:t>:</w:t>
      </w:r>
    </w:p>
    <w:p w14:paraId="3BB8B4DE" w14:textId="22457BC6" w:rsidR="00ED11BA" w:rsidRPr="00A24E05" w:rsidRDefault="00915D5E" w:rsidP="00CA36AE">
      <w:pPr>
        <w:pStyle w:val="ListParagraph"/>
        <w:numPr>
          <w:ilvl w:val="0"/>
          <w:numId w:val="5"/>
        </w:numPr>
        <w:spacing w:before="0"/>
        <w:rPr>
          <w:rFonts w:cstheme="minorHAnsi"/>
        </w:rPr>
      </w:pPr>
      <w:r w:rsidRPr="00A24E05">
        <w:rPr>
          <w:rFonts w:cstheme="minorHAnsi"/>
        </w:rPr>
        <w:t>Design and evaluate computational abstractions that model the state and behaviour of real-world problems</w:t>
      </w:r>
      <w:r w:rsidR="00700E47" w:rsidRPr="00A24E05">
        <w:rPr>
          <w:rFonts w:cstheme="minorHAnsi"/>
        </w:rPr>
        <w:t>.</w:t>
      </w:r>
    </w:p>
    <w:p w14:paraId="3424D9AF" w14:textId="1361995F" w:rsidR="00700E47" w:rsidRPr="00A24E05" w:rsidRDefault="004912DA" w:rsidP="00CA36AE">
      <w:pPr>
        <w:pStyle w:val="ListParagraph"/>
        <w:numPr>
          <w:ilvl w:val="0"/>
          <w:numId w:val="5"/>
        </w:numPr>
        <w:spacing w:before="0"/>
        <w:rPr>
          <w:rFonts w:cstheme="minorHAnsi"/>
        </w:rPr>
      </w:pPr>
      <w:r w:rsidRPr="00A24E05">
        <w:rPr>
          <w:rFonts w:cstheme="minorHAnsi"/>
        </w:rPr>
        <w:t xml:space="preserve">Design algorithms </w:t>
      </w:r>
      <w:r w:rsidR="006B3555" w:rsidRPr="00A24E05">
        <w:rPr>
          <w:rFonts w:cstheme="minorHAnsi"/>
        </w:rPr>
        <w:t>to solve a problem</w:t>
      </w:r>
      <w:r w:rsidRPr="00A24E05">
        <w:rPr>
          <w:rFonts w:cstheme="minorHAnsi"/>
        </w:rPr>
        <w:t xml:space="preserve"> and use logical reasoning to compare alternative algorithms for the same problem.</w:t>
      </w:r>
    </w:p>
    <w:p w14:paraId="25495144" w14:textId="5EAA2AFD" w:rsidR="004912DA" w:rsidRPr="00A24E05" w:rsidRDefault="004912DA" w:rsidP="00CA36AE">
      <w:pPr>
        <w:pStyle w:val="ListParagraph"/>
        <w:numPr>
          <w:ilvl w:val="0"/>
          <w:numId w:val="5"/>
        </w:numPr>
        <w:spacing w:before="0"/>
        <w:rPr>
          <w:rFonts w:cstheme="minorHAnsi"/>
        </w:rPr>
      </w:pPr>
      <w:r w:rsidRPr="00A24E05">
        <w:rPr>
          <w:rFonts w:cstheme="minorHAnsi"/>
        </w:rPr>
        <w:t>Use a textual programming language to solve a variety of computational problems; make appropriate use of data structures; design and develop modular programs</w:t>
      </w:r>
      <w:r w:rsidR="006B3555" w:rsidRPr="00A24E05">
        <w:rPr>
          <w:rFonts w:cstheme="minorHAnsi"/>
        </w:rPr>
        <w:t>.</w:t>
      </w:r>
      <w:r w:rsidRPr="00A24E05">
        <w:rPr>
          <w:rFonts w:cstheme="minorHAnsi"/>
        </w:rPr>
        <w:t xml:space="preserve"> </w:t>
      </w:r>
    </w:p>
    <w:p w14:paraId="0D6C3152" w14:textId="41401C1E" w:rsidR="004912DA" w:rsidRPr="00A24E05" w:rsidRDefault="006B3555" w:rsidP="00CA36AE">
      <w:pPr>
        <w:pStyle w:val="ListParagraph"/>
        <w:numPr>
          <w:ilvl w:val="0"/>
          <w:numId w:val="5"/>
        </w:numPr>
        <w:spacing w:before="0"/>
        <w:rPr>
          <w:rFonts w:cstheme="minorHAnsi"/>
        </w:rPr>
      </w:pPr>
      <w:r w:rsidRPr="00A24E05">
        <w:rPr>
          <w:rFonts w:cstheme="minorHAnsi"/>
        </w:rPr>
        <w:t>Understand how data of various types (including text, sounds and pictures) can be manipulated digitally.</w:t>
      </w:r>
    </w:p>
    <w:p w14:paraId="1380A1BE" w14:textId="04296403" w:rsidR="006B3555" w:rsidRPr="00A24E05" w:rsidRDefault="006B3555" w:rsidP="00CA36AE">
      <w:pPr>
        <w:pStyle w:val="ListParagraph"/>
        <w:numPr>
          <w:ilvl w:val="0"/>
          <w:numId w:val="5"/>
        </w:numPr>
        <w:spacing w:before="0"/>
        <w:rPr>
          <w:rFonts w:cstheme="minorHAnsi"/>
        </w:rPr>
      </w:pPr>
      <w:r w:rsidRPr="00A24E05">
        <w:rPr>
          <w:rFonts w:cstheme="minorHAnsi"/>
        </w:rPr>
        <w:t>Undertake creative projects that involve selecting, using, and combining multiple applications to achieve challenging goals.</w:t>
      </w:r>
    </w:p>
    <w:p w14:paraId="42EE66A3" w14:textId="7F86EC3C" w:rsidR="006B3555" w:rsidRPr="00A24E05" w:rsidRDefault="006B3555" w:rsidP="00CA36AE">
      <w:pPr>
        <w:pStyle w:val="ListParagraph"/>
        <w:numPr>
          <w:ilvl w:val="0"/>
          <w:numId w:val="5"/>
        </w:numPr>
        <w:spacing w:before="0"/>
        <w:rPr>
          <w:rFonts w:cstheme="minorHAnsi"/>
        </w:rPr>
      </w:pPr>
      <w:r w:rsidRPr="00A24E05">
        <w:rPr>
          <w:rFonts w:cstheme="minorHAnsi"/>
        </w:rPr>
        <w:t>Create, reuse, revise and repurpose digital artefacts for a given audience, with attention to trustworthiness, design and usability</w:t>
      </w:r>
      <w:r w:rsidR="00287C8B">
        <w:rPr>
          <w:rFonts w:cstheme="minorHAnsi"/>
        </w:rPr>
        <w:t>.</w:t>
      </w:r>
    </w:p>
    <w:p w14:paraId="5DBFA3CA" w14:textId="076D9DCD" w:rsidR="00ED11BA" w:rsidRPr="00700E47" w:rsidRDefault="00ED11BA" w:rsidP="00CA36AE">
      <w:pPr>
        <w:pStyle w:val="BHead"/>
        <w:spacing w:before="0"/>
      </w:pPr>
      <w:r w:rsidRPr="00700E47">
        <w:t>Assessment</w:t>
      </w:r>
    </w:p>
    <w:p w14:paraId="75CB20A0" w14:textId="6355E759" w:rsidR="0077219A" w:rsidRDefault="00287C8B" w:rsidP="00CA36AE">
      <w:pPr>
        <w:spacing w:before="0"/>
      </w:pPr>
      <w:r>
        <w:t>This is a teacher-</w:t>
      </w:r>
      <w:r w:rsidR="006B3555">
        <w:t>assessed module and the teacher will use a grid to assess how well you have completed each part of the project</w:t>
      </w:r>
      <w:r w:rsidR="00B14F4B">
        <w:t xml:space="preserve"> once you have completed the solution</w:t>
      </w:r>
      <w:r w:rsidR="006B3555">
        <w:t>. The targets for each section of the tasks are identified in the worksheets so you can use that as a checklist to monitor your own progress.</w:t>
      </w:r>
      <w:r w:rsidR="0077219A">
        <w:t xml:space="preserve"> Do no</w:t>
      </w:r>
      <w:r>
        <w:t>t feel limited to the checklist;</w:t>
      </w:r>
      <w:r w:rsidR="0077219A">
        <w:t xml:space="preserve"> providing all of these targets have been achieved you can go further and add more features</w:t>
      </w:r>
      <w:r w:rsidR="00B14F4B">
        <w:t xml:space="preserve"> you think will enhance the product</w:t>
      </w:r>
      <w:r w:rsidR="0077219A">
        <w:t xml:space="preserve"> if you have time to do so.</w:t>
      </w:r>
    </w:p>
    <w:sectPr w:rsidR="0077219A" w:rsidSect="00CA36AE">
      <w:headerReference w:type="default" r:id="rId8"/>
      <w:footerReference w:type="default" r:id="rId9"/>
      <w:pgSz w:w="11900" w:h="16840"/>
      <w:pgMar w:top="1843" w:right="1440" w:bottom="1440" w:left="1440" w:header="720" w:footer="27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63AB14" w14:textId="77777777" w:rsidR="00F822EE" w:rsidRDefault="00F822EE" w:rsidP="00175F22">
      <w:pPr>
        <w:spacing w:before="0" w:after="0" w:line="240" w:lineRule="auto"/>
      </w:pPr>
      <w:r>
        <w:separator/>
      </w:r>
    </w:p>
  </w:endnote>
  <w:endnote w:type="continuationSeparator" w:id="0">
    <w:p w14:paraId="6BD0FDC1" w14:textId="77777777" w:rsidR="00F822EE" w:rsidRDefault="00F822EE" w:rsidP="00175F2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CB197F" w14:textId="0C7AD4DD" w:rsidR="00175F22" w:rsidRDefault="00175F22" w:rsidP="00175F22">
    <w:pPr>
      <w:pStyle w:val="Footer"/>
      <w:jc w:val="right"/>
    </w:pPr>
    <w:r w:rsidRPr="006A01B0">
      <w:rPr>
        <w:rFonts w:ascii="Calibri" w:eastAsia="Times New Roman" w:hAnsi="Calibri" w:cs="Times New Roman"/>
        <w:color w:val="212121"/>
        <w:shd w:val="clear" w:color="auto" w:fill="FFFFFF"/>
        <w:lang w:eastAsia="en-GB"/>
      </w:rPr>
      <w:t>Progress in Computing</w:t>
    </w:r>
    <w:r>
      <w:rPr>
        <w:rFonts w:ascii="Calibri" w:eastAsia="Times New Roman" w:hAnsi="Calibri" w:cs="Times New Roman"/>
        <w:color w:val="212121"/>
        <w:shd w:val="clear" w:color="auto" w:fill="FFFFFF"/>
        <w:lang w:eastAsia="en-GB"/>
      </w:rPr>
      <w:t xml:space="preserve"> </w:t>
    </w:r>
    <w:r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0BA841" w14:textId="77777777" w:rsidR="00F822EE" w:rsidRDefault="00F822EE" w:rsidP="00175F22">
      <w:pPr>
        <w:spacing w:before="0" w:after="0" w:line="240" w:lineRule="auto"/>
      </w:pPr>
      <w:r>
        <w:separator/>
      </w:r>
    </w:p>
  </w:footnote>
  <w:footnote w:type="continuationSeparator" w:id="0">
    <w:p w14:paraId="40287F9B" w14:textId="77777777" w:rsidR="00F822EE" w:rsidRDefault="00F822EE" w:rsidP="00175F2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54F33" w14:textId="154EE221" w:rsidR="00175F22" w:rsidRDefault="00175F22" w:rsidP="00175F22">
    <w:pPr>
      <w:pStyle w:val="Title"/>
    </w:pPr>
    <w:r>
      <w:rPr>
        <w:lang w:eastAsia="en-GB"/>
      </w:rPr>
      <w:drawing>
        <wp:anchor distT="0" distB="0" distL="114300" distR="114300" simplePos="0" relativeHeight="251659264" behindDoc="1" locked="0" layoutInCell="1" allowOverlap="1" wp14:anchorId="706E222D" wp14:editId="09C399FF">
          <wp:simplePos x="0" y="0"/>
          <wp:positionH relativeFrom="page">
            <wp:posOffset>0</wp:posOffset>
          </wp:positionH>
          <wp:positionV relativeFrom="paragraph">
            <wp:posOffset>-460917</wp:posOffset>
          </wp:positionV>
          <wp:extent cx="7543800" cy="1029271"/>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3800" cy="1029271"/>
                  </a:xfrm>
                  <a:prstGeom prst="rect">
                    <a:avLst/>
                  </a:prstGeom>
                  <a:noFill/>
                  <a:ln>
                    <a:noFill/>
                  </a:ln>
                </pic:spPr>
              </pic:pic>
            </a:graphicData>
          </a:graphic>
          <wp14:sizeRelH relativeFrom="margin">
            <wp14:pctWidth>0</wp14:pctWidth>
          </wp14:sizeRelH>
          <wp14:sizeRelV relativeFrom="margin">
            <wp14:pctHeight>0</wp14:pctHeight>
          </wp14:sizeRelV>
        </wp:anchor>
      </w:drawing>
    </w:r>
    <w:r>
      <w:t>Projects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EC2202"/>
    <w:multiLevelType w:val="hybridMultilevel"/>
    <w:tmpl w:val="D4BE0D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B2F190C"/>
    <w:multiLevelType w:val="hybridMultilevel"/>
    <w:tmpl w:val="2102C52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787301D"/>
    <w:multiLevelType w:val="hybridMultilevel"/>
    <w:tmpl w:val="295AE8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168207D"/>
    <w:multiLevelType w:val="hybridMultilevel"/>
    <w:tmpl w:val="172449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2435244"/>
    <w:multiLevelType w:val="hybridMultilevel"/>
    <w:tmpl w:val="A6F6BB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5B31C45"/>
    <w:multiLevelType w:val="hybridMultilevel"/>
    <w:tmpl w:val="886E5B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CDA18C2"/>
    <w:multiLevelType w:val="hybridMultilevel"/>
    <w:tmpl w:val="EB5A9D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83921787">
    <w:abstractNumId w:val="3"/>
  </w:num>
  <w:num w:numId="2" w16cid:durableId="1589465919">
    <w:abstractNumId w:val="7"/>
  </w:num>
  <w:num w:numId="3" w16cid:durableId="379326805">
    <w:abstractNumId w:val="2"/>
  </w:num>
  <w:num w:numId="4" w16cid:durableId="1847136246">
    <w:abstractNumId w:val="8"/>
  </w:num>
  <w:num w:numId="5" w16cid:durableId="1337734625">
    <w:abstractNumId w:val="1"/>
  </w:num>
  <w:num w:numId="6" w16cid:durableId="1640065474">
    <w:abstractNumId w:val="5"/>
  </w:num>
  <w:num w:numId="7" w16cid:durableId="968627658">
    <w:abstractNumId w:val="0"/>
  </w:num>
  <w:num w:numId="8" w16cid:durableId="1100490535">
    <w:abstractNumId w:val="6"/>
  </w:num>
  <w:num w:numId="9" w16cid:durableId="1089737896">
    <w:abstractNumId w:val="9"/>
  </w:num>
  <w:num w:numId="10" w16cid:durableId="96291043">
    <w:abstractNumId w:val="10"/>
  </w:num>
  <w:num w:numId="11" w16cid:durableId="3286051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attachedTemplate r:id="rId1"/>
  <w:linkStyl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75D9"/>
    <w:rsid w:val="000468B2"/>
    <w:rsid w:val="000C66A5"/>
    <w:rsid w:val="001100A8"/>
    <w:rsid w:val="00175F22"/>
    <w:rsid w:val="00287C8B"/>
    <w:rsid w:val="00302464"/>
    <w:rsid w:val="00330DCB"/>
    <w:rsid w:val="00351913"/>
    <w:rsid w:val="00373D3D"/>
    <w:rsid w:val="003B78FE"/>
    <w:rsid w:val="004912DA"/>
    <w:rsid w:val="004A5CB5"/>
    <w:rsid w:val="004B5A33"/>
    <w:rsid w:val="00560CFD"/>
    <w:rsid w:val="00577643"/>
    <w:rsid w:val="005A66AD"/>
    <w:rsid w:val="006058D4"/>
    <w:rsid w:val="006B3555"/>
    <w:rsid w:val="00700E47"/>
    <w:rsid w:val="007316D6"/>
    <w:rsid w:val="0076458A"/>
    <w:rsid w:val="0077219A"/>
    <w:rsid w:val="00915D5E"/>
    <w:rsid w:val="00984E77"/>
    <w:rsid w:val="009C153E"/>
    <w:rsid w:val="00A24E05"/>
    <w:rsid w:val="00AD0044"/>
    <w:rsid w:val="00B14F4B"/>
    <w:rsid w:val="00C103F1"/>
    <w:rsid w:val="00CA36AE"/>
    <w:rsid w:val="00DC1BCA"/>
    <w:rsid w:val="00E00A87"/>
    <w:rsid w:val="00ED11BA"/>
    <w:rsid w:val="00EE398E"/>
    <w:rsid w:val="00F16A7D"/>
    <w:rsid w:val="00F275D9"/>
    <w:rsid w:val="00F822EE"/>
    <w:rsid w:val="00FB63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F2A6F52"/>
  <w14:defaultImageDpi w14:val="330"/>
  <w15:chartTrackingRefBased/>
  <w15:docId w15:val="{1EDA776A-A7C3-604A-A096-F6E08E16E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5F22"/>
    <w:pPr>
      <w:spacing w:before="120" w:after="120" w:line="276" w:lineRule="auto"/>
    </w:pPr>
  </w:style>
  <w:style w:type="paragraph" w:styleId="Heading1">
    <w:name w:val="heading 1"/>
    <w:aliases w:val="A Head"/>
    <w:basedOn w:val="BHead"/>
    <w:next w:val="Normal"/>
    <w:link w:val="Heading1Char"/>
    <w:uiPriority w:val="9"/>
    <w:qFormat/>
    <w:rsid w:val="00175F22"/>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75D9"/>
    <w:pPr>
      <w:ind w:left="720"/>
      <w:contextualSpacing/>
    </w:pPr>
  </w:style>
  <w:style w:type="paragraph" w:styleId="BalloonText">
    <w:name w:val="Balloon Text"/>
    <w:basedOn w:val="Normal"/>
    <w:link w:val="BalloonTextChar"/>
    <w:uiPriority w:val="99"/>
    <w:semiHidden/>
    <w:unhideWhenUsed/>
    <w:rsid w:val="00175F22"/>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75F22"/>
    <w:rPr>
      <w:rFonts w:ascii="Times New Roman" w:hAnsi="Times New Roman" w:cs="Times New Roman"/>
      <w:sz w:val="18"/>
      <w:szCs w:val="18"/>
    </w:rPr>
  </w:style>
  <w:style w:type="character" w:styleId="Hyperlink">
    <w:name w:val="Hyperlink"/>
    <w:basedOn w:val="DefaultParagraphFont"/>
    <w:uiPriority w:val="99"/>
    <w:unhideWhenUsed/>
    <w:rsid w:val="005A66AD"/>
    <w:rPr>
      <w:color w:val="0563C1" w:themeColor="hyperlink"/>
      <w:u w:val="single"/>
    </w:rPr>
  </w:style>
  <w:style w:type="character" w:customStyle="1" w:styleId="UnresolvedMention1">
    <w:name w:val="Unresolved Mention1"/>
    <w:basedOn w:val="DefaultParagraphFont"/>
    <w:uiPriority w:val="99"/>
    <w:rsid w:val="005A66AD"/>
    <w:rPr>
      <w:color w:val="605E5C"/>
      <w:shd w:val="clear" w:color="auto" w:fill="E1DFDD"/>
    </w:rPr>
  </w:style>
  <w:style w:type="paragraph" w:styleId="Revision">
    <w:name w:val="Revision"/>
    <w:hidden/>
    <w:uiPriority w:val="99"/>
    <w:semiHidden/>
    <w:rsid w:val="00373D3D"/>
  </w:style>
  <w:style w:type="character" w:styleId="CommentReference">
    <w:name w:val="annotation reference"/>
    <w:basedOn w:val="DefaultParagraphFont"/>
    <w:uiPriority w:val="99"/>
    <w:semiHidden/>
    <w:unhideWhenUsed/>
    <w:rsid w:val="00175F22"/>
    <w:rPr>
      <w:sz w:val="16"/>
      <w:szCs w:val="16"/>
    </w:rPr>
  </w:style>
  <w:style w:type="paragraph" w:styleId="CommentText">
    <w:name w:val="annotation text"/>
    <w:basedOn w:val="Normal"/>
    <w:link w:val="CommentTextChar"/>
    <w:uiPriority w:val="99"/>
    <w:unhideWhenUsed/>
    <w:rsid w:val="00175F22"/>
    <w:rPr>
      <w:sz w:val="20"/>
      <w:szCs w:val="20"/>
    </w:rPr>
  </w:style>
  <w:style w:type="character" w:customStyle="1" w:styleId="CommentTextChar">
    <w:name w:val="Comment Text Char"/>
    <w:basedOn w:val="DefaultParagraphFont"/>
    <w:link w:val="CommentText"/>
    <w:uiPriority w:val="99"/>
    <w:rsid w:val="00175F22"/>
    <w:rPr>
      <w:sz w:val="20"/>
      <w:szCs w:val="20"/>
    </w:rPr>
  </w:style>
  <w:style w:type="paragraph" w:styleId="CommentSubject">
    <w:name w:val="annotation subject"/>
    <w:basedOn w:val="CommentText"/>
    <w:next w:val="CommentText"/>
    <w:link w:val="CommentSubjectChar"/>
    <w:uiPriority w:val="99"/>
    <w:semiHidden/>
    <w:unhideWhenUsed/>
    <w:rsid w:val="00175F22"/>
    <w:rPr>
      <w:b/>
      <w:bCs/>
    </w:rPr>
  </w:style>
  <w:style w:type="character" w:customStyle="1" w:styleId="CommentSubjectChar">
    <w:name w:val="Comment Subject Char"/>
    <w:basedOn w:val="CommentTextChar"/>
    <w:link w:val="CommentSubject"/>
    <w:uiPriority w:val="99"/>
    <w:semiHidden/>
    <w:rsid w:val="00175F22"/>
    <w:rPr>
      <w:b/>
      <w:bCs/>
      <w:sz w:val="20"/>
      <w:szCs w:val="20"/>
    </w:rPr>
  </w:style>
  <w:style w:type="paragraph" w:customStyle="1" w:styleId="BHead">
    <w:name w:val="B Head"/>
    <w:basedOn w:val="Normal"/>
    <w:link w:val="BHeadChar"/>
    <w:qFormat/>
    <w:rsid w:val="00175F22"/>
    <w:rPr>
      <w:b/>
      <w:color w:val="E84E0E"/>
      <w:sz w:val="28"/>
    </w:rPr>
  </w:style>
  <w:style w:type="character" w:customStyle="1" w:styleId="BHeadChar">
    <w:name w:val="B Head Char"/>
    <w:basedOn w:val="DefaultParagraphFont"/>
    <w:link w:val="BHead"/>
    <w:rsid w:val="00175F22"/>
    <w:rPr>
      <w:b/>
      <w:color w:val="E84E0E"/>
      <w:sz w:val="28"/>
    </w:rPr>
  </w:style>
  <w:style w:type="paragraph" w:styleId="Header">
    <w:name w:val="header"/>
    <w:basedOn w:val="Normal"/>
    <w:link w:val="HeaderChar"/>
    <w:uiPriority w:val="99"/>
    <w:unhideWhenUsed/>
    <w:rsid w:val="00175F22"/>
    <w:pPr>
      <w:tabs>
        <w:tab w:val="center" w:pos="4680"/>
        <w:tab w:val="right" w:pos="9360"/>
      </w:tabs>
    </w:pPr>
  </w:style>
  <w:style w:type="character" w:customStyle="1" w:styleId="HeaderChar">
    <w:name w:val="Header Char"/>
    <w:basedOn w:val="DefaultParagraphFont"/>
    <w:link w:val="Header"/>
    <w:uiPriority w:val="99"/>
    <w:rsid w:val="00175F22"/>
  </w:style>
  <w:style w:type="paragraph" w:styleId="Footer">
    <w:name w:val="footer"/>
    <w:basedOn w:val="Normal"/>
    <w:link w:val="FooterChar"/>
    <w:uiPriority w:val="99"/>
    <w:unhideWhenUsed/>
    <w:rsid w:val="00175F22"/>
    <w:pPr>
      <w:tabs>
        <w:tab w:val="center" w:pos="4680"/>
        <w:tab w:val="right" w:pos="9360"/>
      </w:tabs>
    </w:pPr>
  </w:style>
  <w:style w:type="character" w:customStyle="1" w:styleId="FooterChar">
    <w:name w:val="Footer Char"/>
    <w:basedOn w:val="DefaultParagraphFont"/>
    <w:link w:val="Footer"/>
    <w:uiPriority w:val="99"/>
    <w:rsid w:val="00175F22"/>
  </w:style>
  <w:style w:type="character" w:customStyle="1" w:styleId="Heading1Char">
    <w:name w:val="Heading 1 Char"/>
    <w:aliases w:val="A Head Char"/>
    <w:basedOn w:val="DefaultParagraphFont"/>
    <w:link w:val="Heading1"/>
    <w:uiPriority w:val="9"/>
    <w:rsid w:val="00175F22"/>
    <w:rPr>
      <w:b/>
      <w:color w:val="E84E0E"/>
      <w:sz w:val="36"/>
      <w:szCs w:val="36"/>
    </w:rPr>
  </w:style>
  <w:style w:type="paragraph" w:customStyle="1" w:styleId="Normal1">
    <w:name w:val="Normal1"/>
    <w:link w:val="Normal1Char"/>
    <w:rsid w:val="00175F22"/>
    <w:pPr>
      <w:spacing w:line="276" w:lineRule="auto"/>
    </w:pPr>
    <w:rPr>
      <w:rFonts w:ascii="Arial" w:eastAsia="Arial" w:hAnsi="Arial" w:cs="Arial"/>
      <w:sz w:val="22"/>
      <w:szCs w:val="22"/>
      <w:lang w:val="en"/>
    </w:rPr>
  </w:style>
  <w:style w:type="paragraph" w:styleId="Title">
    <w:name w:val="Title"/>
    <w:basedOn w:val="Normal"/>
    <w:next w:val="Normal"/>
    <w:link w:val="TitleChar"/>
    <w:uiPriority w:val="10"/>
    <w:qFormat/>
    <w:rsid w:val="00175F22"/>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175F22"/>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175F22"/>
    <w:rPr>
      <w:rFonts w:ascii="Lucida Handwriting" w:hAnsi="Lucida Handwriting"/>
      <w:color w:val="0070C0"/>
    </w:rPr>
  </w:style>
  <w:style w:type="paragraph" w:customStyle="1" w:styleId="Notes">
    <w:name w:val="Notes"/>
    <w:basedOn w:val="Normal"/>
    <w:link w:val="NotesChar"/>
    <w:qFormat/>
    <w:rsid w:val="00175F22"/>
    <w:rPr>
      <w:b/>
      <w:color w:val="FF0000"/>
    </w:rPr>
  </w:style>
  <w:style w:type="character" w:customStyle="1" w:styleId="TextboxforstudentanswerChar">
    <w:name w:val="Textbox for student answer Char"/>
    <w:basedOn w:val="DefaultParagraphFont"/>
    <w:link w:val="Textboxforstudentanswer"/>
    <w:rsid w:val="00175F22"/>
    <w:rPr>
      <w:rFonts w:ascii="Lucida Handwriting" w:hAnsi="Lucida Handwriting"/>
      <w:color w:val="0070C0"/>
    </w:rPr>
  </w:style>
  <w:style w:type="paragraph" w:customStyle="1" w:styleId="Unorderedlist">
    <w:name w:val="Unordered list"/>
    <w:basedOn w:val="Normal1"/>
    <w:link w:val="UnorderedlistChar"/>
    <w:qFormat/>
    <w:rsid w:val="00175F22"/>
    <w:pPr>
      <w:numPr>
        <w:numId w:val="6"/>
      </w:numPr>
      <w:spacing w:line="240" w:lineRule="auto"/>
      <w:ind w:left="641" w:hanging="357"/>
      <w:contextualSpacing/>
    </w:pPr>
    <w:rPr>
      <w:rFonts w:cstheme="minorHAnsi"/>
    </w:rPr>
  </w:style>
  <w:style w:type="character" w:customStyle="1" w:styleId="NotesChar">
    <w:name w:val="Notes Char"/>
    <w:basedOn w:val="DefaultParagraphFont"/>
    <w:link w:val="Notes"/>
    <w:rsid w:val="00175F22"/>
    <w:rPr>
      <w:b/>
      <w:color w:val="FF0000"/>
    </w:rPr>
  </w:style>
  <w:style w:type="paragraph" w:customStyle="1" w:styleId="Unorderedsublist">
    <w:name w:val="Unordered sublist"/>
    <w:basedOn w:val="Unorderedlist"/>
    <w:link w:val="UnorderedsublistChar"/>
    <w:rsid w:val="00175F22"/>
    <w:pPr>
      <w:numPr>
        <w:ilvl w:val="1"/>
      </w:numPr>
      <w:ind w:left="1208" w:hanging="357"/>
    </w:pPr>
  </w:style>
  <w:style w:type="character" w:customStyle="1" w:styleId="Normal1Char">
    <w:name w:val="Normal1 Char"/>
    <w:basedOn w:val="DefaultParagraphFont"/>
    <w:link w:val="Normal1"/>
    <w:rsid w:val="00175F22"/>
    <w:rPr>
      <w:rFonts w:ascii="Arial" w:eastAsia="Arial" w:hAnsi="Arial" w:cs="Arial"/>
      <w:sz w:val="22"/>
      <w:szCs w:val="22"/>
      <w:lang w:val="en"/>
    </w:rPr>
  </w:style>
  <w:style w:type="character" w:customStyle="1" w:styleId="UnorderedlistChar">
    <w:name w:val="Unordered list Char"/>
    <w:basedOn w:val="Normal1Char"/>
    <w:link w:val="Unorderedlist"/>
    <w:rsid w:val="00175F22"/>
    <w:rPr>
      <w:rFonts w:ascii="Arial" w:eastAsia="Arial" w:hAnsi="Arial" w:cstheme="minorHAnsi"/>
      <w:sz w:val="22"/>
      <w:szCs w:val="22"/>
      <w:lang w:val="en"/>
    </w:rPr>
  </w:style>
  <w:style w:type="paragraph" w:customStyle="1" w:styleId="Orderedlist">
    <w:name w:val="Ordered list"/>
    <w:basedOn w:val="Normal1"/>
    <w:link w:val="OrderedlistChar"/>
    <w:qFormat/>
    <w:rsid w:val="00175F22"/>
    <w:pPr>
      <w:numPr>
        <w:numId w:val="9"/>
      </w:numPr>
      <w:spacing w:line="240" w:lineRule="auto"/>
      <w:ind w:left="641" w:hanging="357"/>
      <w:contextualSpacing/>
    </w:pPr>
    <w:rPr>
      <w:rFonts w:cstheme="minorHAnsi"/>
    </w:rPr>
  </w:style>
  <w:style w:type="character" w:customStyle="1" w:styleId="UnorderedsublistChar">
    <w:name w:val="Unordered sublist Char"/>
    <w:basedOn w:val="UnorderedlistChar"/>
    <w:link w:val="Unorderedsublist"/>
    <w:rsid w:val="00175F22"/>
    <w:rPr>
      <w:rFonts w:ascii="Arial" w:eastAsia="Arial" w:hAnsi="Arial" w:cstheme="minorHAnsi"/>
      <w:sz w:val="22"/>
      <w:szCs w:val="22"/>
      <w:lang w:val="en"/>
    </w:rPr>
  </w:style>
  <w:style w:type="paragraph" w:customStyle="1" w:styleId="Tableheading">
    <w:name w:val="Table heading"/>
    <w:basedOn w:val="Normal1"/>
    <w:link w:val="TableheadingChar"/>
    <w:qFormat/>
    <w:rsid w:val="00175F22"/>
    <w:pPr>
      <w:widowControl w:val="0"/>
      <w:pBdr>
        <w:top w:val="nil"/>
        <w:left w:val="nil"/>
        <w:bottom w:val="nil"/>
        <w:right w:val="nil"/>
        <w:between w:val="nil"/>
      </w:pBdr>
      <w:spacing w:line="240" w:lineRule="auto"/>
    </w:pPr>
    <w:rPr>
      <w:rFonts w:cstheme="minorHAnsi"/>
      <w:b/>
      <w:color w:val="FFFFFF" w:themeColor="background1"/>
    </w:rPr>
  </w:style>
  <w:style w:type="character" w:customStyle="1" w:styleId="OrderedlistChar">
    <w:name w:val="Ordered list Char"/>
    <w:basedOn w:val="Normal1Char"/>
    <w:link w:val="Orderedlist"/>
    <w:rsid w:val="00175F22"/>
    <w:rPr>
      <w:rFonts w:ascii="Arial" w:eastAsia="Arial" w:hAnsi="Arial" w:cstheme="minorHAnsi"/>
      <w:sz w:val="22"/>
      <w:szCs w:val="22"/>
      <w:lang w:val="en"/>
    </w:rPr>
  </w:style>
  <w:style w:type="character" w:customStyle="1" w:styleId="Code">
    <w:name w:val="Code"/>
    <w:basedOn w:val="DefaultParagraphFont"/>
    <w:uiPriority w:val="1"/>
    <w:qFormat/>
    <w:rsid w:val="00175F22"/>
    <w:rPr>
      <w:rFonts w:ascii="Courier New" w:hAnsi="Courier New"/>
    </w:rPr>
  </w:style>
  <w:style w:type="character" w:customStyle="1" w:styleId="TableheadingChar">
    <w:name w:val="Table heading Char"/>
    <w:basedOn w:val="Normal1Char"/>
    <w:link w:val="Tableheading"/>
    <w:rsid w:val="00175F22"/>
    <w:rPr>
      <w:rFonts w:ascii="Arial" w:eastAsia="Arial" w:hAnsi="Arial" w:cstheme="minorHAnsi"/>
      <w:b/>
      <w:color w:val="FFFFFF" w:themeColor="background1"/>
      <w:sz w:val="22"/>
      <w:szCs w:val="22"/>
      <w:lang w:val="en"/>
    </w:rPr>
  </w:style>
  <w:style w:type="paragraph" w:customStyle="1" w:styleId="CHead">
    <w:name w:val="C Head"/>
    <w:basedOn w:val="BHead"/>
    <w:link w:val="CHeadChar"/>
    <w:qFormat/>
    <w:rsid w:val="00175F22"/>
    <w:rPr>
      <w:i/>
    </w:rPr>
  </w:style>
  <w:style w:type="character" w:customStyle="1" w:styleId="CHeadChar">
    <w:name w:val="C Head Char"/>
    <w:basedOn w:val="BHeadChar"/>
    <w:link w:val="CHead"/>
    <w:rsid w:val="00175F22"/>
    <w:rPr>
      <w:b/>
      <w:i/>
      <w:color w:val="E84E0E"/>
      <w:sz w:val="28"/>
    </w:rPr>
  </w:style>
  <w:style w:type="paragraph" w:customStyle="1" w:styleId="DHead">
    <w:name w:val="D Head"/>
    <w:basedOn w:val="CHead"/>
    <w:link w:val="DHeadChar"/>
    <w:qFormat/>
    <w:rsid w:val="00175F22"/>
    <w:rPr>
      <w:b w:val="0"/>
    </w:rPr>
  </w:style>
  <w:style w:type="character" w:customStyle="1" w:styleId="DHeadChar">
    <w:name w:val="D Head Char"/>
    <w:basedOn w:val="CHeadChar"/>
    <w:link w:val="DHead"/>
    <w:rsid w:val="00175F22"/>
    <w:rPr>
      <w:b w:val="0"/>
      <w:i/>
      <w:color w:val="E84E0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ocuments\Work\Hodder\Progress%20in%20Computing%20KS3%20Boost\Boost%20updated%20Y8\OneDrive_1_09-09-2022\Templates\Orang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1DDC34-4379-4024-A9BE-3FB4A3B368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Orange.dotx</Template>
  <TotalTime>30</TotalTime>
  <Pages>2</Pages>
  <Words>534</Words>
  <Characters>3049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Rouse</dc:creator>
  <cp:keywords/>
  <dc:description/>
  <cp:lastModifiedBy>Lea Albrechtsen</cp:lastModifiedBy>
  <cp:revision>10</cp:revision>
  <dcterms:created xsi:type="dcterms:W3CDTF">2022-08-01T10:26:00Z</dcterms:created>
  <dcterms:modified xsi:type="dcterms:W3CDTF">2022-10-06T16:43:00Z</dcterms:modified>
</cp:coreProperties>
</file>