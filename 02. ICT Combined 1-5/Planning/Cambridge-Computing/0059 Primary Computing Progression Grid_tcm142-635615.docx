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B6B1A" w14:textId="77777777" w:rsidR="007A0572" w:rsidRDefault="00A37435" w:rsidP="000000AF">
      <w:pPr>
        <w:ind w:left="-284" w:right="-419"/>
        <w:rPr>
          <w:rFonts w:cs="Arial"/>
          <w:b/>
          <w:bCs/>
          <w:color w:val="FFFFFF" w:themeColor="background1"/>
          <w:sz w:val="44"/>
          <w:szCs w:val="44"/>
        </w:rPr>
      </w:pPr>
      <w:r>
        <w:rPr>
          <w:rFonts w:cs="Arial"/>
          <w:b/>
          <w:bCs/>
          <w:noProof/>
          <w:color w:val="FFFFFF" w:themeColor="background1"/>
          <w:sz w:val="44"/>
          <w:szCs w:val="44"/>
        </w:rPr>
        <mc:AlternateContent>
          <mc:Choice Requires="wps">
            <w:drawing>
              <wp:anchor distT="0" distB="0" distL="114300" distR="114300" simplePos="0" relativeHeight="251661312" behindDoc="0" locked="0" layoutInCell="1" allowOverlap="1" wp14:anchorId="6EAAE9C6" wp14:editId="2DD75208">
                <wp:simplePos x="0" y="0"/>
                <wp:positionH relativeFrom="column">
                  <wp:posOffset>8260052</wp:posOffset>
                </wp:positionH>
                <wp:positionV relativeFrom="paragraph">
                  <wp:posOffset>36830</wp:posOffset>
                </wp:positionV>
                <wp:extent cx="1295400" cy="0"/>
                <wp:effectExtent l="0" t="0" r="12700" b="12700"/>
                <wp:wrapNone/>
                <wp:docPr id="12" name="Straight Connector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1295400" cy="0"/>
                        </a:xfrm>
                        <a:prstGeom prst="line">
                          <a:avLst/>
                        </a:prstGeom>
                        <a:ln>
                          <a:solidFill>
                            <a:schemeClr val="bg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0C79D068" id="Straight Connector 12"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0.4pt,2.9pt" to="752.4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" strokecolor="white [3212]"/>
            </w:pict>
          </mc:Fallback>
        </mc:AlternateContent>
      </w:r>
      <w:r w:rsidR="000000AF">
        <w:rPr>
          <w:rFonts w:cs="Arial"/>
          <w:b/>
          <w:bCs/>
          <w:noProof/>
          <w:color w:val="FFFFFF" w:themeColor="background1"/>
          <w:sz w:val="44"/>
          <w:szCs w:val="44"/>
        </w:rPr>
        <mc:AlternateContent>
          <mc:Choice Requires="wps">
            <w:drawing>
              <wp:anchor distT="0" distB="0" distL="114300" distR="114300" simplePos="0" relativeHeight="251660288" behindDoc="0" locked="0" layoutInCell="1" allowOverlap="1" wp14:anchorId="3872D58C" wp14:editId="28773121">
                <wp:simplePos x="0" y="0"/>
                <wp:positionH relativeFrom="column">
                  <wp:posOffset>7367905</wp:posOffset>
                </wp:positionH>
                <wp:positionV relativeFrom="paragraph">
                  <wp:posOffset>66421</wp:posOffset>
                </wp:positionV>
                <wp:extent cx="2278380" cy="309880"/>
                <wp:effectExtent l="0" t="0" r="0" b="0"/>
                <wp:wrapNone/>
                <wp:docPr id="11" name="Text Box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278380" cy="3098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D16DC11" w14:textId="77777777" w:rsidR="0044548F" w:rsidRPr="002F6964" w:rsidRDefault="0044548F" w:rsidP="0044548F">
                            <w:pPr>
                              <w:jc w:val="right"/>
                              <w:rPr>
                                <w:rFonts w:cs="Arial"/>
                                <w:color w:val="FFFFFF" w:themeColor="background1"/>
                              </w:rPr>
                            </w:pPr>
                            <w:r w:rsidRPr="002F6964">
                              <w:rPr>
                                <w:rFonts w:cs="Arial"/>
                                <w:color w:val="FFFFFF" w:themeColor="background1"/>
                              </w:rPr>
                              <w:t xml:space="preserve">Cambridge </w:t>
                            </w:r>
                            <w:r w:rsidR="00A37435">
                              <w:rPr>
                                <w:rFonts w:cs="Arial"/>
                                <w:color w:val="FFFFFF" w:themeColor="background1"/>
                              </w:rPr>
                              <w:t>Primary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872D58C" id="_x0000_t202" coordsize="21600,21600" o:spt="202" path="m,l,21600r21600,l21600,xe">
                <v:stroke joinstyle="miter"/>
                <v:path gradientshapeok="t" o:connecttype="rect"/>
              </v:shapetype>
              <v:shape id="Text Box 11" o:spid="_x0000_s1026" type="#_x0000_t202" alt="&quot;&quot;" style="position:absolute;left:0;text-align:left;margin-left:580.15pt;margin-top:5.25pt;width:179.4pt;height:24.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" filled="f" stroked="f">
                <v:textbox>
                  <w:txbxContent>
                    <w:p w14:paraId="5D16DC11" w14:textId="77777777" w:rsidR="0044548F" w:rsidRPr="002F6964" w:rsidRDefault="0044548F" w:rsidP="0044548F">
                      <w:pPr>
                        <w:jc w:val="right"/>
                        <w:rPr>
                          <w:rFonts w:cs="Arial"/>
                          <w:color w:val="FFFFFF" w:themeColor="background1"/>
                        </w:rPr>
                      </w:pPr>
                      <w:r w:rsidRPr="002F6964">
                        <w:rPr>
                          <w:rFonts w:cs="Arial"/>
                          <w:color w:val="FFFFFF" w:themeColor="background1"/>
                        </w:rPr>
                        <w:t xml:space="preserve">Cambridge </w:t>
                      </w:r>
                      <w:r w:rsidR="00A37435">
                        <w:rPr>
                          <w:rFonts w:cs="Arial"/>
                          <w:color w:val="FFFFFF" w:themeColor="background1"/>
                        </w:rPr>
                        <w:t>Primary</w:t>
                      </w:r>
                    </w:p>
                  </w:txbxContent>
                </v:textbox>
              </v:shape>
            </w:pict>
          </mc:Fallback>
        </mc:AlternateContent>
      </w:r>
      <w:r w:rsidR="004D1126" w:rsidRPr="0044548F">
        <w:rPr>
          <w:rFonts w:cs="Arial"/>
          <w:b/>
          <w:bCs/>
          <w:noProof/>
          <w:color w:val="FFFFFF" w:themeColor="background1"/>
          <w:sz w:val="44"/>
          <w:szCs w:val="44"/>
        </w:rPr>
        <w:drawing>
          <wp:inline distT="0" distB="0" distL="0" distR="0" wp14:anchorId="7FA48D96" wp14:editId="66D8A216">
            <wp:extent cx="2413635" cy="386715"/>
            <wp:effectExtent l="0" t="0" r="0" b="0"/>
            <wp:docPr id="3" name="Picture 3" descr="Cambridge Assessment International Educ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s/cie/CCR/Marketing%20Communications/Design/Work%20in%20progress/%20REBRAND%20WORK/Starter%20Kit/1.%20Logo/Master%20Logo/White/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3635" cy="386715"/>
                    </a:xfrm>
                    <a:prstGeom prst="rect">
                      <a:avLst/>
                    </a:prstGeom>
                    <a:noFill/>
                    <a:ln>
                      <a:noFill/>
                    </a:ln>
                  </pic:spPr>
                </pic:pic>
              </a:graphicData>
            </a:graphic>
          </wp:inline>
        </w:drawing>
      </w:r>
      <w:r w:rsidR="004D1126" w:rsidRPr="003724F1">
        <w:rPr>
          <w:rFonts w:cs="Arial"/>
          <w:b/>
          <w:bCs/>
          <w:noProof/>
          <w:color w:val="FF0000"/>
          <w:sz w:val="44"/>
          <w:szCs w:val="44"/>
        </w:rPr>
        <mc:AlternateContent>
          <mc:Choice Requires="wps">
            <w:drawing>
              <wp:anchor distT="0" distB="0" distL="114300" distR="114300" simplePos="0" relativeHeight="251657216" behindDoc="1" locked="0" layoutInCell="1" allowOverlap="1" wp14:anchorId="1FCF03BB" wp14:editId="63CED953">
                <wp:simplePos x="0" y="0"/>
                <wp:positionH relativeFrom="column">
                  <wp:posOffset>-344228</wp:posOffset>
                </wp:positionH>
                <wp:positionV relativeFrom="page">
                  <wp:posOffset>240145</wp:posOffset>
                </wp:positionV>
                <wp:extent cx="10095346" cy="1543685"/>
                <wp:effectExtent l="0" t="0" r="1270" b="5715"/>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095346" cy="1543685"/>
                        </a:xfrm>
                        <a:prstGeom prst="rect">
                          <a:avLst/>
                        </a:prstGeom>
                        <a:solidFill>
                          <a:srgbClr val="146CB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A87AF" id="Rectangle 2" o:spid="_x0000_s1026" alt="&quot;&quot;" style="position:absolute;margin-left:-27.1pt;margin-top:18.9pt;width:794.9pt;height:12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" fillcolor="#146cb4" stroked="f">
                <w10:wrap anchory="page"/>
              </v:rect>
            </w:pict>
          </mc:Fallback>
        </mc:AlternateContent>
      </w:r>
    </w:p>
    <w:p w14:paraId="4578ADB8" w14:textId="1A906DF6" w:rsidR="00F83B60" w:rsidRPr="000000AF" w:rsidRDefault="00481C2C" w:rsidP="000000AF">
      <w:pPr>
        <w:pStyle w:val="Heading1"/>
      </w:pPr>
      <w:r>
        <w:t>Primary Computing progression grid</w:t>
      </w:r>
    </w:p>
    <w:p w14:paraId="41AD4D8D" w14:textId="77777777" w:rsidR="00F83B60" w:rsidRDefault="00F83B60" w:rsidP="00481C2C"/>
    <w:p w14:paraId="7A8A354E" w14:textId="71166B2E" w:rsidR="00477D28" w:rsidRPr="000000AF" w:rsidRDefault="00481C2C" w:rsidP="00A06AF4">
      <w:pPr>
        <w:pStyle w:val="Heading2"/>
      </w:pPr>
      <w:r>
        <w:t>Computational Thinking</w:t>
      </w:r>
    </w:p>
    <w:p w14:paraId="232BF164" w14:textId="77777777" w:rsidR="00F83B60" w:rsidRPr="00D77378" w:rsidRDefault="00F83B60" w:rsidP="00BE586D">
      <w:pPr>
        <w:ind w:left="-426" w:right="43"/>
        <w:rPr>
          <w:color w:val="FFFFFF" w:themeColor="background1"/>
          <w:szCs w:val="22"/>
        </w:rPr>
      </w:pPr>
    </w:p>
    <w:tbl>
      <w:tblPr>
        <w:tblStyle w:val="TableGrid"/>
        <w:tblW w:w="15730" w:type="dxa"/>
        <w:tblInd w:w="-426" w:type="dxa"/>
        <w:tblLook w:val="04A0" w:firstRow="1" w:lastRow="0" w:firstColumn="1" w:lastColumn="0" w:noHBand="0" w:noVBand="1"/>
      </w:tblPr>
      <w:tblGrid>
        <w:gridCol w:w="2621"/>
        <w:gridCol w:w="2622"/>
        <w:gridCol w:w="2622"/>
        <w:gridCol w:w="2621"/>
        <w:gridCol w:w="2622"/>
        <w:gridCol w:w="2622"/>
      </w:tblGrid>
      <w:tr w:rsidR="00481C2C" w14:paraId="7913DED4" w14:textId="77777777" w:rsidTr="00A06AF4">
        <w:trPr>
          <w:tblHeader/>
        </w:trPr>
        <w:tc>
          <w:tcPr>
            <w:tcW w:w="2621" w:type="dxa"/>
            <w:shd w:val="clear" w:color="auto" w:fill="146CB4"/>
          </w:tcPr>
          <w:p w14:paraId="58963196" w14:textId="4C596F21" w:rsidR="00481C2C" w:rsidRPr="00481C2C" w:rsidRDefault="00481C2C" w:rsidP="009C1F47">
            <w:pPr>
              <w:pStyle w:val="TableHeadings"/>
              <w:keepLines/>
            </w:pPr>
            <w:r w:rsidRPr="00481C2C">
              <w:t>Stage 1</w:t>
            </w:r>
          </w:p>
        </w:tc>
        <w:tc>
          <w:tcPr>
            <w:tcW w:w="2622" w:type="dxa"/>
            <w:shd w:val="clear" w:color="auto" w:fill="146CB4"/>
          </w:tcPr>
          <w:p w14:paraId="14F93950" w14:textId="3D1754D6" w:rsidR="00481C2C" w:rsidRPr="00481C2C" w:rsidRDefault="00481C2C" w:rsidP="009C1F47">
            <w:pPr>
              <w:pStyle w:val="TableHeadings"/>
              <w:keepLines/>
            </w:pPr>
            <w:r w:rsidRPr="00481C2C">
              <w:t>Stage 2</w:t>
            </w:r>
          </w:p>
        </w:tc>
        <w:tc>
          <w:tcPr>
            <w:tcW w:w="2622" w:type="dxa"/>
            <w:shd w:val="clear" w:color="auto" w:fill="146CB4"/>
          </w:tcPr>
          <w:p w14:paraId="3818622B" w14:textId="3D2AF552" w:rsidR="00481C2C" w:rsidRPr="00481C2C" w:rsidRDefault="00481C2C" w:rsidP="009C1F47">
            <w:pPr>
              <w:pStyle w:val="TableHeadings"/>
              <w:keepLines/>
            </w:pPr>
            <w:r w:rsidRPr="00481C2C">
              <w:t>Stage 3</w:t>
            </w:r>
          </w:p>
        </w:tc>
        <w:tc>
          <w:tcPr>
            <w:tcW w:w="2621" w:type="dxa"/>
            <w:shd w:val="clear" w:color="auto" w:fill="146CB4"/>
          </w:tcPr>
          <w:p w14:paraId="1A7AD6A0" w14:textId="6AEE3625" w:rsidR="00481C2C" w:rsidRPr="00481C2C" w:rsidRDefault="00481C2C" w:rsidP="009C1F47">
            <w:pPr>
              <w:pStyle w:val="TableHeadings"/>
              <w:keepLines/>
            </w:pPr>
            <w:r w:rsidRPr="00481C2C">
              <w:t>Stage 4</w:t>
            </w:r>
          </w:p>
        </w:tc>
        <w:tc>
          <w:tcPr>
            <w:tcW w:w="2622" w:type="dxa"/>
            <w:shd w:val="clear" w:color="auto" w:fill="146CB4"/>
          </w:tcPr>
          <w:p w14:paraId="75888B25" w14:textId="7A7A87DC" w:rsidR="00481C2C" w:rsidRPr="00481C2C" w:rsidRDefault="00481C2C" w:rsidP="009C1F47">
            <w:pPr>
              <w:pStyle w:val="TableHeadings"/>
              <w:keepLines/>
            </w:pPr>
            <w:r w:rsidRPr="00481C2C">
              <w:t>Stage 5</w:t>
            </w:r>
          </w:p>
        </w:tc>
        <w:tc>
          <w:tcPr>
            <w:tcW w:w="2622" w:type="dxa"/>
            <w:shd w:val="clear" w:color="auto" w:fill="146CB4"/>
          </w:tcPr>
          <w:p w14:paraId="124EEE2D" w14:textId="43B42100" w:rsidR="00481C2C" w:rsidRPr="00481C2C" w:rsidRDefault="00481C2C" w:rsidP="009C1F47">
            <w:pPr>
              <w:pStyle w:val="TableHeadings"/>
              <w:keepLines/>
            </w:pPr>
            <w:r w:rsidRPr="00481C2C">
              <w:t>Stage 6</w:t>
            </w:r>
          </w:p>
        </w:tc>
      </w:tr>
      <w:tr w:rsidR="001F0989" w14:paraId="09A8662A" w14:textId="77777777" w:rsidTr="00A06AF4">
        <w:tc>
          <w:tcPr>
            <w:tcW w:w="2621" w:type="dxa"/>
          </w:tcPr>
          <w:p w14:paraId="0A586AD9" w14:textId="0AB38EE4" w:rsidR="001F0989" w:rsidRDefault="001F0989" w:rsidP="009C1F47">
            <w:pPr>
              <w:pStyle w:val="TableText"/>
              <w:keepLines/>
            </w:pPr>
            <w:bookmarkStart w:id="0" w:name="_Hlk47081410"/>
            <w:r w:rsidRPr="00FA14A8">
              <w:rPr>
                <w:b/>
              </w:rPr>
              <w:t xml:space="preserve">1CT.01 </w:t>
            </w:r>
            <w:bookmarkEnd w:id="0"/>
            <w:r w:rsidRPr="00FA14A8">
              <w:t>Follow the steps in algorithms for everyday tasks.</w:t>
            </w:r>
          </w:p>
        </w:tc>
        <w:tc>
          <w:tcPr>
            <w:tcW w:w="2622" w:type="dxa"/>
          </w:tcPr>
          <w:p w14:paraId="7D07B5CF" w14:textId="073FFBEE" w:rsidR="001F0989" w:rsidRDefault="001F0989" w:rsidP="009C1F47">
            <w:pPr>
              <w:pStyle w:val="TableText"/>
              <w:keepLines/>
            </w:pPr>
            <w:r w:rsidRPr="00FA14A8">
              <w:rPr>
                <w:b/>
              </w:rPr>
              <w:t xml:space="preserve">2CT.01 </w:t>
            </w:r>
            <w:r w:rsidRPr="00FA14A8">
              <w:t>Follow and understand linear algorithms.</w:t>
            </w:r>
          </w:p>
        </w:tc>
        <w:tc>
          <w:tcPr>
            <w:tcW w:w="2622" w:type="dxa"/>
          </w:tcPr>
          <w:p w14:paraId="2BD6C222" w14:textId="28566D34" w:rsidR="001F0989" w:rsidRDefault="001F0989" w:rsidP="009C1F47">
            <w:pPr>
              <w:pStyle w:val="TableText"/>
              <w:keepLines/>
            </w:pPr>
            <w:bookmarkStart w:id="1" w:name="_Hlk47083639"/>
            <w:r w:rsidRPr="00A718D7">
              <w:rPr>
                <w:b/>
              </w:rPr>
              <w:t>3CT.01</w:t>
            </w:r>
            <w:r w:rsidRPr="00A718D7">
              <w:t xml:space="preserve"> </w:t>
            </w:r>
            <w:bookmarkEnd w:id="1"/>
            <w:r w:rsidRPr="00A718D7">
              <w:t>Follow, understand, edit and correct linear algorithms.</w:t>
            </w:r>
          </w:p>
        </w:tc>
        <w:tc>
          <w:tcPr>
            <w:tcW w:w="2621" w:type="dxa"/>
          </w:tcPr>
          <w:p w14:paraId="68E2569C" w14:textId="6C568C69" w:rsidR="001F0989" w:rsidRDefault="001F0989" w:rsidP="009C1F47">
            <w:pPr>
              <w:pStyle w:val="TableText"/>
              <w:keepLines/>
            </w:pPr>
            <w:r w:rsidRPr="00A718D7">
              <w:rPr>
                <w:b/>
              </w:rPr>
              <w:t xml:space="preserve">4CT.01 </w:t>
            </w:r>
            <w:r w:rsidRPr="00A718D7">
              <w:t>Follow, understand, edit and correct algorithms that use repetition, including indefinite (forever) loops.</w:t>
            </w:r>
          </w:p>
        </w:tc>
        <w:tc>
          <w:tcPr>
            <w:tcW w:w="2622" w:type="dxa"/>
          </w:tcPr>
          <w:p w14:paraId="4E218AB8" w14:textId="18EDF80A" w:rsidR="001F0989" w:rsidRDefault="001F0989" w:rsidP="009C1F47">
            <w:pPr>
              <w:pStyle w:val="TableText"/>
              <w:keepLines/>
            </w:pPr>
            <w:r w:rsidRPr="00097F25">
              <w:rPr>
                <w:b/>
              </w:rPr>
              <w:t xml:space="preserve">5CT.01 </w:t>
            </w:r>
            <w:r w:rsidRPr="00097F25">
              <w:t>Follow, understand, edit and correct algorithms that contain selection.</w:t>
            </w:r>
          </w:p>
        </w:tc>
        <w:tc>
          <w:tcPr>
            <w:tcW w:w="2622" w:type="dxa"/>
          </w:tcPr>
          <w:p w14:paraId="77D38BD5" w14:textId="4D5CFDEE" w:rsidR="001F0989" w:rsidRDefault="001F0989" w:rsidP="009C1F47">
            <w:pPr>
              <w:pStyle w:val="TableText"/>
              <w:keepLines/>
            </w:pPr>
            <w:bookmarkStart w:id="2" w:name="_Hlk47091697"/>
            <w:r w:rsidRPr="00097F25">
              <w:rPr>
                <w:b/>
              </w:rPr>
              <w:t>6CT.01</w:t>
            </w:r>
            <w:r w:rsidRPr="00097F25">
              <w:t xml:space="preserve"> </w:t>
            </w:r>
            <w:bookmarkEnd w:id="2"/>
            <w:r w:rsidRPr="00097F25">
              <w:t>Follow and understand algorithms that are presented as flowcharts.</w:t>
            </w:r>
          </w:p>
        </w:tc>
      </w:tr>
      <w:tr w:rsidR="001F0989" w14:paraId="78880C2A" w14:textId="77777777" w:rsidTr="00A06AF4">
        <w:tc>
          <w:tcPr>
            <w:tcW w:w="2621" w:type="dxa"/>
          </w:tcPr>
          <w:p w14:paraId="1C640F6F" w14:textId="257D7880" w:rsidR="001F0989" w:rsidRDefault="001F0989" w:rsidP="009C1F47">
            <w:pPr>
              <w:pStyle w:val="TableText"/>
              <w:keepLines/>
            </w:pPr>
            <w:r w:rsidRPr="00FA14A8">
              <w:rPr>
                <w:rStyle w:val="Strong"/>
              </w:rPr>
              <w:t xml:space="preserve">1CT.02 </w:t>
            </w:r>
            <w:r w:rsidRPr="00FA14A8">
              <w:t>Identify single errors in algorithms that represent everyday events or tasks.</w:t>
            </w:r>
          </w:p>
        </w:tc>
        <w:tc>
          <w:tcPr>
            <w:tcW w:w="2622" w:type="dxa"/>
          </w:tcPr>
          <w:p w14:paraId="45B0D550" w14:textId="3CB0872B" w:rsidR="001F0989" w:rsidRDefault="001F0989" w:rsidP="009C1F47">
            <w:pPr>
              <w:pStyle w:val="TableText"/>
              <w:keepLines/>
            </w:pPr>
            <w:r w:rsidRPr="00FA14A8">
              <w:rPr>
                <w:b/>
              </w:rPr>
              <w:t xml:space="preserve">2CT.02 </w:t>
            </w:r>
            <w:r w:rsidRPr="00FA14A8">
              <w:t>Identify and correct a single error in algorithms that represent everyday events or tasks.</w:t>
            </w:r>
          </w:p>
        </w:tc>
        <w:tc>
          <w:tcPr>
            <w:tcW w:w="2622" w:type="dxa"/>
          </w:tcPr>
          <w:p w14:paraId="2BF43C8C" w14:textId="16A830FF" w:rsidR="001F0989" w:rsidRDefault="001F0989" w:rsidP="009C1F47">
            <w:pPr>
              <w:pStyle w:val="TableText"/>
              <w:keepLines/>
            </w:pPr>
            <w:r w:rsidRPr="00A718D7">
              <w:rPr>
                <w:b/>
              </w:rPr>
              <w:t>3CT.02</w:t>
            </w:r>
            <w:r w:rsidRPr="00A718D7">
              <w:t xml:space="preserve"> Understand that efficient algorithms are concise.</w:t>
            </w:r>
          </w:p>
        </w:tc>
        <w:tc>
          <w:tcPr>
            <w:tcW w:w="2621" w:type="dxa"/>
          </w:tcPr>
          <w:p w14:paraId="53C3A292" w14:textId="4F559AD2" w:rsidR="001F0989" w:rsidRDefault="001F0989" w:rsidP="009C1F47">
            <w:pPr>
              <w:pStyle w:val="TableText"/>
              <w:keepLines/>
            </w:pPr>
            <w:r w:rsidRPr="00A718D7">
              <w:rPr>
                <w:b/>
              </w:rPr>
              <w:t xml:space="preserve">4CT.02 </w:t>
            </w:r>
            <w:r w:rsidRPr="00A718D7">
              <w:t>Follow, understand, edit and correct algorithms that use iteration, including count-controlled loops.</w:t>
            </w:r>
          </w:p>
        </w:tc>
        <w:tc>
          <w:tcPr>
            <w:tcW w:w="2622" w:type="dxa"/>
          </w:tcPr>
          <w:p w14:paraId="1340A178" w14:textId="7C514C14" w:rsidR="001F0989" w:rsidRDefault="001F0989" w:rsidP="009C1F47">
            <w:pPr>
              <w:pStyle w:val="TableText"/>
              <w:keepLines/>
            </w:pPr>
            <w:r w:rsidRPr="00097F25">
              <w:rPr>
                <w:b/>
              </w:rPr>
              <w:t xml:space="preserve">5CT.02 </w:t>
            </w:r>
            <w:r w:rsidRPr="00097F25">
              <w:t>Understand that different algorithms can be used to complete a task, with some algorithms being more efficient than others.</w:t>
            </w:r>
          </w:p>
        </w:tc>
        <w:tc>
          <w:tcPr>
            <w:tcW w:w="2622" w:type="dxa"/>
          </w:tcPr>
          <w:p w14:paraId="317F37AF" w14:textId="038661C4" w:rsidR="001F0989" w:rsidRDefault="001F0989" w:rsidP="009C1F47">
            <w:pPr>
              <w:pStyle w:val="TableText"/>
              <w:keepLines/>
            </w:pPr>
            <w:r w:rsidRPr="00097F25">
              <w:rPr>
                <w:b/>
              </w:rPr>
              <w:t>6CT.02</w:t>
            </w:r>
            <w:r w:rsidRPr="00097F25">
              <w:t xml:space="preserve"> Understand the symbols used in flowcharts, limited to start, stop, process, procedure (sub-routine), decision and the connector.</w:t>
            </w:r>
          </w:p>
        </w:tc>
      </w:tr>
      <w:tr w:rsidR="001F0989" w14:paraId="0AFF182C" w14:textId="77777777" w:rsidTr="00A06AF4">
        <w:tc>
          <w:tcPr>
            <w:tcW w:w="2621" w:type="dxa"/>
          </w:tcPr>
          <w:p w14:paraId="16478E10" w14:textId="59849EC4" w:rsidR="001F0989" w:rsidRDefault="001F0989" w:rsidP="009C1F47">
            <w:pPr>
              <w:pStyle w:val="TableText"/>
              <w:keepLines/>
            </w:pPr>
            <w:r w:rsidRPr="00FA14A8">
              <w:rPr>
                <w:b/>
              </w:rPr>
              <w:t xml:space="preserve">1CT.03 </w:t>
            </w:r>
            <w:r w:rsidRPr="00FA14A8">
              <w:t>Know how to give simple instructions, using directional language (forward, backwards, left, right), to navigate a path.</w:t>
            </w:r>
          </w:p>
        </w:tc>
        <w:tc>
          <w:tcPr>
            <w:tcW w:w="2622" w:type="dxa"/>
          </w:tcPr>
          <w:p w14:paraId="5221B761" w14:textId="5B3E4ED1" w:rsidR="001F0989" w:rsidRDefault="001F0989" w:rsidP="009C1F47">
            <w:pPr>
              <w:pStyle w:val="TableText"/>
              <w:keepLines/>
            </w:pPr>
            <w:r w:rsidRPr="00FA14A8">
              <w:rPr>
                <w:b/>
              </w:rPr>
              <w:t xml:space="preserve">2CT.03 </w:t>
            </w:r>
            <w:r w:rsidRPr="00FA14A8">
              <w:t>Know that an algorithm is a precise set of instructions.</w:t>
            </w:r>
          </w:p>
        </w:tc>
        <w:tc>
          <w:tcPr>
            <w:tcW w:w="2622" w:type="dxa"/>
          </w:tcPr>
          <w:p w14:paraId="7284ED96" w14:textId="4D6C5697" w:rsidR="001F0989" w:rsidRDefault="001F0989" w:rsidP="009C1F47">
            <w:pPr>
              <w:pStyle w:val="TableText"/>
              <w:keepLines/>
            </w:pPr>
            <w:r w:rsidRPr="00A718D7">
              <w:rPr>
                <w:b/>
              </w:rPr>
              <w:t>3CT.03</w:t>
            </w:r>
            <w:r w:rsidRPr="00A718D7">
              <w:t xml:space="preserve"> Identify steps that are repeated within everyday tasks.</w:t>
            </w:r>
          </w:p>
        </w:tc>
        <w:tc>
          <w:tcPr>
            <w:tcW w:w="2621" w:type="dxa"/>
          </w:tcPr>
          <w:p w14:paraId="709B7C2A" w14:textId="22213BBD" w:rsidR="001F0989" w:rsidRDefault="001F0989" w:rsidP="009C1F47">
            <w:pPr>
              <w:pStyle w:val="TableText"/>
              <w:keepLines/>
            </w:pPr>
            <w:r w:rsidRPr="00A718D7">
              <w:rPr>
                <w:b/>
              </w:rPr>
              <w:t xml:space="preserve">4CT.03 </w:t>
            </w:r>
            <w:r w:rsidRPr="00A718D7">
              <w:t>Understand that the use of repetition can make algorithms more concise.</w:t>
            </w:r>
          </w:p>
        </w:tc>
        <w:tc>
          <w:tcPr>
            <w:tcW w:w="2622" w:type="dxa"/>
          </w:tcPr>
          <w:p w14:paraId="17F74E06" w14:textId="55E0A129" w:rsidR="001F0989" w:rsidRDefault="001F0989" w:rsidP="009C1F47">
            <w:pPr>
              <w:pStyle w:val="TableText"/>
              <w:keepLines/>
            </w:pPr>
            <w:r w:rsidRPr="00097F25">
              <w:rPr>
                <w:b/>
              </w:rPr>
              <w:t xml:space="preserve">5CT.03 </w:t>
            </w:r>
            <w:r w:rsidRPr="00097F25">
              <w:t>Predict the outcome of algorithms that contain a selection statement.</w:t>
            </w:r>
          </w:p>
        </w:tc>
        <w:tc>
          <w:tcPr>
            <w:tcW w:w="2622" w:type="dxa"/>
          </w:tcPr>
          <w:p w14:paraId="0578EBEA" w14:textId="5561488F" w:rsidR="001F0989" w:rsidRDefault="001F0989" w:rsidP="009C1F47">
            <w:pPr>
              <w:pStyle w:val="TableText"/>
              <w:keepLines/>
            </w:pPr>
            <w:r w:rsidRPr="00097F25">
              <w:rPr>
                <w:b/>
              </w:rPr>
              <w:t>6CT.03</w:t>
            </w:r>
            <w:r w:rsidRPr="00097F25">
              <w:t xml:space="preserve"> Predict the outcomes of flowcharts.</w:t>
            </w:r>
          </w:p>
        </w:tc>
      </w:tr>
      <w:tr w:rsidR="001F0989" w14:paraId="3A60DDB6" w14:textId="77777777" w:rsidTr="00A06AF4">
        <w:tc>
          <w:tcPr>
            <w:tcW w:w="2621" w:type="dxa"/>
          </w:tcPr>
          <w:p w14:paraId="774F113E" w14:textId="4FCB9DFE" w:rsidR="001F0989" w:rsidRDefault="001F0989" w:rsidP="009C1F47">
            <w:pPr>
              <w:pStyle w:val="TableText"/>
              <w:keepLines/>
            </w:pPr>
            <w:r w:rsidRPr="00FA14A8">
              <w:rPr>
                <w:b/>
              </w:rPr>
              <w:lastRenderedPageBreak/>
              <w:t xml:space="preserve">1CT.04 </w:t>
            </w:r>
            <w:r w:rsidRPr="00FA14A8">
              <w:t>Suggest sets of ordered instructions to complete simple tasks, such as drawing a picture of a particular object or building a brick tower.</w:t>
            </w:r>
          </w:p>
        </w:tc>
        <w:tc>
          <w:tcPr>
            <w:tcW w:w="2622" w:type="dxa"/>
          </w:tcPr>
          <w:p w14:paraId="2F557FBF" w14:textId="00628BBC" w:rsidR="001F0989" w:rsidRDefault="001F0989" w:rsidP="009C1F47">
            <w:pPr>
              <w:pStyle w:val="TableText"/>
              <w:keepLines/>
            </w:pPr>
            <w:r w:rsidRPr="00FA14A8">
              <w:rPr>
                <w:b/>
              </w:rPr>
              <w:t xml:space="preserve">2CT.04 </w:t>
            </w:r>
            <w:r w:rsidRPr="00FA14A8">
              <w:t>Identify the steps needed to undertake tasks, in order to develop simple algorithms.</w:t>
            </w:r>
          </w:p>
        </w:tc>
        <w:tc>
          <w:tcPr>
            <w:tcW w:w="2622" w:type="dxa"/>
          </w:tcPr>
          <w:p w14:paraId="7E127E8D" w14:textId="5042C249" w:rsidR="001F0989" w:rsidRDefault="001F0989" w:rsidP="009C1F47">
            <w:pPr>
              <w:pStyle w:val="TableText"/>
              <w:keepLines/>
            </w:pPr>
            <w:r w:rsidRPr="00A718D7">
              <w:rPr>
                <w:b/>
              </w:rPr>
              <w:t>3CT.04</w:t>
            </w:r>
            <w:r w:rsidRPr="00A718D7">
              <w:t xml:space="preserve"> Know that logical thinking is used in the creation of algorithms.</w:t>
            </w:r>
          </w:p>
        </w:tc>
        <w:tc>
          <w:tcPr>
            <w:tcW w:w="2621" w:type="dxa"/>
          </w:tcPr>
          <w:p w14:paraId="268DE1F5" w14:textId="6FFD8624" w:rsidR="001F0989" w:rsidRDefault="001F0989" w:rsidP="009C1F47">
            <w:pPr>
              <w:pStyle w:val="TableText"/>
              <w:keepLines/>
            </w:pPr>
            <w:r w:rsidRPr="00A718D7">
              <w:rPr>
                <w:b/>
              </w:rPr>
              <w:t xml:space="preserve">4CT.04 </w:t>
            </w:r>
            <w:r w:rsidRPr="00A718D7">
              <w:t>Compare and contrast algorithms designed for the same task to determine which produces the outcome that is best suited to the purpose.</w:t>
            </w:r>
          </w:p>
        </w:tc>
        <w:tc>
          <w:tcPr>
            <w:tcW w:w="2622" w:type="dxa"/>
          </w:tcPr>
          <w:p w14:paraId="2C223BDD" w14:textId="25939284" w:rsidR="001F0989" w:rsidRDefault="001F0989" w:rsidP="009C1F47">
            <w:pPr>
              <w:pStyle w:val="TableText"/>
              <w:keepLines/>
            </w:pPr>
            <w:r w:rsidRPr="00097F25">
              <w:rPr>
                <w:b/>
              </w:rPr>
              <w:t xml:space="preserve">5CT.04 </w:t>
            </w:r>
            <w:r w:rsidRPr="00097F25">
              <w:t>Understand and use variables in algorithms, including how to assign a variable to a specific value.</w:t>
            </w:r>
          </w:p>
        </w:tc>
        <w:tc>
          <w:tcPr>
            <w:tcW w:w="2622" w:type="dxa"/>
          </w:tcPr>
          <w:p w14:paraId="385F482E" w14:textId="1029842C" w:rsidR="001F0989" w:rsidRDefault="001F0989" w:rsidP="009C1F47">
            <w:pPr>
              <w:pStyle w:val="TableText"/>
              <w:keepLines/>
            </w:pPr>
            <w:r w:rsidRPr="00097F25">
              <w:rPr>
                <w:b/>
              </w:rPr>
              <w:t>6CT.04</w:t>
            </w:r>
            <w:r w:rsidRPr="00097F25">
              <w:t xml:space="preserve"> Know that variables can be used in different algorithms.</w:t>
            </w:r>
          </w:p>
        </w:tc>
      </w:tr>
      <w:tr w:rsidR="001F0989" w14:paraId="4D4EE50C" w14:textId="77777777" w:rsidTr="00A06AF4">
        <w:tc>
          <w:tcPr>
            <w:tcW w:w="2621" w:type="dxa"/>
          </w:tcPr>
          <w:p w14:paraId="31265028" w14:textId="5178FC7A" w:rsidR="001F0989" w:rsidRDefault="001F0989" w:rsidP="009C1F47">
            <w:pPr>
              <w:pStyle w:val="TableText"/>
              <w:keepLines/>
            </w:pPr>
            <w:r w:rsidRPr="00FA14A8">
              <w:rPr>
                <w:b/>
              </w:rPr>
              <w:t xml:space="preserve">1CT.05 </w:t>
            </w:r>
            <w:r w:rsidRPr="00FA14A8">
              <w:t>Know that an algorithm is a set of instructions to complete a task or to solve a problem.</w:t>
            </w:r>
          </w:p>
        </w:tc>
        <w:tc>
          <w:tcPr>
            <w:tcW w:w="2622" w:type="dxa"/>
          </w:tcPr>
          <w:p w14:paraId="25DDDB7C" w14:textId="5F975CAC" w:rsidR="001F0989" w:rsidRDefault="001F0989" w:rsidP="009C1F47">
            <w:pPr>
              <w:pStyle w:val="TableText"/>
              <w:keepLines/>
            </w:pPr>
            <w:r w:rsidRPr="00FA14A8">
              <w:rPr>
                <w:b/>
              </w:rPr>
              <w:t xml:space="preserve">2CT.05 </w:t>
            </w:r>
            <w:r w:rsidRPr="00FA14A8">
              <w:t>Predict the outputs of algorithms.</w:t>
            </w:r>
          </w:p>
        </w:tc>
        <w:tc>
          <w:tcPr>
            <w:tcW w:w="2622" w:type="dxa"/>
          </w:tcPr>
          <w:p w14:paraId="4B39EC6D" w14:textId="2C2445C9" w:rsidR="001F0989" w:rsidRDefault="001F0989" w:rsidP="009C1F47">
            <w:pPr>
              <w:pStyle w:val="TableText"/>
              <w:keepLines/>
            </w:pPr>
            <w:r w:rsidRPr="00A718D7">
              <w:rPr>
                <w:b/>
              </w:rPr>
              <w:t>3CT.05</w:t>
            </w:r>
            <w:r w:rsidRPr="00A718D7">
              <w:t xml:space="preserve"> Predict the outcome of a change to an algorithm that is presented as a sequence of steps.</w:t>
            </w:r>
          </w:p>
        </w:tc>
        <w:tc>
          <w:tcPr>
            <w:tcW w:w="2621" w:type="dxa"/>
          </w:tcPr>
          <w:p w14:paraId="082FFD46" w14:textId="6C101407" w:rsidR="001F0989" w:rsidRDefault="001F0989" w:rsidP="009C1F47">
            <w:pPr>
              <w:pStyle w:val="TableText"/>
              <w:keepLines/>
            </w:pPr>
            <w:r w:rsidRPr="00A718D7">
              <w:rPr>
                <w:b/>
              </w:rPr>
              <w:t xml:space="preserve">4CT.05 </w:t>
            </w:r>
            <w:r w:rsidRPr="00A718D7">
              <w:t>Predict the outcome of algorithms that contain repetition.</w:t>
            </w:r>
          </w:p>
        </w:tc>
        <w:tc>
          <w:tcPr>
            <w:tcW w:w="2622" w:type="dxa"/>
          </w:tcPr>
          <w:p w14:paraId="34141A95" w14:textId="296885A8" w:rsidR="001F0989" w:rsidRDefault="001F0989" w:rsidP="009C1F47">
            <w:pPr>
              <w:pStyle w:val="TableText"/>
              <w:keepLines/>
            </w:pPr>
            <w:r w:rsidRPr="00097F25">
              <w:rPr>
                <w:b/>
              </w:rPr>
              <w:t xml:space="preserve">5CT.05 </w:t>
            </w:r>
            <w:r w:rsidRPr="00097F25">
              <w:t>Know how to develop algorithms where two objects interrelate.</w:t>
            </w:r>
          </w:p>
        </w:tc>
        <w:tc>
          <w:tcPr>
            <w:tcW w:w="2622" w:type="dxa"/>
          </w:tcPr>
          <w:p w14:paraId="024C89CB" w14:textId="23C046E1" w:rsidR="001F0989" w:rsidRDefault="001F0989" w:rsidP="009C1F47">
            <w:pPr>
              <w:pStyle w:val="TableText"/>
              <w:keepLines/>
            </w:pPr>
            <w:r w:rsidRPr="00097F25">
              <w:rPr>
                <w:b/>
              </w:rPr>
              <w:t>6CT.05</w:t>
            </w:r>
            <w:r w:rsidRPr="00097F25">
              <w:t xml:space="preserve"> Know that the same sub-routine can be used multiple times in an algorithm.</w:t>
            </w:r>
          </w:p>
        </w:tc>
      </w:tr>
      <w:tr w:rsidR="001F0989" w14:paraId="53A52783" w14:textId="77777777" w:rsidTr="00A06AF4">
        <w:tc>
          <w:tcPr>
            <w:tcW w:w="2621" w:type="dxa"/>
          </w:tcPr>
          <w:p w14:paraId="66B5CEF5" w14:textId="297AC10B" w:rsidR="001F0989" w:rsidRDefault="001F0989" w:rsidP="009C1F47">
            <w:pPr>
              <w:pStyle w:val="TableText"/>
              <w:keepLines/>
            </w:pPr>
            <w:r w:rsidRPr="00FA14A8">
              <w:rPr>
                <w:b/>
              </w:rPr>
              <w:t xml:space="preserve">1CT.06 </w:t>
            </w:r>
            <w:r w:rsidRPr="00FA14A8">
              <w:t>Know that the order of instructions is important when creating algorithms.</w:t>
            </w:r>
          </w:p>
        </w:tc>
        <w:tc>
          <w:tcPr>
            <w:tcW w:w="2622" w:type="dxa"/>
          </w:tcPr>
          <w:p w14:paraId="67D1766D" w14:textId="4CCB2739" w:rsidR="001F0989" w:rsidRDefault="001F0989" w:rsidP="009C1F47">
            <w:pPr>
              <w:pStyle w:val="TableText"/>
              <w:keepLines/>
            </w:pPr>
            <w:r w:rsidRPr="00FA14A8">
              <w:rPr>
                <w:b/>
              </w:rPr>
              <w:t xml:space="preserve">2CT.06 </w:t>
            </w:r>
            <w:r w:rsidRPr="00FA14A8">
              <w:t>Know how to develop precise sets of instructions to complete simple tasks, such as drawing a picture of a particular object or building a brick tower.</w:t>
            </w:r>
          </w:p>
        </w:tc>
        <w:tc>
          <w:tcPr>
            <w:tcW w:w="2622" w:type="dxa"/>
          </w:tcPr>
          <w:p w14:paraId="69B9233D" w14:textId="0695ECA4" w:rsidR="001F0989" w:rsidRDefault="001F0989" w:rsidP="009C1F47">
            <w:pPr>
              <w:pStyle w:val="TableText"/>
              <w:keepLines/>
            </w:pPr>
            <w:r w:rsidRPr="00A718D7">
              <w:rPr>
                <w:b/>
              </w:rPr>
              <w:t>3CT.06</w:t>
            </w:r>
            <w:r w:rsidRPr="00A718D7">
              <w:t xml:space="preserve"> Know that many tasks can be divided into smaller sections to make them easier to follow and to edit.</w:t>
            </w:r>
          </w:p>
        </w:tc>
        <w:tc>
          <w:tcPr>
            <w:tcW w:w="2621" w:type="dxa"/>
          </w:tcPr>
          <w:p w14:paraId="7E89CDB9" w14:textId="3FDD419C" w:rsidR="001F0989" w:rsidRDefault="001F0989" w:rsidP="009C1F47">
            <w:pPr>
              <w:pStyle w:val="TableText"/>
              <w:keepLines/>
            </w:pPr>
            <w:r w:rsidRPr="00A718D7">
              <w:rPr>
                <w:b/>
              </w:rPr>
              <w:t xml:space="preserve">4CT.06 </w:t>
            </w:r>
            <w:r w:rsidRPr="00A718D7">
              <w:t>Understand that decomposition is a process that is used to break tasks into different parts (sub-routines).</w:t>
            </w:r>
          </w:p>
        </w:tc>
        <w:tc>
          <w:tcPr>
            <w:tcW w:w="2622" w:type="dxa"/>
          </w:tcPr>
          <w:p w14:paraId="07A62800" w14:textId="29DC3E3F" w:rsidR="001F0989" w:rsidRDefault="001F0989" w:rsidP="009C1F47">
            <w:pPr>
              <w:pStyle w:val="TableText"/>
              <w:keepLines/>
            </w:pPr>
            <w:r w:rsidRPr="00097F25">
              <w:rPr>
                <w:b/>
              </w:rPr>
              <w:t xml:space="preserve">5CT.06 </w:t>
            </w:r>
            <w:r w:rsidRPr="00097F25">
              <w:t>Understand and use selection in algorithms, limited to IF, THEN, ELSE.</w:t>
            </w:r>
          </w:p>
        </w:tc>
        <w:tc>
          <w:tcPr>
            <w:tcW w:w="2622" w:type="dxa"/>
          </w:tcPr>
          <w:p w14:paraId="0C5929CC" w14:textId="226BF6BD" w:rsidR="001F0989" w:rsidRDefault="001F0989" w:rsidP="009C1F47">
            <w:pPr>
              <w:pStyle w:val="TableText"/>
              <w:keepLines/>
            </w:pPr>
            <w:r w:rsidRPr="00097F25">
              <w:rPr>
                <w:b/>
              </w:rPr>
              <w:t>6CT.06</w:t>
            </w:r>
            <w:r w:rsidRPr="00097F25">
              <w:t xml:space="preserve"> Know that a sub-routine can be used in different algorithms.</w:t>
            </w:r>
          </w:p>
        </w:tc>
      </w:tr>
      <w:tr w:rsidR="001F0989" w14:paraId="6EA2721C" w14:textId="77777777" w:rsidTr="00A06AF4">
        <w:tc>
          <w:tcPr>
            <w:tcW w:w="2621" w:type="dxa"/>
          </w:tcPr>
          <w:p w14:paraId="01E9B378" w14:textId="654C8BF9" w:rsidR="001F0989" w:rsidRDefault="001F0989" w:rsidP="009C1F47">
            <w:pPr>
              <w:pStyle w:val="TableText"/>
              <w:keepLines/>
            </w:pPr>
            <w:r w:rsidRPr="00FA14A8">
              <w:rPr>
                <w:b/>
              </w:rPr>
              <w:t xml:space="preserve">1CT.07 </w:t>
            </w:r>
            <w:r w:rsidRPr="00FA14A8">
              <w:t>Suggest ways that algorithms can be changed to affect the outcome.</w:t>
            </w:r>
          </w:p>
        </w:tc>
        <w:tc>
          <w:tcPr>
            <w:tcW w:w="2622" w:type="dxa"/>
          </w:tcPr>
          <w:p w14:paraId="7D96C520" w14:textId="77777777" w:rsidR="001F0989" w:rsidRDefault="001F0989" w:rsidP="009C1F47">
            <w:pPr>
              <w:pStyle w:val="TableText"/>
              <w:keepLines/>
            </w:pPr>
          </w:p>
        </w:tc>
        <w:tc>
          <w:tcPr>
            <w:tcW w:w="2622" w:type="dxa"/>
          </w:tcPr>
          <w:p w14:paraId="1C156839" w14:textId="40A40108" w:rsidR="001F0989" w:rsidRDefault="001F0989" w:rsidP="009C1F47">
            <w:pPr>
              <w:pStyle w:val="TableText"/>
              <w:keepLines/>
            </w:pPr>
            <w:r w:rsidRPr="00A718D7">
              <w:rPr>
                <w:b/>
              </w:rPr>
              <w:t>3CT.07</w:t>
            </w:r>
            <w:r w:rsidRPr="00A718D7">
              <w:t xml:space="preserve"> Identify the inputs to algorithms.</w:t>
            </w:r>
          </w:p>
        </w:tc>
        <w:tc>
          <w:tcPr>
            <w:tcW w:w="2621" w:type="dxa"/>
          </w:tcPr>
          <w:p w14:paraId="7C4C0608" w14:textId="262ADB42" w:rsidR="001F0989" w:rsidRDefault="001F0989" w:rsidP="009C1F47">
            <w:pPr>
              <w:pStyle w:val="TableText"/>
              <w:keepLines/>
            </w:pPr>
            <w:r w:rsidRPr="00A718D7">
              <w:rPr>
                <w:b/>
              </w:rPr>
              <w:t xml:space="preserve">4CT.07 </w:t>
            </w:r>
            <w:r w:rsidRPr="00A718D7">
              <w:t>Know how to use decomposition to break tasks into different parts, represented as algorithms.</w:t>
            </w:r>
          </w:p>
        </w:tc>
        <w:tc>
          <w:tcPr>
            <w:tcW w:w="2622" w:type="dxa"/>
          </w:tcPr>
          <w:p w14:paraId="0B904B02" w14:textId="014CC3EB" w:rsidR="001F0989" w:rsidRDefault="001F0989" w:rsidP="009C1F47">
            <w:pPr>
              <w:pStyle w:val="TableText"/>
              <w:keepLines/>
            </w:pPr>
            <w:r w:rsidRPr="00097F25">
              <w:rPr>
                <w:b/>
              </w:rPr>
              <w:t xml:space="preserve">5CT.07 </w:t>
            </w:r>
            <w:r w:rsidRPr="00097F25">
              <w:t>Understand and use comparison (equal to) operators in algorithms.</w:t>
            </w:r>
          </w:p>
        </w:tc>
        <w:tc>
          <w:tcPr>
            <w:tcW w:w="2622" w:type="dxa"/>
          </w:tcPr>
          <w:p w14:paraId="399A46FF" w14:textId="22E571B3" w:rsidR="001F0989" w:rsidRDefault="001F0989" w:rsidP="009C1F47">
            <w:pPr>
              <w:pStyle w:val="TableText"/>
              <w:keepLines/>
            </w:pPr>
            <w:r w:rsidRPr="00097F25">
              <w:rPr>
                <w:b/>
              </w:rPr>
              <w:t>6CT.07</w:t>
            </w:r>
            <w:r w:rsidRPr="00097F25">
              <w:t xml:space="preserve"> Know how to develop algorithms that include two or more variables.</w:t>
            </w:r>
          </w:p>
        </w:tc>
      </w:tr>
      <w:tr w:rsidR="001F0989" w14:paraId="409DC1C0" w14:textId="77777777" w:rsidTr="00A06AF4">
        <w:tc>
          <w:tcPr>
            <w:tcW w:w="2621" w:type="dxa"/>
          </w:tcPr>
          <w:p w14:paraId="69009554" w14:textId="77777777" w:rsidR="001F0989" w:rsidRDefault="001F0989" w:rsidP="009C1F47">
            <w:pPr>
              <w:pStyle w:val="TableText"/>
              <w:keepLines/>
            </w:pPr>
          </w:p>
        </w:tc>
        <w:tc>
          <w:tcPr>
            <w:tcW w:w="2622" w:type="dxa"/>
          </w:tcPr>
          <w:p w14:paraId="566DACC7" w14:textId="77777777" w:rsidR="001F0989" w:rsidRDefault="001F0989" w:rsidP="009C1F47">
            <w:pPr>
              <w:pStyle w:val="TableText"/>
              <w:keepLines/>
            </w:pPr>
          </w:p>
        </w:tc>
        <w:tc>
          <w:tcPr>
            <w:tcW w:w="2622" w:type="dxa"/>
          </w:tcPr>
          <w:p w14:paraId="488A3266" w14:textId="6EC8653F" w:rsidR="001F0989" w:rsidRDefault="001F0989" w:rsidP="009C1F47">
            <w:pPr>
              <w:pStyle w:val="TableText"/>
              <w:keepLines/>
            </w:pPr>
            <w:r w:rsidRPr="00A718D7">
              <w:rPr>
                <w:b/>
              </w:rPr>
              <w:t>3CT.08</w:t>
            </w:r>
            <w:r w:rsidRPr="00A718D7">
              <w:t xml:space="preserve"> Know how to develop linear algorithms to produce an output based on an input.</w:t>
            </w:r>
          </w:p>
        </w:tc>
        <w:tc>
          <w:tcPr>
            <w:tcW w:w="2621" w:type="dxa"/>
          </w:tcPr>
          <w:p w14:paraId="78BC404D" w14:textId="552A47CB" w:rsidR="001F0989" w:rsidRDefault="001F0989" w:rsidP="009C1F47">
            <w:pPr>
              <w:pStyle w:val="TableText"/>
              <w:keepLines/>
            </w:pPr>
            <w:r w:rsidRPr="00A718D7">
              <w:rPr>
                <w:b/>
              </w:rPr>
              <w:t xml:space="preserve">4CT.08 </w:t>
            </w:r>
            <w:r w:rsidRPr="00A718D7">
              <w:t>Follow and understand algorithms that use a sub-routine.</w:t>
            </w:r>
          </w:p>
        </w:tc>
        <w:tc>
          <w:tcPr>
            <w:tcW w:w="2622" w:type="dxa"/>
          </w:tcPr>
          <w:p w14:paraId="68FBD496" w14:textId="7904B75B" w:rsidR="001F0989" w:rsidRDefault="001F0989" w:rsidP="009C1F47">
            <w:pPr>
              <w:pStyle w:val="TableText"/>
              <w:keepLines/>
            </w:pPr>
            <w:r w:rsidRPr="00097F25">
              <w:rPr>
                <w:b/>
              </w:rPr>
              <w:t xml:space="preserve">5CT.08 </w:t>
            </w:r>
            <w:r w:rsidRPr="00097F25">
              <w:t xml:space="preserve">Understand and use arithmetic (+, </w:t>
            </w:r>
            <w:r w:rsidRPr="00097F25">
              <w:rPr>
                <w:rFonts w:cstheme="minorHAnsi"/>
              </w:rPr>
              <w:t>−</w:t>
            </w:r>
            <w:r w:rsidRPr="00097F25">
              <w:t>) operators in algorithms.</w:t>
            </w:r>
          </w:p>
        </w:tc>
        <w:tc>
          <w:tcPr>
            <w:tcW w:w="2622" w:type="dxa"/>
          </w:tcPr>
          <w:p w14:paraId="20178032" w14:textId="5747ACFA" w:rsidR="001F0989" w:rsidRDefault="001F0989" w:rsidP="009C1F47">
            <w:pPr>
              <w:pStyle w:val="TableText"/>
              <w:keepLines/>
            </w:pPr>
            <w:r w:rsidRPr="00097F25">
              <w:rPr>
                <w:b/>
              </w:rPr>
              <w:t>6CT.08</w:t>
            </w:r>
            <w:r w:rsidRPr="00097F25">
              <w:t xml:space="preserve"> Understand and use arithmetic (+, </w:t>
            </w:r>
            <w:r w:rsidRPr="00097F25">
              <w:rPr>
                <w:rFonts w:cstheme="minorHAnsi"/>
              </w:rPr>
              <w:t>−</w:t>
            </w:r>
            <w:r w:rsidRPr="00097F25">
              <w:t>, *, /) operators in algorithms.</w:t>
            </w:r>
          </w:p>
        </w:tc>
      </w:tr>
      <w:tr w:rsidR="001F0989" w14:paraId="70DB9653" w14:textId="77777777" w:rsidTr="00A06AF4">
        <w:tc>
          <w:tcPr>
            <w:tcW w:w="2621" w:type="dxa"/>
          </w:tcPr>
          <w:p w14:paraId="7F1EB671" w14:textId="77777777" w:rsidR="001F0989" w:rsidRDefault="001F0989" w:rsidP="009C1F47">
            <w:pPr>
              <w:pStyle w:val="TableText"/>
              <w:keepLines/>
            </w:pPr>
          </w:p>
        </w:tc>
        <w:tc>
          <w:tcPr>
            <w:tcW w:w="2622" w:type="dxa"/>
          </w:tcPr>
          <w:p w14:paraId="584A0922" w14:textId="77777777" w:rsidR="001F0989" w:rsidRDefault="001F0989" w:rsidP="009C1F47">
            <w:pPr>
              <w:pStyle w:val="TableText"/>
              <w:keepLines/>
            </w:pPr>
          </w:p>
        </w:tc>
        <w:tc>
          <w:tcPr>
            <w:tcW w:w="2622" w:type="dxa"/>
          </w:tcPr>
          <w:p w14:paraId="2B4D2F66" w14:textId="77777777" w:rsidR="001F0989" w:rsidRDefault="001F0989" w:rsidP="009C1F47">
            <w:pPr>
              <w:pStyle w:val="TableText"/>
              <w:keepLines/>
            </w:pPr>
          </w:p>
        </w:tc>
        <w:tc>
          <w:tcPr>
            <w:tcW w:w="2621" w:type="dxa"/>
          </w:tcPr>
          <w:p w14:paraId="4B2031EC" w14:textId="52112843" w:rsidR="001F0989" w:rsidRDefault="001F0989" w:rsidP="009C1F47">
            <w:pPr>
              <w:pStyle w:val="TableText"/>
              <w:keepLines/>
            </w:pPr>
            <w:r w:rsidRPr="00A718D7">
              <w:rPr>
                <w:b/>
              </w:rPr>
              <w:t xml:space="preserve">4CT.09 </w:t>
            </w:r>
            <w:r w:rsidRPr="00A718D7">
              <w:t>Know how to develop algorithms to produce different outputs based on different inputs.</w:t>
            </w:r>
          </w:p>
        </w:tc>
        <w:tc>
          <w:tcPr>
            <w:tcW w:w="2622" w:type="dxa"/>
          </w:tcPr>
          <w:p w14:paraId="2D280AB8" w14:textId="77777777" w:rsidR="001F0989" w:rsidRDefault="001F0989" w:rsidP="009C1F47">
            <w:pPr>
              <w:pStyle w:val="TableText"/>
              <w:keepLines/>
            </w:pPr>
          </w:p>
        </w:tc>
        <w:tc>
          <w:tcPr>
            <w:tcW w:w="2622" w:type="dxa"/>
          </w:tcPr>
          <w:p w14:paraId="74300277" w14:textId="77777777" w:rsidR="001F0989" w:rsidRDefault="001F0989" w:rsidP="009C1F47">
            <w:pPr>
              <w:pStyle w:val="TableText"/>
              <w:keepLines/>
            </w:pPr>
          </w:p>
        </w:tc>
      </w:tr>
      <w:tr w:rsidR="001F0989" w14:paraId="18D35A80" w14:textId="77777777" w:rsidTr="00A06AF4">
        <w:tc>
          <w:tcPr>
            <w:tcW w:w="2621" w:type="dxa"/>
          </w:tcPr>
          <w:p w14:paraId="3322DB2D" w14:textId="77777777" w:rsidR="001F0989" w:rsidRDefault="001F0989" w:rsidP="009C1F47">
            <w:pPr>
              <w:pStyle w:val="TableText"/>
              <w:keepLines/>
            </w:pPr>
          </w:p>
        </w:tc>
        <w:tc>
          <w:tcPr>
            <w:tcW w:w="2622" w:type="dxa"/>
          </w:tcPr>
          <w:p w14:paraId="5B3F0BE9" w14:textId="77777777" w:rsidR="001F0989" w:rsidRDefault="001F0989" w:rsidP="009C1F47">
            <w:pPr>
              <w:pStyle w:val="TableText"/>
              <w:keepLines/>
            </w:pPr>
          </w:p>
        </w:tc>
        <w:tc>
          <w:tcPr>
            <w:tcW w:w="2622" w:type="dxa"/>
          </w:tcPr>
          <w:p w14:paraId="1CB8DD30" w14:textId="77777777" w:rsidR="001F0989" w:rsidRDefault="001F0989" w:rsidP="009C1F47">
            <w:pPr>
              <w:pStyle w:val="TableText"/>
              <w:keepLines/>
            </w:pPr>
          </w:p>
        </w:tc>
        <w:tc>
          <w:tcPr>
            <w:tcW w:w="2621" w:type="dxa"/>
          </w:tcPr>
          <w:p w14:paraId="7B0A315B" w14:textId="7742734B" w:rsidR="001F0989" w:rsidRDefault="001F0989" w:rsidP="009C1F47">
            <w:pPr>
              <w:pStyle w:val="TableText"/>
              <w:keepLines/>
            </w:pPr>
            <w:r w:rsidRPr="00A718D7">
              <w:rPr>
                <w:b/>
              </w:rPr>
              <w:t xml:space="preserve">4CT.10 </w:t>
            </w:r>
            <w:r w:rsidRPr="00A718D7">
              <w:t>Know how to develop algorithms that include repetition.</w:t>
            </w:r>
          </w:p>
        </w:tc>
        <w:tc>
          <w:tcPr>
            <w:tcW w:w="2622" w:type="dxa"/>
          </w:tcPr>
          <w:p w14:paraId="511475BB" w14:textId="77777777" w:rsidR="001F0989" w:rsidRDefault="001F0989" w:rsidP="009C1F47">
            <w:pPr>
              <w:pStyle w:val="TableText"/>
              <w:keepLines/>
            </w:pPr>
          </w:p>
        </w:tc>
        <w:tc>
          <w:tcPr>
            <w:tcW w:w="2622" w:type="dxa"/>
          </w:tcPr>
          <w:p w14:paraId="18F56293" w14:textId="77777777" w:rsidR="001F0989" w:rsidRDefault="001F0989" w:rsidP="009C1F47">
            <w:pPr>
              <w:pStyle w:val="TableText"/>
              <w:keepLines/>
            </w:pPr>
          </w:p>
        </w:tc>
      </w:tr>
    </w:tbl>
    <w:p w14:paraId="4F288CC8" w14:textId="54A5A3D5" w:rsidR="00A06AF4" w:rsidRDefault="00A06AF4">
      <w:pPr>
        <w:spacing w:line="240" w:lineRule="auto"/>
        <w:ind w:left="0"/>
      </w:pPr>
      <w:r>
        <w:br w:type="page"/>
      </w:r>
    </w:p>
    <w:p w14:paraId="330BDF49" w14:textId="15D54103" w:rsidR="00A06AF4" w:rsidRPr="000000AF" w:rsidRDefault="00A06AF4" w:rsidP="00A06AF4">
      <w:pPr>
        <w:pStyle w:val="Heading2"/>
      </w:pPr>
      <w:r>
        <w:t>Programming</w:t>
      </w:r>
    </w:p>
    <w:p w14:paraId="6981B335" w14:textId="77777777" w:rsidR="00A06AF4" w:rsidRPr="00D77378" w:rsidRDefault="00A06AF4" w:rsidP="00A06AF4">
      <w:pPr>
        <w:ind w:left="-426" w:right="43"/>
        <w:rPr>
          <w:color w:val="FFFFFF" w:themeColor="background1"/>
          <w:szCs w:val="22"/>
        </w:rPr>
      </w:pPr>
    </w:p>
    <w:tbl>
      <w:tblPr>
        <w:tblStyle w:val="TableGrid"/>
        <w:tblW w:w="15730" w:type="dxa"/>
        <w:tblInd w:w="-426" w:type="dxa"/>
        <w:tblLook w:val="04A0" w:firstRow="1" w:lastRow="0" w:firstColumn="1" w:lastColumn="0" w:noHBand="0" w:noVBand="1"/>
      </w:tblPr>
      <w:tblGrid>
        <w:gridCol w:w="2621"/>
        <w:gridCol w:w="2622"/>
        <w:gridCol w:w="2622"/>
        <w:gridCol w:w="2621"/>
        <w:gridCol w:w="2622"/>
        <w:gridCol w:w="2622"/>
      </w:tblGrid>
      <w:tr w:rsidR="00A06AF4" w14:paraId="25998BAA" w14:textId="77777777" w:rsidTr="00DB7902">
        <w:trPr>
          <w:tblHeader/>
        </w:trPr>
        <w:tc>
          <w:tcPr>
            <w:tcW w:w="2621" w:type="dxa"/>
            <w:shd w:val="clear" w:color="auto" w:fill="146CB4"/>
          </w:tcPr>
          <w:p w14:paraId="2FC4E13B" w14:textId="77777777" w:rsidR="00A06AF4" w:rsidRPr="00481C2C" w:rsidRDefault="00A06AF4" w:rsidP="009C1F47">
            <w:pPr>
              <w:pStyle w:val="TableHeadings"/>
              <w:keepLines/>
            </w:pPr>
            <w:r w:rsidRPr="00481C2C">
              <w:t>Stage 1</w:t>
            </w:r>
          </w:p>
        </w:tc>
        <w:tc>
          <w:tcPr>
            <w:tcW w:w="2622" w:type="dxa"/>
            <w:shd w:val="clear" w:color="auto" w:fill="146CB4"/>
          </w:tcPr>
          <w:p w14:paraId="2F015A45" w14:textId="77777777" w:rsidR="00A06AF4" w:rsidRPr="00481C2C" w:rsidRDefault="00A06AF4" w:rsidP="009C1F47">
            <w:pPr>
              <w:pStyle w:val="TableHeadings"/>
              <w:keepLines/>
            </w:pPr>
            <w:r w:rsidRPr="00481C2C">
              <w:t>Stage 2</w:t>
            </w:r>
          </w:p>
        </w:tc>
        <w:tc>
          <w:tcPr>
            <w:tcW w:w="2622" w:type="dxa"/>
            <w:shd w:val="clear" w:color="auto" w:fill="146CB4"/>
          </w:tcPr>
          <w:p w14:paraId="61F0C7A1" w14:textId="77777777" w:rsidR="00A06AF4" w:rsidRPr="00481C2C" w:rsidRDefault="00A06AF4" w:rsidP="009C1F47">
            <w:pPr>
              <w:pStyle w:val="TableHeadings"/>
              <w:keepLines/>
            </w:pPr>
            <w:r w:rsidRPr="00481C2C">
              <w:t>Stage 3</w:t>
            </w:r>
          </w:p>
        </w:tc>
        <w:tc>
          <w:tcPr>
            <w:tcW w:w="2621" w:type="dxa"/>
            <w:shd w:val="clear" w:color="auto" w:fill="146CB4"/>
          </w:tcPr>
          <w:p w14:paraId="6D275F06" w14:textId="77777777" w:rsidR="00A06AF4" w:rsidRPr="00481C2C" w:rsidRDefault="00A06AF4" w:rsidP="009C1F47">
            <w:pPr>
              <w:pStyle w:val="TableHeadings"/>
              <w:keepLines/>
            </w:pPr>
            <w:r w:rsidRPr="00481C2C">
              <w:t>Stage 4</w:t>
            </w:r>
          </w:p>
        </w:tc>
        <w:tc>
          <w:tcPr>
            <w:tcW w:w="2622" w:type="dxa"/>
            <w:shd w:val="clear" w:color="auto" w:fill="146CB4"/>
          </w:tcPr>
          <w:p w14:paraId="1A756CD5" w14:textId="77777777" w:rsidR="00A06AF4" w:rsidRPr="00481C2C" w:rsidRDefault="00A06AF4" w:rsidP="009C1F47">
            <w:pPr>
              <w:pStyle w:val="TableHeadings"/>
              <w:keepLines/>
            </w:pPr>
            <w:r w:rsidRPr="00481C2C">
              <w:t>Stage 5</w:t>
            </w:r>
          </w:p>
        </w:tc>
        <w:tc>
          <w:tcPr>
            <w:tcW w:w="2622" w:type="dxa"/>
            <w:shd w:val="clear" w:color="auto" w:fill="146CB4"/>
          </w:tcPr>
          <w:p w14:paraId="25DCE067" w14:textId="77777777" w:rsidR="00A06AF4" w:rsidRPr="00481C2C" w:rsidRDefault="00A06AF4" w:rsidP="009C1F47">
            <w:pPr>
              <w:pStyle w:val="TableHeadings"/>
              <w:keepLines/>
            </w:pPr>
            <w:r w:rsidRPr="00481C2C">
              <w:t>Stage 6</w:t>
            </w:r>
          </w:p>
        </w:tc>
      </w:tr>
      <w:tr w:rsidR="001F0989" w14:paraId="3C969D32" w14:textId="77777777" w:rsidTr="00DB7902">
        <w:tc>
          <w:tcPr>
            <w:tcW w:w="2621" w:type="dxa"/>
          </w:tcPr>
          <w:p w14:paraId="0E8FADBC" w14:textId="55F5D095" w:rsidR="001F0989" w:rsidRDefault="001F0989" w:rsidP="009C1F47">
            <w:pPr>
              <w:pStyle w:val="TableText"/>
              <w:keepLines/>
            </w:pPr>
            <w:bookmarkStart w:id="3" w:name="_Hlk47081538"/>
            <w:r w:rsidRPr="00FA14A8">
              <w:rPr>
                <w:b/>
              </w:rPr>
              <w:t xml:space="preserve">1P.01 </w:t>
            </w:r>
            <w:bookmarkEnd w:id="3"/>
            <w:r w:rsidRPr="00FA14A8">
              <w:t>Know that algorithms can be recreated as code on computers.</w:t>
            </w:r>
          </w:p>
        </w:tc>
        <w:tc>
          <w:tcPr>
            <w:tcW w:w="2622" w:type="dxa"/>
          </w:tcPr>
          <w:p w14:paraId="3908C8E2" w14:textId="3E17C97F" w:rsidR="001F0989" w:rsidRDefault="001F0989" w:rsidP="009C1F47">
            <w:pPr>
              <w:pStyle w:val="TableText"/>
              <w:keepLines/>
            </w:pPr>
            <w:bookmarkStart w:id="4" w:name="_Hlk47082721"/>
            <w:r w:rsidRPr="00A718D7">
              <w:rPr>
                <w:b/>
              </w:rPr>
              <w:t xml:space="preserve">2P.01 </w:t>
            </w:r>
            <w:bookmarkEnd w:id="4"/>
            <w:r w:rsidRPr="00A718D7">
              <w:t>Understand that programs instruct computers how to run algorithms.</w:t>
            </w:r>
          </w:p>
        </w:tc>
        <w:tc>
          <w:tcPr>
            <w:tcW w:w="2622" w:type="dxa"/>
          </w:tcPr>
          <w:p w14:paraId="210F59CC" w14:textId="20607C0F" w:rsidR="001F0989" w:rsidRDefault="001F0989" w:rsidP="009C1F47">
            <w:pPr>
              <w:pStyle w:val="TableText"/>
              <w:keepLines/>
            </w:pPr>
            <w:bookmarkStart w:id="5" w:name="_Hlk47089534"/>
            <w:r w:rsidRPr="00A718D7">
              <w:rPr>
                <w:b/>
              </w:rPr>
              <w:t xml:space="preserve">3P.01 </w:t>
            </w:r>
            <w:bookmarkEnd w:id="5"/>
            <w:r w:rsidRPr="00A718D7">
              <w:t>Understand the benefit of editing programs to make them clear and concise, including removing unused commands or combining duplicated commands.</w:t>
            </w:r>
          </w:p>
        </w:tc>
        <w:tc>
          <w:tcPr>
            <w:tcW w:w="2621" w:type="dxa"/>
          </w:tcPr>
          <w:p w14:paraId="64F4BCD3" w14:textId="23FAD062" w:rsidR="001F0989" w:rsidRDefault="001F0989" w:rsidP="009C1F47">
            <w:pPr>
              <w:pStyle w:val="TableText"/>
              <w:keepLines/>
            </w:pPr>
            <w:bookmarkStart w:id="6" w:name="_Hlk47090334"/>
            <w:r w:rsidRPr="00A718D7">
              <w:rPr>
                <w:b/>
              </w:rPr>
              <w:t xml:space="preserve">4P.01 </w:t>
            </w:r>
            <w:bookmarkEnd w:id="6"/>
            <w:r w:rsidRPr="00A718D7">
              <w:t>Know how to add comments to blocks of code and explain the benefits of these comments.</w:t>
            </w:r>
          </w:p>
        </w:tc>
        <w:tc>
          <w:tcPr>
            <w:tcW w:w="2622" w:type="dxa"/>
          </w:tcPr>
          <w:p w14:paraId="1BFCE311" w14:textId="060EC4B5" w:rsidR="001F0989" w:rsidRDefault="001F0989" w:rsidP="009C1F47">
            <w:pPr>
              <w:pStyle w:val="TableText"/>
              <w:keepLines/>
            </w:pPr>
            <w:bookmarkStart w:id="7" w:name="_Hlk47090960"/>
            <w:r w:rsidRPr="00097F25">
              <w:rPr>
                <w:b/>
              </w:rPr>
              <w:t xml:space="preserve">5P.01 </w:t>
            </w:r>
            <w:bookmarkEnd w:id="7"/>
            <w:r w:rsidRPr="00097F25">
              <w:t>Understand the importance of creating a clear name for each variable.</w:t>
            </w:r>
          </w:p>
        </w:tc>
        <w:tc>
          <w:tcPr>
            <w:tcW w:w="2622" w:type="dxa"/>
          </w:tcPr>
          <w:p w14:paraId="4F9FB2AE" w14:textId="59C8A5CF" w:rsidR="001F0989" w:rsidRDefault="001F0989" w:rsidP="009C1F47">
            <w:pPr>
              <w:pStyle w:val="TableText"/>
              <w:keepLines/>
            </w:pPr>
            <w:r w:rsidRPr="00097F25">
              <w:rPr>
                <w:b/>
              </w:rPr>
              <w:t xml:space="preserve">6P.01 </w:t>
            </w:r>
            <w:r w:rsidRPr="00097F25">
              <w:t>Explain the use of constructs in programming, including sequence, selection and iteration.</w:t>
            </w:r>
          </w:p>
        </w:tc>
      </w:tr>
      <w:tr w:rsidR="001F0989" w14:paraId="7810AF67" w14:textId="77777777" w:rsidTr="00DB7902">
        <w:tc>
          <w:tcPr>
            <w:tcW w:w="2621" w:type="dxa"/>
          </w:tcPr>
          <w:p w14:paraId="791954C9" w14:textId="524FD665" w:rsidR="001F0989" w:rsidRDefault="001F0989" w:rsidP="009C1F47">
            <w:pPr>
              <w:pStyle w:val="TableText"/>
              <w:keepLines/>
            </w:pPr>
            <w:r w:rsidRPr="00FA14A8">
              <w:rPr>
                <w:b/>
              </w:rPr>
              <w:t xml:space="preserve">1P.02 </w:t>
            </w:r>
            <w:bookmarkStart w:id="8" w:name="_Hlk76390024"/>
            <w:r w:rsidRPr="00FA14A8">
              <w:t xml:space="preserve">Know how to </w:t>
            </w:r>
            <w:bookmarkEnd w:id="8"/>
            <w:r w:rsidRPr="00FA14A8">
              <w:t>recreate algorithms as programs to perform simple tasks.</w:t>
            </w:r>
          </w:p>
        </w:tc>
        <w:tc>
          <w:tcPr>
            <w:tcW w:w="2622" w:type="dxa"/>
          </w:tcPr>
          <w:p w14:paraId="5BD6AA1D" w14:textId="3199DC43" w:rsidR="001F0989" w:rsidRDefault="001F0989" w:rsidP="009C1F47">
            <w:pPr>
              <w:pStyle w:val="TableText"/>
              <w:keepLines/>
            </w:pPr>
            <w:r w:rsidRPr="00A718D7">
              <w:rPr>
                <w:b/>
              </w:rPr>
              <w:t xml:space="preserve">2P.02 </w:t>
            </w:r>
            <w:r w:rsidRPr="00A718D7">
              <w:t>Know how to recreate algorithms as programs.</w:t>
            </w:r>
          </w:p>
        </w:tc>
        <w:tc>
          <w:tcPr>
            <w:tcW w:w="2622" w:type="dxa"/>
          </w:tcPr>
          <w:p w14:paraId="5549078E" w14:textId="308401D9" w:rsidR="001F0989" w:rsidRDefault="001F0989" w:rsidP="009C1F47">
            <w:pPr>
              <w:pStyle w:val="TableText"/>
              <w:keepLines/>
            </w:pPr>
            <w:r w:rsidRPr="00A718D7">
              <w:rPr>
                <w:b/>
              </w:rPr>
              <w:t xml:space="preserve">3P.02 </w:t>
            </w:r>
            <w:r w:rsidRPr="00A718D7">
              <w:t>Know how to develop programs that include code to reset objects to their original state (initialisation).</w:t>
            </w:r>
          </w:p>
        </w:tc>
        <w:tc>
          <w:tcPr>
            <w:tcW w:w="2621" w:type="dxa"/>
          </w:tcPr>
          <w:p w14:paraId="6DB3B770" w14:textId="6818FD57" w:rsidR="001F0989" w:rsidRDefault="001F0989" w:rsidP="009C1F47">
            <w:pPr>
              <w:pStyle w:val="TableText"/>
              <w:keepLines/>
            </w:pPr>
            <w:r w:rsidRPr="00A718D7">
              <w:rPr>
                <w:b/>
              </w:rPr>
              <w:t xml:space="preserve">4P.02 </w:t>
            </w:r>
            <w:r w:rsidRPr="00A718D7">
              <w:t>Know how to develop programs with repetition.</w:t>
            </w:r>
          </w:p>
        </w:tc>
        <w:tc>
          <w:tcPr>
            <w:tcW w:w="2622" w:type="dxa"/>
          </w:tcPr>
          <w:p w14:paraId="22913043" w14:textId="7F9D0EA5" w:rsidR="001F0989" w:rsidRDefault="001F0989" w:rsidP="009C1F47">
            <w:pPr>
              <w:pStyle w:val="TableText"/>
              <w:keepLines/>
            </w:pPr>
            <w:r w:rsidRPr="00097F25">
              <w:rPr>
                <w:b/>
              </w:rPr>
              <w:t xml:space="preserve">5P.02 </w:t>
            </w:r>
            <w:r w:rsidRPr="00097F25">
              <w:t>Know how to develop programs where two or more objects can interact.</w:t>
            </w:r>
          </w:p>
        </w:tc>
        <w:tc>
          <w:tcPr>
            <w:tcW w:w="2622" w:type="dxa"/>
          </w:tcPr>
          <w:p w14:paraId="36F53576" w14:textId="018DE0AD" w:rsidR="001F0989" w:rsidRDefault="001F0989" w:rsidP="009C1F47">
            <w:pPr>
              <w:pStyle w:val="TableText"/>
              <w:keepLines/>
            </w:pPr>
            <w:r w:rsidRPr="00097F25">
              <w:rPr>
                <w:b/>
              </w:rPr>
              <w:t xml:space="preserve">6P.02 </w:t>
            </w:r>
            <w:r w:rsidRPr="00097F25">
              <w:t>Know how to develop block-based programs with a procedure (sub-routine) to define commonly used sections of code.</w:t>
            </w:r>
          </w:p>
        </w:tc>
      </w:tr>
      <w:tr w:rsidR="001F0989" w14:paraId="1A6A3773" w14:textId="77777777" w:rsidTr="00DB7902">
        <w:tc>
          <w:tcPr>
            <w:tcW w:w="2621" w:type="dxa"/>
          </w:tcPr>
          <w:p w14:paraId="332603D2" w14:textId="5BE0BA9B" w:rsidR="001F0989" w:rsidRDefault="001F0989" w:rsidP="009C1F47">
            <w:pPr>
              <w:pStyle w:val="TableText"/>
              <w:keepLines/>
            </w:pPr>
            <w:r w:rsidRPr="00FA14A8">
              <w:rPr>
                <w:b/>
              </w:rPr>
              <w:t xml:space="preserve">1P.03 </w:t>
            </w:r>
            <w:r w:rsidRPr="00FA14A8">
              <w:t>Predict what is likely to happen when programs are run.</w:t>
            </w:r>
          </w:p>
        </w:tc>
        <w:tc>
          <w:tcPr>
            <w:tcW w:w="2622" w:type="dxa"/>
          </w:tcPr>
          <w:p w14:paraId="546D5D70" w14:textId="76A3C8FC" w:rsidR="001F0989" w:rsidRDefault="001F0989" w:rsidP="009C1F47">
            <w:pPr>
              <w:pStyle w:val="TableText"/>
              <w:keepLines/>
            </w:pPr>
            <w:r w:rsidRPr="00A718D7">
              <w:rPr>
                <w:b/>
              </w:rPr>
              <w:t xml:space="preserve">2P.03 </w:t>
            </w:r>
            <w:r w:rsidRPr="00A718D7">
              <w:t>Know how to develop programs to produce desired outputs, including the use of the repeat command.</w:t>
            </w:r>
          </w:p>
        </w:tc>
        <w:tc>
          <w:tcPr>
            <w:tcW w:w="2622" w:type="dxa"/>
          </w:tcPr>
          <w:p w14:paraId="02A67CD7" w14:textId="5347B6BA" w:rsidR="001F0989" w:rsidRDefault="001F0989" w:rsidP="009C1F47">
            <w:pPr>
              <w:pStyle w:val="TableText"/>
              <w:keepLines/>
            </w:pPr>
            <w:r w:rsidRPr="00A718D7">
              <w:rPr>
                <w:b/>
              </w:rPr>
              <w:t xml:space="preserve">3P.03 </w:t>
            </w:r>
            <w:r w:rsidRPr="00A718D7">
              <w:t>Know how to create programs with more than one algorithm running at the same time.</w:t>
            </w:r>
          </w:p>
        </w:tc>
        <w:tc>
          <w:tcPr>
            <w:tcW w:w="2621" w:type="dxa"/>
          </w:tcPr>
          <w:p w14:paraId="480FEDD7" w14:textId="21BBE639" w:rsidR="001F0989" w:rsidRDefault="001F0989" w:rsidP="009C1F47">
            <w:pPr>
              <w:pStyle w:val="TableText"/>
              <w:keepLines/>
            </w:pPr>
            <w:r w:rsidRPr="00A718D7">
              <w:rPr>
                <w:b/>
              </w:rPr>
              <w:t xml:space="preserve">4P.03 </w:t>
            </w:r>
            <w:r w:rsidRPr="00A718D7">
              <w:t>Know how to develop programs with iteration.</w:t>
            </w:r>
          </w:p>
        </w:tc>
        <w:tc>
          <w:tcPr>
            <w:tcW w:w="2622" w:type="dxa"/>
          </w:tcPr>
          <w:p w14:paraId="2624319E" w14:textId="4747C74D" w:rsidR="001F0989" w:rsidRDefault="001F0989" w:rsidP="009C1F47">
            <w:pPr>
              <w:pStyle w:val="TableText"/>
              <w:keepLines/>
            </w:pPr>
            <w:r w:rsidRPr="00097F25">
              <w:rPr>
                <w:b/>
              </w:rPr>
              <w:t xml:space="preserve">5P.03 </w:t>
            </w:r>
            <w:r w:rsidRPr="00097F25">
              <w:t>Know how to develop programs with a variable assigned to a specific value.</w:t>
            </w:r>
          </w:p>
        </w:tc>
        <w:tc>
          <w:tcPr>
            <w:tcW w:w="2622" w:type="dxa"/>
          </w:tcPr>
          <w:p w14:paraId="55904314" w14:textId="3AF10498" w:rsidR="001F0989" w:rsidRDefault="001F0989" w:rsidP="009C1F47">
            <w:pPr>
              <w:pStyle w:val="TableText"/>
              <w:keepLines/>
            </w:pPr>
            <w:r w:rsidRPr="00097F25">
              <w:rPr>
                <w:b/>
              </w:rPr>
              <w:t xml:space="preserve">6P.03 </w:t>
            </w:r>
            <w:r w:rsidRPr="00097F25">
              <w:t>Know how to develop block-based programs where multiple algorithms interrelate.</w:t>
            </w:r>
          </w:p>
        </w:tc>
      </w:tr>
      <w:tr w:rsidR="001F0989" w14:paraId="492C5262" w14:textId="77777777" w:rsidTr="00DB7902">
        <w:tc>
          <w:tcPr>
            <w:tcW w:w="2621" w:type="dxa"/>
          </w:tcPr>
          <w:p w14:paraId="77DE00CE" w14:textId="5763A4F3" w:rsidR="001F0989" w:rsidRDefault="001F0989" w:rsidP="009C1F47">
            <w:pPr>
              <w:pStyle w:val="TableText"/>
              <w:keepLines/>
            </w:pPr>
            <w:r w:rsidRPr="00FA14A8">
              <w:rPr>
                <w:b/>
              </w:rPr>
              <w:t xml:space="preserve">1P.04 </w:t>
            </w:r>
            <w:r w:rsidRPr="00FA14A8">
              <w:t>Know that programs can contain errors.</w:t>
            </w:r>
          </w:p>
        </w:tc>
        <w:tc>
          <w:tcPr>
            <w:tcW w:w="2622" w:type="dxa"/>
          </w:tcPr>
          <w:p w14:paraId="1AD1CA5C" w14:textId="046252CD" w:rsidR="001F0989" w:rsidRDefault="001F0989" w:rsidP="009C1F47">
            <w:pPr>
              <w:pStyle w:val="TableText"/>
              <w:keepLines/>
            </w:pPr>
            <w:r w:rsidRPr="00A718D7">
              <w:rPr>
                <w:b/>
              </w:rPr>
              <w:t xml:space="preserve">2P.04 </w:t>
            </w:r>
            <w:r w:rsidRPr="00A718D7">
              <w:t>Know how to plan the instructions for objects within programs.</w:t>
            </w:r>
          </w:p>
        </w:tc>
        <w:tc>
          <w:tcPr>
            <w:tcW w:w="2622" w:type="dxa"/>
          </w:tcPr>
          <w:p w14:paraId="7D4CF812" w14:textId="0139CFB2" w:rsidR="001F0989" w:rsidRDefault="001F0989" w:rsidP="009C1F47">
            <w:pPr>
              <w:pStyle w:val="TableText"/>
              <w:keepLines/>
            </w:pPr>
            <w:r w:rsidRPr="00A718D7">
              <w:rPr>
                <w:b/>
              </w:rPr>
              <w:t xml:space="preserve">3P.04 </w:t>
            </w:r>
            <w:r w:rsidRPr="00A718D7">
              <w:t>Know how to develop programs that contain more than one object, including a static object.</w:t>
            </w:r>
          </w:p>
        </w:tc>
        <w:tc>
          <w:tcPr>
            <w:tcW w:w="2621" w:type="dxa"/>
          </w:tcPr>
          <w:p w14:paraId="0CD5C3C7" w14:textId="407BD699" w:rsidR="001F0989" w:rsidRDefault="001F0989" w:rsidP="009C1F47">
            <w:pPr>
              <w:pStyle w:val="TableText"/>
              <w:keepLines/>
            </w:pPr>
            <w:r w:rsidRPr="00A718D7">
              <w:rPr>
                <w:b/>
              </w:rPr>
              <w:t xml:space="preserve">4P.04 </w:t>
            </w:r>
            <w:r w:rsidRPr="00A718D7">
              <w:t>Know how to develop programs that produce a desired output, which includes the use of the repeat command.</w:t>
            </w:r>
          </w:p>
        </w:tc>
        <w:tc>
          <w:tcPr>
            <w:tcW w:w="2622" w:type="dxa"/>
          </w:tcPr>
          <w:p w14:paraId="7FC458DE" w14:textId="27B5BC73" w:rsidR="001F0989" w:rsidRDefault="001F0989" w:rsidP="009C1F47">
            <w:pPr>
              <w:pStyle w:val="TableText"/>
              <w:keepLines/>
            </w:pPr>
            <w:r w:rsidRPr="00097F25">
              <w:rPr>
                <w:b/>
              </w:rPr>
              <w:t xml:space="preserve">5P.04 </w:t>
            </w:r>
            <w:r w:rsidRPr="00097F25">
              <w:t>Know how to develop programs with simple conditional, or selection, statements, including IF, THEN, ELSE, to produce different outputs.</w:t>
            </w:r>
          </w:p>
        </w:tc>
        <w:tc>
          <w:tcPr>
            <w:tcW w:w="2622" w:type="dxa"/>
          </w:tcPr>
          <w:p w14:paraId="2A9249F7" w14:textId="4B4A1A74" w:rsidR="001F0989" w:rsidRDefault="001F0989" w:rsidP="009C1F47">
            <w:pPr>
              <w:pStyle w:val="TableText"/>
              <w:keepLines/>
            </w:pPr>
            <w:r w:rsidRPr="00097F25">
              <w:rPr>
                <w:b/>
              </w:rPr>
              <w:t xml:space="preserve">6P.04 </w:t>
            </w:r>
            <w:r w:rsidRPr="00097F25">
              <w:t>Know how to develop block-based programs using data types, including Integer, Character and String.</w:t>
            </w:r>
          </w:p>
        </w:tc>
      </w:tr>
      <w:tr w:rsidR="001F0989" w14:paraId="62CB29BB" w14:textId="77777777" w:rsidTr="00DB7902">
        <w:tc>
          <w:tcPr>
            <w:tcW w:w="2621" w:type="dxa"/>
          </w:tcPr>
          <w:p w14:paraId="446168A5" w14:textId="24BBD38C" w:rsidR="001F0989" w:rsidRDefault="001F0989" w:rsidP="009C1F47">
            <w:pPr>
              <w:pStyle w:val="TableText"/>
              <w:keepLines/>
            </w:pPr>
            <w:r w:rsidRPr="00FA14A8">
              <w:rPr>
                <w:b/>
              </w:rPr>
              <w:t xml:space="preserve">1P.05 </w:t>
            </w:r>
            <w:r w:rsidRPr="00FA14A8">
              <w:t>Know how to run programs to test whether they produce the desired result.</w:t>
            </w:r>
          </w:p>
        </w:tc>
        <w:tc>
          <w:tcPr>
            <w:tcW w:w="2622" w:type="dxa"/>
          </w:tcPr>
          <w:p w14:paraId="67F8631F" w14:textId="4B0F41A3" w:rsidR="001F0989" w:rsidRDefault="001F0989" w:rsidP="009C1F47">
            <w:pPr>
              <w:pStyle w:val="TableText"/>
              <w:keepLines/>
            </w:pPr>
            <w:r w:rsidRPr="00A718D7">
              <w:rPr>
                <w:b/>
              </w:rPr>
              <w:t xml:space="preserve">2P.05 </w:t>
            </w:r>
            <w:r w:rsidRPr="00A718D7">
              <w:t>Understand the benefits of working with others when debugging programs.</w:t>
            </w:r>
          </w:p>
        </w:tc>
        <w:tc>
          <w:tcPr>
            <w:tcW w:w="2622" w:type="dxa"/>
          </w:tcPr>
          <w:p w14:paraId="3EFF8CA8" w14:textId="21E19624" w:rsidR="001F0989" w:rsidRDefault="001F0989" w:rsidP="009C1F47">
            <w:pPr>
              <w:pStyle w:val="TableText"/>
              <w:keepLines/>
            </w:pPr>
            <w:r w:rsidRPr="00A718D7">
              <w:rPr>
                <w:b/>
              </w:rPr>
              <w:t xml:space="preserve">3P.05 </w:t>
            </w:r>
            <w:r w:rsidRPr="00A718D7">
              <w:t>Know how to make a change within a block of code to achieve desired outcomes in programs, such as changing the number of steps a sprite moves.</w:t>
            </w:r>
          </w:p>
        </w:tc>
        <w:tc>
          <w:tcPr>
            <w:tcW w:w="2621" w:type="dxa"/>
          </w:tcPr>
          <w:p w14:paraId="6CC3CE30" w14:textId="69E486C4" w:rsidR="001F0989" w:rsidRDefault="001F0989" w:rsidP="009C1F47">
            <w:pPr>
              <w:pStyle w:val="TableText"/>
              <w:keepLines/>
            </w:pPr>
            <w:r w:rsidRPr="00A718D7">
              <w:rPr>
                <w:b/>
              </w:rPr>
              <w:t xml:space="preserve">4P.05 </w:t>
            </w:r>
            <w:r w:rsidRPr="00A718D7">
              <w:t>Know how to develop programs that produce different outputs from different inputs.</w:t>
            </w:r>
          </w:p>
        </w:tc>
        <w:tc>
          <w:tcPr>
            <w:tcW w:w="2622" w:type="dxa"/>
          </w:tcPr>
          <w:p w14:paraId="2EC9FA61" w14:textId="020B5BB3" w:rsidR="001F0989" w:rsidRDefault="001F0989" w:rsidP="009C1F47">
            <w:pPr>
              <w:pStyle w:val="TableText"/>
              <w:keepLines/>
            </w:pPr>
            <w:r w:rsidRPr="00097F25">
              <w:rPr>
                <w:b/>
              </w:rPr>
              <w:t xml:space="preserve">5P.05 </w:t>
            </w:r>
            <w:r w:rsidRPr="00097F25">
              <w:t>Know how to develop programs with 'equal to' comparison operators.</w:t>
            </w:r>
          </w:p>
        </w:tc>
        <w:tc>
          <w:tcPr>
            <w:tcW w:w="2622" w:type="dxa"/>
          </w:tcPr>
          <w:p w14:paraId="76BDE6D5" w14:textId="77777777" w:rsidR="001F0989" w:rsidRPr="001F0989" w:rsidRDefault="001F0989" w:rsidP="009C1F47">
            <w:pPr>
              <w:pStyle w:val="TableText"/>
              <w:keepLines/>
              <w:rPr>
                <w:bCs/>
              </w:rPr>
            </w:pPr>
            <w:bookmarkStart w:id="9" w:name="_Hlk78209900"/>
            <w:r w:rsidRPr="001F0989">
              <w:rPr>
                <w:b/>
                <w:bCs/>
              </w:rPr>
              <w:t xml:space="preserve">6P.05 </w:t>
            </w:r>
            <w:r w:rsidRPr="001F0989">
              <w:rPr>
                <w:bCs/>
              </w:rPr>
              <w:t>Know how to develop block-based programs with combined constructs across multiple objects and that meet set criteria, including:</w:t>
            </w:r>
          </w:p>
          <w:p w14:paraId="6E4D7AED" w14:textId="77777777" w:rsidR="001F0989" w:rsidRPr="001F0989" w:rsidRDefault="001F0989" w:rsidP="009C1F47">
            <w:pPr>
              <w:pStyle w:val="TableText"/>
              <w:keepLines/>
              <w:numPr>
                <w:ilvl w:val="0"/>
                <w:numId w:val="17"/>
              </w:numPr>
              <w:spacing w:before="40" w:after="40"/>
              <w:ind w:left="357" w:hanging="357"/>
            </w:pPr>
            <w:r w:rsidRPr="001F0989">
              <w:t>variables</w:t>
            </w:r>
          </w:p>
          <w:p w14:paraId="2D71D88D" w14:textId="77777777" w:rsidR="001F0989" w:rsidRPr="001F0989" w:rsidRDefault="001F0989" w:rsidP="009C1F47">
            <w:pPr>
              <w:pStyle w:val="TableText"/>
              <w:keepLines/>
              <w:numPr>
                <w:ilvl w:val="0"/>
                <w:numId w:val="17"/>
              </w:numPr>
              <w:spacing w:before="40" w:after="40"/>
              <w:ind w:left="357" w:hanging="357"/>
            </w:pPr>
            <w:r w:rsidRPr="001F0989">
              <w:t>conditionals (selection)</w:t>
            </w:r>
          </w:p>
          <w:p w14:paraId="038D55D8" w14:textId="77777777" w:rsidR="001F0989" w:rsidRPr="001F0989" w:rsidRDefault="001F0989" w:rsidP="009C1F47">
            <w:pPr>
              <w:pStyle w:val="TableText"/>
              <w:keepLines/>
              <w:numPr>
                <w:ilvl w:val="0"/>
                <w:numId w:val="17"/>
              </w:numPr>
              <w:spacing w:before="40" w:after="40"/>
              <w:ind w:left="357" w:hanging="357"/>
            </w:pPr>
            <w:r w:rsidRPr="001F0989">
              <w:t>arithmetic and comparison operators</w:t>
            </w:r>
          </w:p>
          <w:p w14:paraId="6022F0EB" w14:textId="77777777" w:rsidR="001F0989" w:rsidRPr="001F0989" w:rsidRDefault="001F0989" w:rsidP="009C1F47">
            <w:pPr>
              <w:pStyle w:val="TableText"/>
              <w:keepLines/>
              <w:numPr>
                <w:ilvl w:val="0"/>
                <w:numId w:val="17"/>
              </w:numPr>
              <w:spacing w:before="40" w:after="40"/>
              <w:ind w:left="357" w:hanging="357"/>
            </w:pPr>
            <w:r w:rsidRPr="001F0989">
              <w:t>loops</w:t>
            </w:r>
          </w:p>
          <w:p w14:paraId="37816314" w14:textId="77777777" w:rsidR="001F0989" w:rsidRPr="001F0989" w:rsidRDefault="001F0989" w:rsidP="009C1F47">
            <w:pPr>
              <w:pStyle w:val="TableText"/>
              <w:keepLines/>
              <w:numPr>
                <w:ilvl w:val="0"/>
                <w:numId w:val="17"/>
              </w:numPr>
              <w:spacing w:before="40" w:after="40"/>
              <w:ind w:left="357" w:hanging="357"/>
            </w:pPr>
            <w:r w:rsidRPr="001F0989">
              <w:t>procedures</w:t>
            </w:r>
          </w:p>
          <w:p w14:paraId="1597274B" w14:textId="4A803C43" w:rsidR="001F0989" w:rsidRDefault="001F0989" w:rsidP="009C1F47">
            <w:pPr>
              <w:pStyle w:val="TableText"/>
              <w:keepLines/>
              <w:numPr>
                <w:ilvl w:val="0"/>
                <w:numId w:val="17"/>
              </w:numPr>
              <w:spacing w:before="40" w:after="40"/>
              <w:ind w:left="357" w:hanging="357"/>
            </w:pPr>
            <w:r w:rsidRPr="001F0989">
              <w:t>interaction.</w:t>
            </w:r>
            <w:bookmarkEnd w:id="9"/>
          </w:p>
        </w:tc>
      </w:tr>
      <w:tr w:rsidR="001F0989" w14:paraId="741ADB33" w14:textId="77777777" w:rsidTr="00DB7902">
        <w:tc>
          <w:tcPr>
            <w:tcW w:w="2621" w:type="dxa"/>
          </w:tcPr>
          <w:p w14:paraId="270CE1B2" w14:textId="54AF7075" w:rsidR="001F0989" w:rsidRDefault="001F0989" w:rsidP="009C1F47">
            <w:pPr>
              <w:pStyle w:val="TableText"/>
              <w:keepLines/>
            </w:pPr>
            <w:r w:rsidRPr="00FA14A8">
              <w:rPr>
                <w:b/>
              </w:rPr>
              <w:t xml:space="preserve">1P.06 </w:t>
            </w:r>
            <w:r w:rsidRPr="00FA14A8">
              <w:t>Identify why a program does not produce the desired result.</w:t>
            </w:r>
          </w:p>
        </w:tc>
        <w:tc>
          <w:tcPr>
            <w:tcW w:w="2622" w:type="dxa"/>
          </w:tcPr>
          <w:p w14:paraId="343B3FAF" w14:textId="2355E8C7" w:rsidR="001F0989" w:rsidRDefault="001F0989" w:rsidP="009C1F47">
            <w:pPr>
              <w:pStyle w:val="TableText"/>
              <w:keepLines/>
            </w:pPr>
            <w:r w:rsidRPr="00A718D7">
              <w:rPr>
                <w:b/>
              </w:rPr>
              <w:t xml:space="preserve">2P.06 </w:t>
            </w:r>
            <w:r w:rsidRPr="00A718D7">
              <w:t>Identify the benefits of regularly testing programs throughout their development.</w:t>
            </w:r>
          </w:p>
        </w:tc>
        <w:tc>
          <w:tcPr>
            <w:tcW w:w="2622" w:type="dxa"/>
          </w:tcPr>
          <w:p w14:paraId="6006E421" w14:textId="66499893" w:rsidR="001F0989" w:rsidRDefault="001F0989" w:rsidP="009C1F47">
            <w:pPr>
              <w:pStyle w:val="TableText"/>
              <w:keepLines/>
            </w:pPr>
            <w:r w:rsidRPr="00A718D7">
              <w:rPr>
                <w:b/>
              </w:rPr>
              <w:t xml:space="preserve">3P.06 </w:t>
            </w:r>
            <w:r w:rsidRPr="00A718D7">
              <w:t>Know how to create programs to produce an output from an input device.</w:t>
            </w:r>
          </w:p>
        </w:tc>
        <w:tc>
          <w:tcPr>
            <w:tcW w:w="2621" w:type="dxa"/>
          </w:tcPr>
          <w:p w14:paraId="036AB1BD" w14:textId="7F130F93" w:rsidR="001F0989" w:rsidRDefault="001F0989" w:rsidP="009C1F47">
            <w:pPr>
              <w:pStyle w:val="TableText"/>
              <w:keepLines/>
            </w:pPr>
            <w:r w:rsidRPr="00A718D7">
              <w:rPr>
                <w:b/>
              </w:rPr>
              <w:t xml:space="preserve">4P.06 </w:t>
            </w:r>
            <w:r w:rsidRPr="00A718D7">
              <w:t>Know how to plan the instructions for objects within programs, including identifying inputs and outputs.</w:t>
            </w:r>
          </w:p>
        </w:tc>
        <w:tc>
          <w:tcPr>
            <w:tcW w:w="2622" w:type="dxa"/>
          </w:tcPr>
          <w:p w14:paraId="2F315AC8" w14:textId="08C9A64A" w:rsidR="001F0989" w:rsidRDefault="001F0989" w:rsidP="009C1F47">
            <w:pPr>
              <w:pStyle w:val="TableText"/>
              <w:keepLines/>
            </w:pPr>
            <w:r w:rsidRPr="00097F25">
              <w:rPr>
                <w:b/>
              </w:rPr>
              <w:t xml:space="preserve">5P.06 </w:t>
            </w:r>
            <w:r w:rsidRPr="00097F25">
              <w:t>Know how to develop programs with a variable modified using arithmetic operators.</w:t>
            </w:r>
          </w:p>
        </w:tc>
        <w:tc>
          <w:tcPr>
            <w:tcW w:w="2622" w:type="dxa"/>
          </w:tcPr>
          <w:p w14:paraId="13746A33" w14:textId="5F958583" w:rsidR="001F0989" w:rsidRDefault="001F0989" w:rsidP="009C1F47">
            <w:pPr>
              <w:pStyle w:val="TableText"/>
              <w:keepLines/>
            </w:pPr>
            <w:r w:rsidRPr="00097F25">
              <w:rPr>
                <w:b/>
              </w:rPr>
              <w:t xml:space="preserve">6P.06 </w:t>
            </w:r>
            <w:r w:rsidRPr="00097F25">
              <w:t>Describe the role of prototypes when designing programs.</w:t>
            </w:r>
          </w:p>
        </w:tc>
      </w:tr>
      <w:tr w:rsidR="001F0989" w14:paraId="14B1B313" w14:textId="77777777" w:rsidTr="00DB7902">
        <w:tc>
          <w:tcPr>
            <w:tcW w:w="2621" w:type="dxa"/>
          </w:tcPr>
          <w:p w14:paraId="455827F7" w14:textId="697A2719" w:rsidR="001F0989" w:rsidRDefault="001F0989" w:rsidP="009C1F47">
            <w:pPr>
              <w:pStyle w:val="TableText"/>
              <w:keepLines/>
            </w:pPr>
            <w:r w:rsidRPr="00FA14A8">
              <w:rPr>
                <w:b/>
              </w:rPr>
              <w:t xml:space="preserve">1P.07 </w:t>
            </w:r>
            <w:r w:rsidRPr="00FA14A8">
              <w:t>Know that 'debugging' is the correction of errors in programs.</w:t>
            </w:r>
          </w:p>
        </w:tc>
        <w:tc>
          <w:tcPr>
            <w:tcW w:w="2622" w:type="dxa"/>
          </w:tcPr>
          <w:p w14:paraId="6202130F" w14:textId="31CFD69D" w:rsidR="001F0989" w:rsidRDefault="001F0989" w:rsidP="009C1F47">
            <w:pPr>
              <w:pStyle w:val="TableText"/>
              <w:keepLines/>
            </w:pPr>
            <w:r w:rsidRPr="00A718D7">
              <w:rPr>
                <w:b/>
              </w:rPr>
              <w:t xml:space="preserve">2P.07 </w:t>
            </w:r>
            <w:r w:rsidRPr="00A718D7">
              <w:t>Know how to debug programs so that they will run and will produce the desired output.</w:t>
            </w:r>
          </w:p>
        </w:tc>
        <w:tc>
          <w:tcPr>
            <w:tcW w:w="2622" w:type="dxa"/>
          </w:tcPr>
          <w:p w14:paraId="04A2089C" w14:textId="306F3F45" w:rsidR="001F0989" w:rsidRDefault="001F0989" w:rsidP="009C1F47">
            <w:pPr>
              <w:pStyle w:val="TableText"/>
              <w:keepLines/>
            </w:pPr>
            <w:r w:rsidRPr="00A718D7">
              <w:rPr>
                <w:b/>
              </w:rPr>
              <w:t xml:space="preserve">3P.07 </w:t>
            </w:r>
            <w:r w:rsidRPr="00A718D7">
              <w:t>Outline the benefits of working with others when creating programs.</w:t>
            </w:r>
          </w:p>
        </w:tc>
        <w:tc>
          <w:tcPr>
            <w:tcW w:w="2621" w:type="dxa"/>
          </w:tcPr>
          <w:p w14:paraId="5730FA33" w14:textId="19497CB5" w:rsidR="001F0989" w:rsidRDefault="001F0989" w:rsidP="009C1F47">
            <w:pPr>
              <w:pStyle w:val="TableText"/>
              <w:keepLines/>
            </w:pPr>
            <w:r w:rsidRPr="00A718D7">
              <w:rPr>
                <w:b/>
              </w:rPr>
              <w:t xml:space="preserve">4P.07 </w:t>
            </w:r>
            <w:r w:rsidRPr="00A718D7">
              <w:t>Know how to test different parts of a program systematically, to identify and debug errors.</w:t>
            </w:r>
          </w:p>
        </w:tc>
        <w:tc>
          <w:tcPr>
            <w:tcW w:w="2622" w:type="dxa"/>
          </w:tcPr>
          <w:p w14:paraId="0CFB52D8" w14:textId="3AFD2A92" w:rsidR="001F0989" w:rsidRDefault="001F0989" w:rsidP="009C1F47">
            <w:pPr>
              <w:pStyle w:val="TableText"/>
              <w:keepLines/>
            </w:pPr>
            <w:r w:rsidRPr="00097F25">
              <w:rPr>
                <w:b/>
              </w:rPr>
              <w:t xml:space="preserve">5P.07 </w:t>
            </w:r>
            <w:r w:rsidRPr="00097F25">
              <w:t>Know how to identify the purpose, events and expected outcomes to write an outline plan for a program.</w:t>
            </w:r>
          </w:p>
        </w:tc>
        <w:tc>
          <w:tcPr>
            <w:tcW w:w="2622" w:type="dxa"/>
          </w:tcPr>
          <w:p w14:paraId="20A5D38E" w14:textId="062FD81F" w:rsidR="001F0989" w:rsidRDefault="001F0989" w:rsidP="009C1F47">
            <w:pPr>
              <w:pStyle w:val="TableText"/>
              <w:keepLines/>
            </w:pPr>
            <w:r w:rsidRPr="00097F25">
              <w:rPr>
                <w:b/>
              </w:rPr>
              <w:t xml:space="preserve">6P.07 </w:t>
            </w:r>
            <w:r w:rsidRPr="00097F25">
              <w:t>Know how to develop prototypes of interfaces for programs, including suitable prompts for its users.</w:t>
            </w:r>
          </w:p>
        </w:tc>
      </w:tr>
      <w:tr w:rsidR="001F0989" w14:paraId="7DA7E531" w14:textId="77777777" w:rsidTr="00DB7902">
        <w:tc>
          <w:tcPr>
            <w:tcW w:w="2621" w:type="dxa"/>
          </w:tcPr>
          <w:p w14:paraId="002F9422" w14:textId="77777777" w:rsidR="001F0989" w:rsidRDefault="001F0989" w:rsidP="009C1F47">
            <w:pPr>
              <w:pStyle w:val="TableText"/>
              <w:keepLines/>
            </w:pPr>
          </w:p>
        </w:tc>
        <w:tc>
          <w:tcPr>
            <w:tcW w:w="2622" w:type="dxa"/>
          </w:tcPr>
          <w:p w14:paraId="3C52809E" w14:textId="0D6900FB" w:rsidR="001F0989" w:rsidRDefault="001F0989" w:rsidP="009C1F47">
            <w:pPr>
              <w:pStyle w:val="TableText"/>
              <w:keepLines/>
            </w:pPr>
            <w:r w:rsidRPr="00A718D7">
              <w:rPr>
                <w:b/>
              </w:rPr>
              <w:t xml:space="preserve">2P.08 </w:t>
            </w:r>
            <w:r w:rsidRPr="00A718D7">
              <w:t>Know how to enter directional instructions in to a physical computing device to enable it to reach a specific destination.</w:t>
            </w:r>
          </w:p>
        </w:tc>
        <w:tc>
          <w:tcPr>
            <w:tcW w:w="2622" w:type="dxa"/>
          </w:tcPr>
          <w:p w14:paraId="441D03F1" w14:textId="36DAFF9A" w:rsidR="001F0989" w:rsidRDefault="001F0989" w:rsidP="009C1F47">
            <w:pPr>
              <w:pStyle w:val="TableText"/>
              <w:keepLines/>
            </w:pPr>
            <w:r w:rsidRPr="00A718D7">
              <w:rPr>
                <w:b/>
              </w:rPr>
              <w:t xml:space="preserve">3P.08 </w:t>
            </w:r>
            <w:r w:rsidRPr="00A718D7">
              <w:t>Understand that programmers use their mistakes to inform the programs that they create.</w:t>
            </w:r>
          </w:p>
        </w:tc>
        <w:tc>
          <w:tcPr>
            <w:tcW w:w="2621" w:type="dxa"/>
          </w:tcPr>
          <w:p w14:paraId="282D14E9" w14:textId="3341DA6F" w:rsidR="001F0989" w:rsidRDefault="001F0989" w:rsidP="009C1F47">
            <w:pPr>
              <w:pStyle w:val="TableText"/>
              <w:keepLines/>
            </w:pPr>
            <w:r w:rsidRPr="00A718D7">
              <w:rPr>
                <w:b/>
              </w:rPr>
              <w:t xml:space="preserve">4P.08 </w:t>
            </w:r>
            <w:r w:rsidRPr="00A718D7">
              <w:t>Know how to develop programs for a physical computing device to produce outputs from input devices.</w:t>
            </w:r>
          </w:p>
        </w:tc>
        <w:tc>
          <w:tcPr>
            <w:tcW w:w="2622" w:type="dxa"/>
          </w:tcPr>
          <w:p w14:paraId="6487F8BF" w14:textId="1D56EAAA" w:rsidR="001F0989" w:rsidRDefault="001F0989" w:rsidP="009C1F47">
            <w:pPr>
              <w:pStyle w:val="TableText"/>
              <w:keepLines/>
            </w:pPr>
            <w:r w:rsidRPr="00097F25">
              <w:rPr>
                <w:b/>
              </w:rPr>
              <w:t xml:space="preserve">5P.08 </w:t>
            </w:r>
            <w:r w:rsidRPr="00097F25">
              <w:t>Know how to plan the instructions for objects within a program, including the identification of the outcomes of conditions and the data stored.</w:t>
            </w:r>
          </w:p>
        </w:tc>
        <w:tc>
          <w:tcPr>
            <w:tcW w:w="2622" w:type="dxa"/>
          </w:tcPr>
          <w:p w14:paraId="4F5EA9E0" w14:textId="7482D574" w:rsidR="001F0989" w:rsidRDefault="001F0989" w:rsidP="009C1F47">
            <w:pPr>
              <w:pStyle w:val="TableText"/>
              <w:keepLines/>
            </w:pPr>
            <w:r w:rsidRPr="00097F25">
              <w:rPr>
                <w:b/>
              </w:rPr>
              <w:t xml:space="preserve">6P.08 </w:t>
            </w:r>
            <w:r w:rsidRPr="00097F25">
              <w:t>Know how to follow project plans to develop programs.</w:t>
            </w:r>
          </w:p>
        </w:tc>
      </w:tr>
      <w:tr w:rsidR="001F0989" w14:paraId="0CFF839C" w14:textId="77777777" w:rsidTr="00DB7902">
        <w:tc>
          <w:tcPr>
            <w:tcW w:w="2621" w:type="dxa"/>
          </w:tcPr>
          <w:p w14:paraId="2D107B71" w14:textId="77777777" w:rsidR="001F0989" w:rsidRDefault="001F0989" w:rsidP="009C1F47">
            <w:pPr>
              <w:pStyle w:val="TableText"/>
              <w:keepLines/>
            </w:pPr>
          </w:p>
        </w:tc>
        <w:tc>
          <w:tcPr>
            <w:tcW w:w="2622" w:type="dxa"/>
          </w:tcPr>
          <w:p w14:paraId="6C5C7497" w14:textId="77777777" w:rsidR="001F0989" w:rsidRDefault="001F0989" w:rsidP="009C1F47">
            <w:pPr>
              <w:pStyle w:val="TableText"/>
              <w:keepLines/>
            </w:pPr>
          </w:p>
        </w:tc>
        <w:tc>
          <w:tcPr>
            <w:tcW w:w="2622" w:type="dxa"/>
          </w:tcPr>
          <w:p w14:paraId="31F1BD31" w14:textId="0A8C8001" w:rsidR="001F0989" w:rsidRDefault="001F0989" w:rsidP="009C1F47">
            <w:pPr>
              <w:pStyle w:val="TableText"/>
              <w:keepLines/>
            </w:pPr>
            <w:r w:rsidRPr="00A718D7">
              <w:rPr>
                <w:b/>
              </w:rPr>
              <w:t xml:space="preserve">3P.09 </w:t>
            </w:r>
            <w:r w:rsidRPr="00A718D7">
              <w:t>Know how to test and debug programs so that they run and produce the desired output.</w:t>
            </w:r>
          </w:p>
        </w:tc>
        <w:tc>
          <w:tcPr>
            <w:tcW w:w="2621" w:type="dxa"/>
          </w:tcPr>
          <w:p w14:paraId="21F3CFDA" w14:textId="0065B463" w:rsidR="001F0989" w:rsidRDefault="001F0989" w:rsidP="009C1F47">
            <w:pPr>
              <w:pStyle w:val="TableText"/>
              <w:keepLines/>
            </w:pPr>
            <w:r w:rsidRPr="00A718D7">
              <w:rPr>
                <w:b/>
              </w:rPr>
              <w:t xml:space="preserve">4P.09 </w:t>
            </w:r>
            <w:r w:rsidRPr="00A718D7">
              <w:t>Know how to develop programs for a physical computing device using count-controlled and indefinite (forever) loops.</w:t>
            </w:r>
          </w:p>
        </w:tc>
        <w:tc>
          <w:tcPr>
            <w:tcW w:w="2622" w:type="dxa"/>
          </w:tcPr>
          <w:p w14:paraId="2179A9E0" w14:textId="2A7538D3" w:rsidR="001F0989" w:rsidRDefault="001F0989" w:rsidP="009C1F47">
            <w:pPr>
              <w:pStyle w:val="TableText"/>
              <w:keepLines/>
            </w:pPr>
            <w:r w:rsidRPr="00097F25">
              <w:rPr>
                <w:b/>
              </w:rPr>
              <w:t xml:space="preserve">5P.09 </w:t>
            </w:r>
            <w:r w:rsidRPr="00097F25">
              <w:t>Outline that the creation of a final program often requires input from people with a range of skills.</w:t>
            </w:r>
          </w:p>
        </w:tc>
        <w:tc>
          <w:tcPr>
            <w:tcW w:w="2622" w:type="dxa"/>
          </w:tcPr>
          <w:p w14:paraId="5376BB62" w14:textId="5A43CC2F" w:rsidR="001F0989" w:rsidRDefault="001F0989" w:rsidP="009C1F47">
            <w:pPr>
              <w:pStyle w:val="TableText"/>
              <w:keepLines/>
            </w:pPr>
            <w:r w:rsidRPr="00097F25">
              <w:rPr>
                <w:b/>
              </w:rPr>
              <w:t xml:space="preserve">6P.09 </w:t>
            </w:r>
            <w:r w:rsidRPr="00097F25">
              <w:t>Define and use criteria to evaluate programs.</w:t>
            </w:r>
          </w:p>
        </w:tc>
      </w:tr>
      <w:tr w:rsidR="001F0989" w14:paraId="42AF9338" w14:textId="77777777" w:rsidTr="00DB7902">
        <w:tc>
          <w:tcPr>
            <w:tcW w:w="2621" w:type="dxa"/>
          </w:tcPr>
          <w:p w14:paraId="4168A574" w14:textId="77777777" w:rsidR="001F0989" w:rsidRDefault="001F0989" w:rsidP="009C1F47">
            <w:pPr>
              <w:pStyle w:val="TableText"/>
              <w:keepLines/>
            </w:pPr>
          </w:p>
        </w:tc>
        <w:tc>
          <w:tcPr>
            <w:tcW w:w="2622" w:type="dxa"/>
          </w:tcPr>
          <w:p w14:paraId="66A02C4E" w14:textId="77777777" w:rsidR="001F0989" w:rsidRDefault="001F0989" w:rsidP="009C1F47">
            <w:pPr>
              <w:pStyle w:val="TableText"/>
              <w:keepLines/>
            </w:pPr>
          </w:p>
        </w:tc>
        <w:tc>
          <w:tcPr>
            <w:tcW w:w="2622" w:type="dxa"/>
          </w:tcPr>
          <w:p w14:paraId="29D08C05" w14:textId="4B175DA9" w:rsidR="001F0989" w:rsidRDefault="001F0989" w:rsidP="009C1F47">
            <w:pPr>
              <w:pStyle w:val="TableText"/>
              <w:keepLines/>
            </w:pPr>
            <w:r w:rsidRPr="00A718D7">
              <w:rPr>
                <w:b/>
              </w:rPr>
              <w:t xml:space="preserve">3P.10 </w:t>
            </w:r>
            <w:r w:rsidRPr="00A718D7">
              <w:t>Know how to develop programs for a physical computing device to produce outputs.</w:t>
            </w:r>
          </w:p>
        </w:tc>
        <w:tc>
          <w:tcPr>
            <w:tcW w:w="2621" w:type="dxa"/>
          </w:tcPr>
          <w:p w14:paraId="409873EF" w14:textId="77777777" w:rsidR="001F0989" w:rsidRDefault="001F0989" w:rsidP="009C1F47">
            <w:pPr>
              <w:pStyle w:val="TableText"/>
              <w:keepLines/>
            </w:pPr>
          </w:p>
        </w:tc>
        <w:tc>
          <w:tcPr>
            <w:tcW w:w="2622" w:type="dxa"/>
          </w:tcPr>
          <w:p w14:paraId="33A462AE" w14:textId="6E11D1EA" w:rsidR="001F0989" w:rsidRDefault="001F0989" w:rsidP="009C1F47">
            <w:pPr>
              <w:pStyle w:val="TableText"/>
              <w:keepLines/>
            </w:pPr>
            <w:r w:rsidRPr="00097F25">
              <w:rPr>
                <w:b/>
              </w:rPr>
              <w:t xml:space="preserve">5P.10 </w:t>
            </w:r>
            <w:r w:rsidRPr="00097F25">
              <w:t>Evaluate programs against given criteria.</w:t>
            </w:r>
          </w:p>
        </w:tc>
        <w:tc>
          <w:tcPr>
            <w:tcW w:w="2622" w:type="dxa"/>
          </w:tcPr>
          <w:p w14:paraId="446A724B" w14:textId="75FD0974" w:rsidR="001F0989" w:rsidRDefault="001F0989" w:rsidP="009C1F47">
            <w:pPr>
              <w:pStyle w:val="TableText"/>
              <w:keepLines/>
            </w:pPr>
            <w:r w:rsidRPr="00097F25">
              <w:rPr>
                <w:b/>
              </w:rPr>
              <w:t xml:space="preserve">6P.10 </w:t>
            </w:r>
            <w:r w:rsidRPr="00097F25">
              <w:t>Know how to test programs using a range of data.</w:t>
            </w:r>
          </w:p>
        </w:tc>
      </w:tr>
      <w:tr w:rsidR="001F0989" w14:paraId="00FD059B" w14:textId="77777777" w:rsidTr="00DB7902">
        <w:tc>
          <w:tcPr>
            <w:tcW w:w="2621" w:type="dxa"/>
          </w:tcPr>
          <w:p w14:paraId="64AF9B5E" w14:textId="77777777" w:rsidR="001F0989" w:rsidRDefault="001F0989" w:rsidP="009C1F47">
            <w:pPr>
              <w:pStyle w:val="TableText"/>
              <w:keepLines/>
            </w:pPr>
          </w:p>
        </w:tc>
        <w:tc>
          <w:tcPr>
            <w:tcW w:w="2622" w:type="dxa"/>
          </w:tcPr>
          <w:p w14:paraId="3FE83EB0" w14:textId="77777777" w:rsidR="001F0989" w:rsidRDefault="001F0989" w:rsidP="009C1F47">
            <w:pPr>
              <w:pStyle w:val="TableText"/>
              <w:keepLines/>
            </w:pPr>
          </w:p>
        </w:tc>
        <w:tc>
          <w:tcPr>
            <w:tcW w:w="2622" w:type="dxa"/>
          </w:tcPr>
          <w:p w14:paraId="4BB9C219" w14:textId="77777777" w:rsidR="001F0989" w:rsidRDefault="001F0989" w:rsidP="009C1F47">
            <w:pPr>
              <w:pStyle w:val="TableText"/>
              <w:keepLines/>
            </w:pPr>
          </w:p>
        </w:tc>
        <w:tc>
          <w:tcPr>
            <w:tcW w:w="2621" w:type="dxa"/>
          </w:tcPr>
          <w:p w14:paraId="305822F5" w14:textId="77777777" w:rsidR="001F0989" w:rsidRDefault="001F0989" w:rsidP="009C1F47">
            <w:pPr>
              <w:pStyle w:val="TableText"/>
              <w:keepLines/>
            </w:pPr>
          </w:p>
        </w:tc>
        <w:tc>
          <w:tcPr>
            <w:tcW w:w="2622" w:type="dxa"/>
          </w:tcPr>
          <w:p w14:paraId="4041DDBB" w14:textId="3CAEE0FD" w:rsidR="001F0989" w:rsidRDefault="001F0989" w:rsidP="009C1F47">
            <w:pPr>
              <w:pStyle w:val="TableText"/>
              <w:keepLines/>
            </w:pPr>
            <w:r w:rsidRPr="00097F25">
              <w:rPr>
                <w:b/>
              </w:rPr>
              <w:t xml:space="preserve">5P.11 </w:t>
            </w:r>
            <w:r w:rsidRPr="00097F25">
              <w:t>Know how to develop programs for a physical computing device with simple conditional statements, including IF, THEN, ELSE, to produce different outputs.</w:t>
            </w:r>
          </w:p>
        </w:tc>
        <w:tc>
          <w:tcPr>
            <w:tcW w:w="2622" w:type="dxa"/>
          </w:tcPr>
          <w:p w14:paraId="39E428C6" w14:textId="076093F1" w:rsidR="001F0989" w:rsidRDefault="001F0989" w:rsidP="009C1F47">
            <w:pPr>
              <w:pStyle w:val="TableText"/>
              <w:keepLines/>
            </w:pPr>
            <w:r w:rsidRPr="00097F25">
              <w:rPr>
                <w:b/>
              </w:rPr>
              <w:t xml:space="preserve">6P.11 </w:t>
            </w:r>
            <w:r w:rsidRPr="00097F25">
              <w:t>Know how to develop programs for a physical computing device to generate outputs based on a range of inputs, including the use of a variable.</w:t>
            </w:r>
          </w:p>
        </w:tc>
      </w:tr>
    </w:tbl>
    <w:p w14:paraId="162AA861" w14:textId="77777777" w:rsidR="00A06AF4" w:rsidRDefault="00A06AF4" w:rsidP="00A06AF4">
      <w:pPr>
        <w:spacing w:line="240" w:lineRule="auto"/>
        <w:ind w:left="0"/>
      </w:pPr>
      <w:r>
        <w:br w:type="page"/>
      </w:r>
    </w:p>
    <w:p w14:paraId="7D8A56C5" w14:textId="0C76244C" w:rsidR="00A06AF4" w:rsidRPr="000000AF" w:rsidRDefault="00A06AF4" w:rsidP="00A06AF4">
      <w:pPr>
        <w:pStyle w:val="Heading2"/>
      </w:pPr>
      <w:r>
        <w:t>Managing Data</w:t>
      </w:r>
    </w:p>
    <w:p w14:paraId="3F2FB2FC" w14:textId="77777777" w:rsidR="00A06AF4" w:rsidRPr="00D77378" w:rsidRDefault="00A06AF4" w:rsidP="00A06AF4">
      <w:pPr>
        <w:ind w:left="-426" w:right="43"/>
        <w:rPr>
          <w:color w:val="FFFFFF" w:themeColor="background1"/>
          <w:szCs w:val="22"/>
        </w:rPr>
      </w:pPr>
    </w:p>
    <w:tbl>
      <w:tblPr>
        <w:tblStyle w:val="TableGrid"/>
        <w:tblW w:w="15730" w:type="dxa"/>
        <w:tblInd w:w="-426" w:type="dxa"/>
        <w:tblLook w:val="04A0" w:firstRow="1" w:lastRow="0" w:firstColumn="1" w:lastColumn="0" w:noHBand="0" w:noVBand="1"/>
      </w:tblPr>
      <w:tblGrid>
        <w:gridCol w:w="2621"/>
        <w:gridCol w:w="2622"/>
        <w:gridCol w:w="2622"/>
        <w:gridCol w:w="2621"/>
        <w:gridCol w:w="2622"/>
        <w:gridCol w:w="2622"/>
      </w:tblGrid>
      <w:tr w:rsidR="00A06AF4" w14:paraId="032558D2" w14:textId="77777777" w:rsidTr="00DB7902">
        <w:trPr>
          <w:tblHeader/>
        </w:trPr>
        <w:tc>
          <w:tcPr>
            <w:tcW w:w="2621" w:type="dxa"/>
            <w:shd w:val="clear" w:color="auto" w:fill="146CB4"/>
          </w:tcPr>
          <w:p w14:paraId="23F24B49" w14:textId="77777777" w:rsidR="00A06AF4" w:rsidRPr="00481C2C" w:rsidRDefault="00A06AF4" w:rsidP="009C1F47">
            <w:pPr>
              <w:pStyle w:val="TableHeadings"/>
              <w:keepLines/>
            </w:pPr>
            <w:r w:rsidRPr="00481C2C">
              <w:t>Stage 1</w:t>
            </w:r>
          </w:p>
        </w:tc>
        <w:tc>
          <w:tcPr>
            <w:tcW w:w="2622" w:type="dxa"/>
            <w:shd w:val="clear" w:color="auto" w:fill="146CB4"/>
          </w:tcPr>
          <w:p w14:paraId="213EEBEA" w14:textId="77777777" w:rsidR="00A06AF4" w:rsidRPr="00481C2C" w:rsidRDefault="00A06AF4" w:rsidP="009C1F47">
            <w:pPr>
              <w:pStyle w:val="TableHeadings"/>
              <w:keepLines/>
            </w:pPr>
            <w:r w:rsidRPr="00481C2C">
              <w:t>Stage 2</w:t>
            </w:r>
          </w:p>
        </w:tc>
        <w:tc>
          <w:tcPr>
            <w:tcW w:w="2622" w:type="dxa"/>
            <w:shd w:val="clear" w:color="auto" w:fill="146CB4"/>
          </w:tcPr>
          <w:p w14:paraId="05ED32EC" w14:textId="77777777" w:rsidR="00A06AF4" w:rsidRPr="00481C2C" w:rsidRDefault="00A06AF4" w:rsidP="009C1F47">
            <w:pPr>
              <w:pStyle w:val="TableHeadings"/>
              <w:keepLines/>
            </w:pPr>
            <w:r w:rsidRPr="00481C2C">
              <w:t>Stage 3</w:t>
            </w:r>
          </w:p>
        </w:tc>
        <w:tc>
          <w:tcPr>
            <w:tcW w:w="2621" w:type="dxa"/>
            <w:shd w:val="clear" w:color="auto" w:fill="146CB4"/>
          </w:tcPr>
          <w:p w14:paraId="77C74313" w14:textId="77777777" w:rsidR="00A06AF4" w:rsidRPr="00481C2C" w:rsidRDefault="00A06AF4" w:rsidP="009C1F47">
            <w:pPr>
              <w:pStyle w:val="TableHeadings"/>
              <w:keepLines/>
            </w:pPr>
            <w:r w:rsidRPr="00481C2C">
              <w:t>Stage 4</w:t>
            </w:r>
          </w:p>
        </w:tc>
        <w:tc>
          <w:tcPr>
            <w:tcW w:w="2622" w:type="dxa"/>
            <w:shd w:val="clear" w:color="auto" w:fill="146CB4"/>
          </w:tcPr>
          <w:p w14:paraId="32652AB6" w14:textId="77777777" w:rsidR="00A06AF4" w:rsidRPr="00481C2C" w:rsidRDefault="00A06AF4" w:rsidP="009C1F47">
            <w:pPr>
              <w:pStyle w:val="TableHeadings"/>
              <w:keepLines/>
            </w:pPr>
            <w:r w:rsidRPr="00481C2C">
              <w:t>Stage 5</w:t>
            </w:r>
          </w:p>
        </w:tc>
        <w:tc>
          <w:tcPr>
            <w:tcW w:w="2622" w:type="dxa"/>
            <w:shd w:val="clear" w:color="auto" w:fill="146CB4"/>
          </w:tcPr>
          <w:p w14:paraId="6E2456DD" w14:textId="77777777" w:rsidR="00A06AF4" w:rsidRPr="00481C2C" w:rsidRDefault="00A06AF4" w:rsidP="009C1F47">
            <w:pPr>
              <w:pStyle w:val="TableHeadings"/>
              <w:keepLines/>
            </w:pPr>
            <w:r w:rsidRPr="00481C2C">
              <w:t>Stage 6</w:t>
            </w:r>
          </w:p>
        </w:tc>
      </w:tr>
      <w:tr w:rsidR="001F0989" w14:paraId="72170404" w14:textId="77777777" w:rsidTr="00DB7902">
        <w:tc>
          <w:tcPr>
            <w:tcW w:w="2621" w:type="dxa"/>
          </w:tcPr>
          <w:p w14:paraId="4ACD1F92" w14:textId="3522A446" w:rsidR="001F0989" w:rsidRDefault="001F0989" w:rsidP="009C1F47">
            <w:pPr>
              <w:pStyle w:val="TableText"/>
              <w:keepLines/>
            </w:pPr>
            <w:r w:rsidRPr="00FA14A8">
              <w:rPr>
                <w:b/>
              </w:rPr>
              <w:t xml:space="preserve">1MD.01 </w:t>
            </w:r>
            <w:r w:rsidRPr="00FA14A8">
              <w:t>Know that computing devices can be used in different ways to answer many different types of question.</w:t>
            </w:r>
          </w:p>
        </w:tc>
        <w:tc>
          <w:tcPr>
            <w:tcW w:w="2622" w:type="dxa"/>
          </w:tcPr>
          <w:p w14:paraId="3A40EF1F" w14:textId="1041AFC5" w:rsidR="001F0989" w:rsidRDefault="001F0989" w:rsidP="009C1F47">
            <w:pPr>
              <w:pStyle w:val="TableText"/>
              <w:keepLines/>
            </w:pPr>
            <w:bookmarkStart w:id="10" w:name="_Hlk47082825"/>
            <w:r w:rsidRPr="00A718D7">
              <w:rPr>
                <w:b/>
              </w:rPr>
              <w:t xml:space="preserve">2MD.01 </w:t>
            </w:r>
            <w:bookmarkEnd w:id="10"/>
            <w:r w:rsidRPr="00A718D7">
              <w:t>Know the advantages of storing data and information on computers.</w:t>
            </w:r>
          </w:p>
        </w:tc>
        <w:tc>
          <w:tcPr>
            <w:tcW w:w="2622" w:type="dxa"/>
          </w:tcPr>
          <w:p w14:paraId="682242E3" w14:textId="67045DEC" w:rsidR="001F0989" w:rsidRDefault="001F0989" w:rsidP="009C1F47">
            <w:pPr>
              <w:pStyle w:val="TableText"/>
              <w:keepLines/>
            </w:pPr>
            <w:r w:rsidRPr="00A718D7">
              <w:rPr>
                <w:b/>
              </w:rPr>
              <w:t xml:space="preserve">3MD.01 </w:t>
            </w:r>
            <w:r w:rsidRPr="00A718D7">
              <w:t>Identify problems that can be solved through the collection and interpretation of data.</w:t>
            </w:r>
          </w:p>
        </w:tc>
        <w:tc>
          <w:tcPr>
            <w:tcW w:w="2621" w:type="dxa"/>
          </w:tcPr>
          <w:p w14:paraId="056CFB60" w14:textId="4DB1726E" w:rsidR="001F0989" w:rsidRDefault="001F0989" w:rsidP="009C1F47">
            <w:pPr>
              <w:pStyle w:val="TableText"/>
              <w:keepLines/>
            </w:pPr>
            <w:bookmarkStart w:id="11" w:name="_Hlk47090426"/>
            <w:r w:rsidRPr="00A718D7">
              <w:rPr>
                <w:b/>
              </w:rPr>
              <w:t xml:space="preserve">4MD.01 </w:t>
            </w:r>
            <w:bookmarkEnd w:id="11"/>
            <w:r w:rsidRPr="00A718D7">
              <w:t>Understand the differences between physical (paper-based) and digital databases.</w:t>
            </w:r>
          </w:p>
        </w:tc>
        <w:tc>
          <w:tcPr>
            <w:tcW w:w="2622" w:type="dxa"/>
          </w:tcPr>
          <w:p w14:paraId="40F43D7C" w14:textId="149C9D1B" w:rsidR="001F0989" w:rsidRDefault="001F0989" w:rsidP="009C1F47">
            <w:pPr>
              <w:pStyle w:val="TableText"/>
              <w:keepLines/>
            </w:pPr>
            <w:r w:rsidRPr="00097F25">
              <w:rPr>
                <w:b/>
              </w:rPr>
              <w:t xml:space="preserve">5MD.01 </w:t>
            </w:r>
            <w:r w:rsidRPr="00097F25">
              <w:t>Know that a range of computing tools may be used during a statistical investigation, including data loggers, spreadsheets and databases, and document production tools.</w:t>
            </w:r>
          </w:p>
        </w:tc>
        <w:tc>
          <w:tcPr>
            <w:tcW w:w="2622" w:type="dxa"/>
          </w:tcPr>
          <w:p w14:paraId="74E78CF2" w14:textId="7DC1235E" w:rsidR="001F0989" w:rsidRDefault="001F0989" w:rsidP="009C1F47">
            <w:pPr>
              <w:pStyle w:val="TableText"/>
              <w:keepLines/>
            </w:pPr>
            <w:bookmarkStart w:id="12" w:name="_Hlk47091939"/>
            <w:r w:rsidRPr="00097F25">
              <w:rPr>
                <w:b/>
              </w:rPr>
              <w:t xml:space="preserve">6MD.01 </w:t>
            </w:r>
            <w:bookmarkEnd w:id="12"/>
            <w:r w:rsidRPr="00097F25">
              <w:t>Identify the role of different computing tools when planning statistical investigations.</w:t>
            </w:r>
          </w:p>
        </w:tc>
      </w:tr>
      <w:tr w:rsidR="001F0989" w14:paraId="141C2E2F" w14:textId="77777777" w:rsidTr="00DB7902">
        <w:tc>
          <w:tcPr>
            <w:tcW w:w="2621" w:type="dxa"/>
          </w:tcPr>
          <w:p w14:paraId="78020110" w14:textId="0D04F011" w:rsidR="001F0989" w:rsidRDefault="001F0989" w:rsidP="009C1F47">
            <w:pPr>
              <w:pStyle w:val="TableText"/>
              <w:keepLines/>
            </w:pPr>
            <w:r w:rsidRPr="00FA14A8">
              <w:rPr>
                <w:b/>
              </w:rPr>
              <w:t xml:space="preserve">1MD.02 </w:t>
            </w:r>
            <w:r w:rsidRPr="00FA14A8">
              <w:t>Know that computing devices can help to sort and organise data.</w:t>
            </w:r>
          </w:p>
        </w:tc>
        <w:tc>
          <w:tcPr>
            <w:tcW w:w="2622" w:type="dxa"/>
          </w:tcPr>
          <w:p w14:paraId="7FEFCD80" w14:textId="4300DFF9" w:rsidR="001F0989" w:rsidRDefault="001F0989" w:rsidP="009C1F47">
            <w:pPr>
              <w:pStyle w:val="TableText"/>
              <w:keepLines/>
            </w:pPr>
            <w:r w:rsidRPr="00A718D7">
              <w:rPr>
                <w:b/>
              </w:rPr>
              <w:t xml:space="preserve">2MD.02 </w:t>
            </w:r>
            <w:r w:rsidRPr="00A718D7">
              <w:t>Know how to use computing devices to present categorical data.</w:t>
            </w:r>
          </w:p>
        </w:tc>
        <w:tc>
          <w:tcPr>
            <w:tcW w:w="2622" w:type="dxa"/>
          </w:tcPr>
          <w:p w14:paraId="2DABB019" w14:textId="2D94267D" w:rsidR="001F0989" w:rsidRDefault="001F0989" w:rsidP="009C1F47">
            <w:pPr>
              <w:pStyle w:val="TableText"/>
              <w:keepLines/>
            </w:pPr>
            <w:r w:rsidRPr="00A718D7">
              <w:rPr>
                <w:b/>
              </w:rPr>
              <w:t xml:space="preserve">3MD.02 </w:t>
            </w:r>
            <w:r w:rsidRPr="00A718D7">
              <w:t>Identify and investigate different ways of representing discrete and categorical data, using a digital tool.</w:t>
            </w:r>
          </w:p>
        </w:tc>
        <w:tc>
          <w:tcPr>
            <w:tcW w:w="2621" w:type="dxa"/>
          </w:tcPr>
          <w:p w14:paraId="2E8F67A7" w14:textId="2B7FCBF1" w:rsidR="001F0989" w:rsidRDefault="001F0989" w:rsidP="009C1F47">
            <w:pPr>
              <w:pStyle w:val="TableText"/>
              <w:keepLines/>
            </w:pPr>
            <w:r w:rsidRPr="00A718D7">
              <w:rPr>
                <w:b/>
              </w:rPr>
              <w:t xml:space="preserve">4MD.02 </w:t>
            </w:r>
            <w:r w:rsidRPr="00A718D7">
              <w:t>Understand the advantages and disadvantages of using forms when collecting data.</w:t>
            </w:r>
          </w:p>
        </w:tc>
        <w:tc>
          <w:tcPr>
            <w:tcW w:w="2622" w:type="dxa"/>
          </w:tcPr>
          <w:p w14:paraId="4E8850D4" w14:textId="5743C0D3" w:rsidR="001F0989" w:rsidRDefault="001F0989" w:rsidP="009C1F47">
            <w:pPr>
              <w:pStyle w:val="TableText"/>
              <w:keepLines/>
            </w:pPr>
            <w:r w:rsidRPr="00097F25">
              <w:rPr>
                <w:b/>
              </w:rPr>
              <w:t xml:space="preserve">5MD.02 </w:t>
            </w:r>
            <w:r w:rsidRPr="00097F25">
              <w:t>Identify different ways of representing categorical, discrete, and continuous data, using computing devices.</w:t>
            </w:r>
          </w:p>
        </w:tc>
        <w:tc>
          <w:tcPr>
            <w:tcW w:w="2622" w:type="dxa"/>
          </w:tcPr>
          <w:p w14:paraId="5E91A2B7" w14:textId="7576D969" w:rsidR="001F0989" w:rsidRDefault="001F0989" w:rsidP="009C1F47">
            <w:pPr>
              <w:pStyle w:val="TableText"/>
              <w:keepLines/>
            </w:pPr>
            <w:r w:rsidRPr="00097F25">
              <w:rPr>
                <w:b/>
              </w:rPr>
              <w:t xml:space="preserve">6MD.02 </w:t>
            </w:r>
            <w:r w:rsidRPr="00097F25">
              <w:t>Design appropriate forms to capture continuous data for given purposes.</w:t>
            </w:r>
          </w:p>
        </w:tc>
      </w:tr>
      <w:tr w:rsidR="001F0989" w14:paraId="378C18E8" w14:textId="77777777" w:rsidTr="00DB7902">
        <w:tc>
          <w:tcPr>
            <w:tcW w:w="2621" w:type="dxa"/>
          </w:tcPr>
          <w:p w14:paraId="1824838A" w14:textId="117A7F77" w:rsidR="001F0989" w:rsidRDefault="001F0989" w:rsidP="009C1F47">
            <w:pPr>
              <w:pStyle w:val="TableText"/>
              <w:keepLines/>
            </w:pPr>
            <w:r w:rsidRPr="00FA14A8">
              <w:rPr>
                <w:b/>
              </w:rPr>
              <w:t xml:space="preserve">1MD.03 </w:t>
            </w:r>
            <w:r w:rsidRPr="00FA14A8">
              <w:t>Know how to use computing devices to manually record data, including using a form.</w:t>
            </w:r>
          </w:p>
        </w:tc>
        <w:tc>
          <w:tcPr>
            <w:tcW w:w="2622" w:type="dxa"/>
          </w:tcPr>
          <w:p w14:paraId="4BD6FD07" w14:textId="139D3145" w:rsidR="001F0989" w:rsidRDefault="001F0989" w:rsidP="009C1F47">
            <w:pPr>
              <w:pStyle w:val="TableText"/>
              <w:keepLines/>
            </w:pPr>
            <w:r w:rsidRPr="00A718D7">
              <w:rPr>
                <w:b/>
              </w:rPr>
              <w:t xml:space="preserve">2MD.03 </w:t>
            </w:r>
            <w:r w:rsidRPr="00A718D7">
              <w:t>Investigate different ways of using computing devices to collect categorical data for a particular purpose.</w:t>
            </w:r>
          </w:p>
        </w:tc>
        <w:tc>
          <w:tcPr>
            <w:tcW w:w="2622" w:type="dxa"/>
          </w:tcPr>
          <w:p w14:paraId="11B5E2B7" w14:textId="279557A3" w:rsidR="001F0989" w:rsidRDefault="001F0989" w:rsidP="009C1F47">
            <w:pPr>
              <w:pStyle w:val="TableText"/>
              <w:keepLines/>
            </w:pPr>
            <w:r w:rsidRPr="00A718D7">
              <w:rPr>
                <w:b/>
              </w:rPr>
              <w:t xml:space="preserve">3MD.03 </w:t>
            </w:r>
            <w:r w:rsidRPr="00A718D7">
              <w:t>Know how to record discrete and categorical data, using computing devices.</w:t>
            </w:r>
          </w:p>
        </w:tc>
        <w:tc>
          <w:tcPr>
            <w:tcW w:w="2621" w:type="dxa"/>
          </w:tcPr>
          <w:p w14:paraId="09C752E9" w14:textId="60BF9831" w:rsidR="001F0989" w:rsidRDefault="001F0989" w:rsidP="009C1F47">
            <w:pPr>
              <w:pStyle w:val="TableText"/>
              <w:keepLines/>
            </w:pPr>
            <w:r w:rsidRPr="00A718D7">
              <w:rPr>
                <w:b/>
              </w:rPr>
              <w:t xml:space="preserve">4MD.03 </w:t>
            </w:r>
            <w:r w:rsidRPr="00A718D7">
              <w:t>Identify the differences between data and information.</w:t>
            </w:r>
          </w:p>
        </w:tc>
        <w:tc>
          <w:tcPr>
            <w:tcW w:w="2622" w:type="dxa"/>
          </w:tcPr>
          <w:p w14:paraId="3EC4729C" w14:textId="5D49500E" w:rsidR="001F0989" w:rsidRDefault="001F0989" w:rsidP="009C1F47">
            <w:pPr>
              <w:pStyle w:val="TableText"/>
              <w:keepLines/>
            </w:pPr>
            <w:r w:rsidRPr="00097F25">
              <w:rPr>
                <w:b/>
              </w:rPr>
              <w:t xml:space="preserve">5MD.03 </w:t>
            </w:r>
            <w:r w:rsidRPr="00097F25">
              <w:t>Know how to modify representations of data to suit different criteria.</w:t>
            </w:r>
          </w:p>
        </w:tc>
        <w:tc>
          <w:tcPr>
            <w:tcW w:w="2622" w:type="dxa"/>
          </w:tcPr>
          <w:p w14:paraId="116DACD5" w14:textId="6B7F928B" w:rsidR="001F0989" w:rsidRDefault="001F0989" w:rsidP="009C1F47">
            <w:pPr>
              <w:pStyle w:val="TableText"/>
              <w:keepLines/>
            </w:pPr>
            <w:r w:rsidRPr="00097F25">
              <w:rPr>
                <w:b/>
              </w:rPr>
              <w:t xml:space="preserve">6MD.03 </w:t>
            </w:r>
            <w:r w:rsidRPr="00097F25">
              <w:t>Design spreadsheets that include a combination of features, including cell referencing, arithmetic operators and functions limited to SUM, and AVERAGE.</w:t>
            </w:r>
          </w:p>
        </w:tc>
      </w:tr>
      <w:tr w:rsidR="001F0989" w14:paraId="7A825089" w14:textId="77777777" w:rsidTr="00DB7902">
        <w:tc>
          <w:tcPr>
            <w:tcW w:w="2621" w:type="dxa"/>
          </w:tcPr>
          <w:p w14:paraId="14A45899" w14:textId="2378B00E" w:rsidR="001F0989" w:rsidRDefault="001F0989" w:rsidP="009C1F47">
            <w:pPr>
              <w:pStyle w:val="TableText"/>
              <w:keepLines/>
            </w:pPr>
            <w:r w:rsidRPr="00FA14A8">
              <w:rPr>
                <w:b/>
              </w:rPr>
              <w:t xml:space="preserve">1MD.04 </w:t>
            </w:r>
            <w:r w:rsidRPr="00FA14A8">
              <w:t>Identify questions that can be answered using data tables, limited to categorical data.</w:t>
            </w:r>
          </w:p>
        </w:tc>
        <w:tc>
          <w:tcPr>
            <w:tcW w:w="2622" w:type="dxa"/>
          </w:tcPr>
          <w:p w14:paraId="7FE790AA" w14:textId="1077E76E" w:rsidR="001F0989" w:rsidRDefault="001F0989" w:rsidP="009C1F47">
            <w:pPr>
              <w:pStyle w:val="TableText"/>
              <w:keepLines/>
            </w:pPr>
            <w:r w:rsidRPr="00A718D7">
              <w:rPr>
                <w:b/>
              </w:rPr>
              <w:t xml:space="preserve">2MD.04 </w:t>
            </w:r>
            <w:r w:rsidRPr="00A718D7">
              <w:t>Identify types of statistical data that can be manually recorded using computing devices.</w:t>
            </w:r>
          </w:p>
        </w:tc>
        <w:tc>
          <w:tcPr>
            <w:tcW w:w="2622" w:type="dxa"/>
          </w:tcPr>
          <w:p w14:paraId="71A5B49A" w14:textId="274FD3F8" w:rsidR="001F0989" w:rsidRDefault="001F0989" w:rsidP="009C1F47">
            <w:pPr>
              <w:pStyle w:val="TableText"/>
              <w:keepLines/>
            </w:pPr>
            <w:r w:rsidRPr="00A718D7">
              <w:rPr>
                <w:b/>
              </w:rPr>
              <w:t xml:space="preserve">3MD.04 </w:t>
            </w:r>
            <w:r w:rsidRPr="00A718D7">
              <w:t>Know that spreadsheets are comprised of rows and columns of cells and that data can be entered into the cells.</w:t>
            </w:r>
          </w:p>
        </w:tc>
        <w:tc>
          <w:tcPr>
            <w:tcW w:w="2621" w:type="dxa"/>
          </w:tcPr>
          <w:p w14:paraId="7D0E790B" w14:textId="313E801F" w:rsidR="001F0989" w:rsidRDefault="001F0989" w:rsidP="009C1F47">
            <w:pPr>
              <w:pStyle w:val="TableText"/>
              <w:keepLines/>
            </w:pPr>
            <w:r w:rsidRPr="00A718D7">
              <w:rPr>
                <w:b/>
              </w:rPr>
              <w:t xml:space="preserve">4MD.04 </w:t>
            </w:r>
            <w:r w:rsidRPr="00A718D7">
              <w:t>Know how to sort data into a required order, including descending or ascending numerical values and alphabetically.</w:t>
            </w:r>
          </w:p>
        </w:tc>
        <w:tc>
          <w:tcPr>
            <w:tcW w:w="2622" w:type="dxa"/>
          </w:tcPr>
          <w:p w14:paraId="2F469A00" w14:textId="609112BC" w:rsidR="001F0989" w:rsidRDefault="001F0989" w:rsidP="009C1F47">
            <w:pPr>
              <w:pStyle w:val="TableText"/>
              <w:keepLines/>
            </w:pPr>
            <w:r w:rsidRPr="00097F25">
              <w:rPr>
                <w:b/>
              </w:rPr>
              <w:t xml:space="preserve">5MD.04 </w:t>
            </w:r>
            <w:r w:rsidRPr="00097F25">
              <w:t>Know how to collect data for sets of related questions, limited to categorical and discrete data.</w:t>
            </w:r>
          </w:p>
        </w:tc>
        <w:tc>
          <w:tcPr>
            <w:tcW w:w="2622" w:type="dxa"/>
          </w:tcPr>
          <w:p w14:paraId="428EC758" w14:textId="1825D303" w:rsidR="001F0989" w:rsidRDefault="001F0989" w:rsidP="009C1F47">
            <w:pPr>
              <w:pStyle w:val="TableText"/>
              <w:keepLines/>
            </w:pPr>
            <w:r w:rsidRPr="00097F25">
              <w:rPr>
                <w:b/>
              </w:rPr>
              <w:t xml:space="preserve">6MD.04 </w:t>
            </w:r>
            <w:r w:rsidRPr="00097F25">
              <w:t>Select data that is relevant for particular purposes.</w:t>
            </w:r>
          </w:p>
        </w:tc>
      </w:tr>
      <w:tr w:rsidR="001F0989" w14:paraId="7290E33D" w14:textId="77777777" w:rsidTr="00DB7902">
        <w:tc>
          <w:tcPr>
            <w:tcW w:w="2621" w:type="dxa"/>
          </w:tcPr>
          <w:p w14:paraId="7458823D" w14:textId="1B75002A" w:rsidR="001F0989" w:rsidRDefault="001F0989" w:rsidP="009C1F47">
            <w:pPr>
              <w:pStyle w:val="TableText"/>
              <w:keepLines/>
            </w:pPr>
          </w:p>
        </w:tc>
        <w:tc>
          <w:tcPr>
            <w:tcW w:w="2622" w:type="dxa"/>
          </w:tcPr>
          <w:p w14:paraId="028962B6" w14:textId="62F625C0" w:rsidR="001F0989" w:rsidRDefault="001F0989" w:rsidP="009C1F47">
            <w:pPr>
              <w:pStyle w:val="TableText"/>
              <w:keepLines/>
            </w:pPr>
            <w:r w:rsidRPr="00A718D7">
              <w:rPr>
                <w:b/>
              </w:rPr>
              <w:t xml:space="preserve">2MD.05 </w:t>
            </w:r>
            <w:r w:rsidRPr="00A718D7">
              <w:t>Discuss the different types of data that a question may generate, limited to statistical and non-statistical.</w:t>
            </w:r>
          </w:p>
        </w:tc>
        <w:tc>
          <w:tcPr>
            <w:tcW w:w="2622" w:type="dxa"/>
          </w:tcPr>
          <w:p w14:paraId="6B9CA007" w14:textId="3C839D12" w:rsidR="001F0989" w:rsidRDefault="001F0989" w:rsidP="009C1F47">
            <w:pPr>
              <w:pStyle w:val="TableText"/>
              <w:keepLines/>
            </w:pPr>
            <w:r w:rsidRPr="00A718D7">
              <w:rPr>
                <w:b/>
              </w:rPr>
              <w:t xml:space="preserve">3MD.05 </w:t>
            </w:r>
            <w:r w:rsidRPr="00A718D7">
              <w:t>Know how to format cells according to their purpose, such as date, currency and text.</w:t>
            </w:r>
          </w:p>
        </w:tc>
        <w:tc>
          <w:tcPr>
            <w:tcW w:w="2621" w:type="dxa"/>
          </w:tcPr>
          <w:p w14:paraId="72B42A6C" w14:textId="45C5E374" w:rsidR="001F0989" w:rsidRDefault="001F0989" w:rsidP="009C1F47">
            <w:pPr>
              <w:pStyle w:val="TableText"/>
              <w:keepLines/>
            </w:pPr>
            <w:r w:rsidRPr="00A718D7">
              <w:rPr>
                <w:b/>
              </w:rPr>
              <w:t xml:space="preserve">4MD.05 </w:t>
            </w:r>
            <w:r w:rsidRPr="00A718D7">
              <w:t>Identify appropriate data types for a field within a data table.</w:t>
            </w:r>
          </w:p>
        </w:tc>
        <w:tc>
          <w:tcPr>
            <w:tcW w:w="2622" w:type="dxa"/>
          </w:tcPr>
          <w:p w14:paraId="04CC6826" w14:textId="3888947C" w:rsidR="001F0989" w:rsidRDefault="001F0989" w:rsidP="009C1F47">
            <w:pPr>
              <w:pStyle w:val="TableText"/>
              <w:keepLines/>
            </w:pPr>
            <w:r w:rsidRPr="00097F25">
              <w:rPr>
                <w:b/>
              </w:rPr>
              <w:t xml:space="preserve">5MD.05 </w:t>
            </w:r>
            <w:r w:rsidRPr="00097F25">
              <w:t>Know that cells can be restricted to accept only certain data types, limited to text, date and number.</w:t>
            </w:r>
          </w:p>
        </w:tc>
        <w:tc>
          <w:tcPr>
            <w:tcW w:w="2622" w:type="dxa"/>
          </w:tcPr>
          <w:p w14:paraId="30C43779" w14:textId="7E1CDEF2" w:rsidR="001F0989" w:rsidRDefault="001F0989" w:rsidP="009C1F47">
            <w:pPr>
              <w:pStyle w:val="TableText"/>
              <w:keepLines/>
            </w:pPr>
            <w:r w:rsidRPr="00097F25">
              <w:rPr>
                <w:b/>
              </w:rPr>
              <w:t xml:space="preserve">6MD.05 </w:t>
            </w:r>
            <w:r w:rsidRPr="00097F25">
              <w:t>Design and create single table databases, including data attributes and data types, for given purposes.</w:t>
            </w:r>
          </w:p>
        </w:tc>
      </w:tr>
      <w:tr w:rsidR="001F0989" w14:paraId="727E2B03" w14:textId="77777777" w:rsidTr="00DB7902">
        <w:tc>
          <w:tcPr>
            <w:tcW w:w="2621" w:type="dxa"/>
          </w:tcPr>
          <w:p w14:paraId="3B6A8389" w14:textId="7294064C" w:rsidR="001F0989" w:rsidRDefault="001F0989" w:rsidP="009C1F47">
            <w:pPr>
              <w:pStyle w:val="TableText"/>
              <w:keepLines/>
            </w:pPr>
          </w:p>
        </w:tc>
        <w:tc>
          <w:tcPr>
            <w:tcW w:w="2622" w:type="dxa"/>
          </w:tcPr>
          <w:p w14:paraId="0044F9A9" w14:textId="181318D5" w:rsidR="001F0989" w:rsidRDefault="001F0989" w:rsidP="009C1F47">
            <w:pPr>
              <w:pStyle w:val="TableText"/>
              <w:keepLines/>
            </w:pPr>
            <w:r w:rsidRPr="00A718D7">
              <w:rPr>
                <w:b/>
              </w:rPr>
              <w:t xml:space="preserve">2MD.06 </w:t>
            </w:r>
            <w:r w:rsidRPr="00A718D7">
              <w:t>Understand how data may help to solve problems.</w:t>
            </w:r>
          </w:p>
        </w:tc>
        <w:tc>
          <w:tcPr>
            <w:tcW w:w="2622" w:type="dxa"/>
          </w:tcPr>
          <w:p w14:paraId="712A8888" w14:textId="202D9C6C" w:rsidR="001F0989" w:rsidRDefault="001F0989" w:rsidP="009C1F47">
            <w:pPr>
              <w:pStyle w:val="TableText"/>
              <w:keepLines/>
            </w:pPr>
            <w:r w:rsidRPr="00A718D7">
              <w:rPr>
                <w:b/>
              </w:rPr>
              <w:t xml:space="preserve">3MD.06 </w:t>
            </w:r>
            <w:r w:rsidRPr="00A718D7">
              <w:t>Demonstrate how to select data based upon their characteristics to solve problems.</w:t>
            </w:r>
          </w:p>
        </w:tc>
        <w:tc>
          <w:tcPr>
            <w:tcW w:w="2621" w:type="dxa"/>
          </w:tcPr>
          <w:p w14:paraId="07C4B5D5" w14:textId="53B3A9D6" w:rsidR="001F0989" w:rsidRDefault="001F0989" w:rsidP="009C1F47">
            <w:pPr>
              <w:pStyle w:val="TableText"/>
              <w:keepLines/>
            </w:pPr>
            <w:r w:rsidRPr="00A718D7">
              <w:rPr>
                <w:b/>
              </w:rPr>
              <w:t xml:space="preserve">4MD.06 </w:t>
            </w:r>
            <w:r w:rsidRPr="00A718D7">
              <w:t>Know how to use a database to answer a single question.</w:t>
            </w:r>
          </w:p>
        </w:tc>
        <w:tc>
          <w:tcPr>
            <w:tcW w:w="2622" w:type="dxa"/>
          </w:tcPr>
          <w:p w14:paraId="208067F3" w14:textId="6AB518E2" w:rsidR="001F0989" w:rsidRDefault="001F0989" w:rsidP="009C1F47">
            <w:pPr>
              <w:pStyle w:val="TableText"/>
              <w:keepLines/>
            </w:pPr>
            <w:r w:rsidRPr="00097F25">
              <w:rPr>
                <w:b/>
              </w:rPr>
              <w:t xml:space="preserve">5MD.06 </w:t>
            </w:r>
            <w:r w:rsidRPr="00097F25">
              <w:t xml:space="preserve">Know how to use the arithmetic operators, including +, </w:t>
            </w:r>
            <w:r w:rsidRPr="00097F25">
              <w:rPr>
                <w:rFonts w:cstheme="minorHAnsi"/>
              </w:rPr>
              <w:t>−</w:t>
            </w:r>
            <w:r w:rsidRPr="00097F25">
              <w:t>, *, /, and simple functions, such as SUM and AVERAGE, in a spreadsheet.</w:t>
            </w:r>
          </w:p>
        </w:tc>
        <w:tc>
          <w:tcPr>
            <w:tcW w:w="2622" w:type="dxa"/>
          </w:tcPr>
          <w:p w14:paraId="79209843" w14:textId="34A1E758" w:rsidR="001F0989" w:rsidRDefault="001F0989" w:rsidP="009C1F47">
            <w:pPr>
              <w:pStyle w:val="TableText"/>
              <w:keepLines/>
            </w:pPr>
            <w:r w:rsidRPr="00097F25">
              <w:rPr>
                <w:b/>
              </w:rPr>
              <w:t xml:space="preserve">6MD.06 </w:t>
            </w:r>
            <w:r w:rsidRPr="00097F25">
              <w:t>Know how to use phrase searching to find information in databases.</w:t>
            </w:r>
          </w:p>
        </w:tc>
      </w:tr>
      <w:tr w:rsidR="001F0989" w14:paraId="76364861" w14:textId="77777777" w:rsidTr="00DB7902">
        <w:tc>
          <w:tcPr>
            <w:tcW w:w="2621" w:type="dxa"/>
          </w:tcPr>
          <w:p w14:paraId="6D4508D9" w14:textId="33C296E8" w:rsidR="001F0989" w:rsidRDefault="001F0989" w:rsidP="009C1F47">
            <w:pPr>
              <w:pStyle w:val="TableText"/>
              <w:keepLines/>
            </w:pPr>
          </w:p>
        </w:tc>
        <w:tc>
          <w:tcPr>
            <w:tcW w:w="2622" w:type="dxa"/>
          </w:tcPr>
          <w:p w14:paraId="0C71694B" w14:textId="77777777" w:rsidR="001F0989" w:rsidRDefault="001F0989" w:rsidP="009C1F47">
            <w:pPr>
              <w:pStyle w:val="TableText"/>
              <w:keepLines/>
            </w:pPr>
          </w:p>
        </w:tc>
        <w:tc>
          <w:tcPr>
            <w:tcW w:w="2622" w:type="dxa"/>
          </w:tcPr>
          <w:p w14:paraId="75E10A7B" w14:textId="77777777" w:rsidR="001F0989" w:rsidRDefault="001F0989" w:rsidP="009C1F47">
            <w:pPr>
              <w:pStyle w:val="TableText"/>
              <w:keepLines/>
            </w:pPr>
          </w:p>
        </w:tc>
        <w:tc>
          <w:tcPr>
            <w:tcW w:w="2621" w:type="dxa"/>
          </w:tcPr>
          <w:p w14:paraId="555BFF47" w14:textId="2E8768A2" w:rsidR="001F0989" w:rsidRDefault="001F0989" w:rsidP="009C1F47">
            <w:pPr>
              <w:pStyle w:val="TableText"/>
              <w:keepLines/>
            </w:pPr>
            <w:r w:rsidRPr="00A718D7">
              <w:rPr>
                <w:b/>
              </w:rPr>
              <w:t xml:space="preserve">4MD.07 </w:t>
            </w:r>
            <w:r w:rsidRPr="00A718D7">
              <w:t>Identify data, records and fields within a data table.</w:t>
            </w:r>
          </w:p>
        </w:tc>
        <w:tc>
          <w:tcPr>
            <w:tcW w:w="2622" w:type="dxa"/>
          </w:tcPr>
          <w:p w14:paraId="455D2487" w14:textId="40888D03" w:rsidR="001F0989" w:rsidRDefault="001F0989" w:rsidP="009C1F47">
            <w:pPr>
              <w:pStyle w:val="TableText"/>
              <w:keepLines/>
            </w:pPr>
            <w:r w:rsidRPr="00097F25">
              <w:rPr>
                <w:b/>
              </w:rPr>
              <w:t xml:space="preserve">5MD.07 </w:t>
            </w:r>
            <w:r w:rsidRPr="00097F25">
              <w:t>Identify the impact of changes to individual data items.</w:t>
            </w:r>
          </w:p>
        </w:tc>
        <w:tc>
          <w:tcPr>
            <w:tcW w:w="2622" w:type="dxa"/>
          </w:tcPr>
          <w:p w14:paraId="214F31CD" w14:textId="4234F781" w:rsidR="001F0989" w:rsidRDefault="001F0989" w:rsidP="009C1F47">
            <w:pPr>
              <w:pStyle w:val="TableText"/>
              <w:keepLines/>
            </w:pPr>
            <w:r w:rsidRPr="00097F25">
              <w:rPr>
                <w:b/>
              </w:rPr>
              <w:t xml:space="preserve">6MD.07 </w:t>
            </w:r>
            <w:r w:rsidRPr="00097F25">
              <w:t>Know that data is used to solve problems in a range of industries, including health, manufacture and retail.</w:t>
            </w:r>
          </w:p>
        </w:tc>
      </w:tr>
      <w:tr w:rsidR="001F0989" w14:paraId="01596665" w14:textId="77777777" w:rsidTr="00DB7902">
        <w:tc>
          <w:tcPr>
            <w:tcW w:w="2621" w:type="dxa"/>
          </w:tcPr>
          <w:p w14:paraId="1B83B950" w14:textId="77777777" w:rsidR="001F0989" w:rsidRDefault="001F0989" w:rsidP="009C1F47">
            <w:pPr>
              <w:pStyle w:val="TableText"/>
              <w:keepLines/>
            </w:pPr>
          </w:p>
        </w:tc>
        <w:tc>
          <w:tcPr>
            <w:tcW w:w="2622" w:type="dxa"/>
          </w:tcPr>
          <w:p w14:paraId="2768E025" w14:textId="77777777" w:rsidR="001F0989" w:rsidRDefault="001F0989" w:rsidP="009C1F47">
            <w:pPr>
              <w:pStyle w:val="TableText"/>
              <w:keepLines/>
            </w:pPr>
          </w:p>
        </w:tc>
        <w:tc>
          <w:tcPr>
            <w:tcW w:w="2622" w:type="dxa"/>
          </w:tcPr>
          <w:p w14:paraId="7D6BBA1D" w14:textId="77777777" w:rsidR="001F0989" w:rsidRDefault="001F0989" w:rsidP="009C1F47">
            <w:pPr>
              <w:pStyle w:val="TableText"/>
              <w:keepLines/>
            </w:pPr>
          </w:p>
        </w:tc>
        <w:tc>
          <w:tcPr>
            <w:tcW w:w="2621" w:type="dxa"/>
          </w:tcPr>
          <w:p w14:paraId="28CFE019" w14:textId="77777777" w:rsidR="001F0989" w:rsidRDefault="001F0989" w:rsidP="009C1F47">
            <w:pPr>
              <w:pStyle w:val="TableText"/>
              <w:keepLines/>
            </w:pPr>
          </w:p>
        </w:tc>
        <w:tc>
          <w:tcPr>
            <w:tcW w:w="2622" w:type="dxa"/>
          </w:tcPr>
          <w:p w14:paraId="49D4F8C5" w14:textId="5196900B" w:rsidR="001F0989" w:rsidRDefault="001F0989" w:rsidP="009C1F47">
            <w:pPr>
              <w:pStyle w:val="TableText"/>
              <w:keepLines/>
            </w:pPr>
            <w:r w:rsidRPr="00097F25">
              <w:rPr>
                <w:b/>
              </w:rPr>
              <w:t xml:space="preserve">5MD.08 </w:t>
            </w:r>
            <w:r w:rsidRPr="00097F25">
              <w:t>Know how to identify data based on a single criterion, including data that matches a key word.</w:t>
            </w:r>
          </w:p>
        </w:tc>
        <w:tc>
          <w:tcPr>
            <w:tcW w:w="2622" w:type="dxa"/>
          </w:tcPr>
          <w:p w14:paraId="0A5887AB" w14:textId="77777777" w:rsidR="001F0989" w:rsidRDefault="001F0989" w:rsidP="009C1F47">
            <w:pPr>
              <w:pStyle w:val="TableText"/>
              <w:keepLines/>
            </w:pPr>
          </w:p>
        </w:tc>
      </w:tr>
    </w:tbl>
    <w:p w14:paraId="3317B5AC" w14:textId="77777777" w:rsidR="00A06AF4" w:rsidRDefault="00A06AF4" w:rsidP="00A06AF4">
      <w:pPr>
        <w:spacing w:line="240" w:lineRule="auto"/>
        <w:ind w:left="0"/>
      </w:pPr>
      <w:r>
        <w:br w:type="page"/>
      </w:r>
    </w:p>
    <w:p w14:paraId="2FA150FE" w14:textId="2CC2B4D2" w:rsidR="00A06AF4" w:rsidRPr="000000AF" w:rsidRDefault="00A06AF4" w:rsidP="00A06AF4">
      <w:pPr>
        <w:pStyle w:val="Heading2"/>
      </w:pPr>
      <w:r>
        <w:t>Networks and Digital Communication</w:t>
      </w:r>
    </w:p>
    <w:p w14:paraId="5AACDB04" w14:textId="77777777" w:rsidR="00A06AF4" w:rsidRPr="00D77378" w:rsidRDefault="00A06AF4" w:rsidP="00A06AF4">
      <w:pPr>
        <w:ind w:left="-426" w:right="43"/>
        <w:rPr>
          <w:color w:val="FFFFFF" w:themeColor="background1"/>
          <w:szCs w:val="22"/>
        </w:rPr>
      </w:pPr>
    </w:p>
    <w:tbl>
      <w:tblPr>
        <w:tblStyle w:val="TableGrid"/>
        <w:tblW w:w="15730" w:type="dxa"/>
        <w:tblInd w:w="-426" w:type="dxa"/>
        <w:tblLook w:val="04A0" w:firstRow="1" w:lastRow="0" w:firstColumn="1" w:lastColumn="0" w:noHBand="0" w:noVBand="1"/>
      </w:tblPr>
      <w:tblGrid>
        <w:gridCol w:w="2621"/>
        <w:gridCol w:w="2622"/>
        <w:gridCol w:w="2622"/>
        <w:gridCol w:w="2621"/>
        <w:gridCol w:w="2622"/>
        <w:gridCol w:w="2622"/>
      </w:tblGrid>
      <w:tr w:rsidR="00A06AF4" w14:paraId="306651B3" w14:textId="77777777" w:rsidTr="00DB7902">
        <w:trPr>
          <w:tblHeader/>
        </w:trPr>
        <w:tc>
          <w:tcPr>
            <w:tcW w:w="2621" w:type="dxa"/>
            <w:shd w:val="clear" w:color="auto" w:fill="146CB4"/>
          </w:tcPr>
          <w:p w14:paraId="345B11E1" w14:textId="77777777" w:rsidR="00A06AF4" w:rsidRPr="00481C2C" w:rsidRDefault="00A06AF4" w:rsidP="009C1F47">
            <w:pPr>
              <w:pStyle w:val="TableHeadings"/>
              <w:keepLines/>
            </w:pPr>
            <w:r w:rsidRPr="00481C2C">
              <w:t>Stage 1</w:t>
            </w:r>
          </w:p>
        </w:tc>
        <w:tc>
          <w:tcPr>
            <w:tcW w:w="2622" w:type="dxa"/>
            <w:shd w:val="clear" w:color="auto" w:fill="146CB4"/>
          </w:tcPr>
          <w:p w14:paraId="24C9AE05" w14:textId="77777777" w:rsidR="00A06AF4" w:rsidRPr="00481C2C" w:rsidRDefault="00A06AF4" w:rsidP="009C1F47">
            <w:pPr>
              <w:pStyle w:val="TableHeadings"/>
              <w:keepLines/>
            </w:pPr>
            <w:r w:rsidRPr="00481C2C">
              <w:t>Stage 2</w:t>
            </w:r>
          </w:p>
        </w:tc>
        <w:tc>
          <w:tcPr>
            <w:tcW w:w="2622" w:type="dxa"/>
            <w:shd w:val="clear" w:color="auto" w:fill="146CB4"/>
          </w:tcPr>
          <w:p w14:paraId="6825C204" w14:textId="77777777" w:rsidR="00A06AF4" w:rsidRPr="00481C2C" w:rsidRDefault="00A06AF4" w:rsidP="009C1F47">
            <w:pPr>
              <w:pStyle w:val="TableHeadings"/>
              <w:keepLines/>
            </w:pPr>
            <w:r w:rsidRPr="00481C2C">
              <w:t>Stage 3</w:t>
            </w:r>
          </w:p>
        </w:tc>
        <w:tc>
          <w:tcPr>
            <w:tcW w:w="2621" w:type="dxa"/>
            <w:shd w:val="clear" w:color="auto" w:fill="146CB4"/>
          </w:tcPr>
          <w:p w14:paraId="0B91093E" w14:textId="77777777" w:rsidR="00A06AF4" w:rsidRPr="00481C2C" w:rsidRDefault="00A06AF4" w:rsidP="009C1F47">
            <w:pPr>
              <w:pStyle w:val="TableHeadings"/>
              <w:keepLines/>
            </w:pPr>
            <w:r w:rsidRPr="00481C2C">
              <w:t>Stage 4</w:t>
            </w:r>
          </w:p>
        </w:tc>
        <w:tc>
          <w:tcPr>
            <w:tcW w:w="2622" w:type="dxa"/>
            <w:shd w:val="clear" w:color="auto" w:fill="146CB4"/>
          </w:tcPr>
          <w:p w14:paraId="561C57AE" w14:textId="77777777" w:rsidR="00A06AF4" w:rsidRPr="00481C2C" w:rsidRDefault="00A06AF4" w:rsidP="009C1F47">
            <w:pPr>
              <w:pStyle w:val="TableHeadings"/>
              <w:keepLines/>
            </w:pPr>
            <w:r w:rsidRPr="00481C2C">
              <w:t>Stage 5</w:t>
            </w:r>
          </w:p>
        </w:tc>
        <w:tc>
          <w:tcPr>
            <w:tcW w:w="2622" w:type="dxa"/>
            <w:shd w:val="clear" w:color="auto" w:fill="146CB4"/>
          </w:tcPr>
          <w:p w14:paraId="185C84FB" w14:textId="77777777" w:rsidR="00A06AF4" w:rsidRPr="00481C2C" w:rsidRDefault="00A06AF4" w:rsidP="009C1F47">
            <w:pPr>
              <w:pStyle w:val="TableHeadings"/>
              <w:keepLines/>
            </w:pPr>
            <w:r w:rsidRPr="00481C2C">
              <w:t>Stage 6</w:t>
            </w:r>
          </w:p>
        </w:tc>
      </w:tr>
      <w:tr w:rsidR="001F0989" w14:paraId="39F1E8C8" w14:textId="77777777" w:rsidTr="00DB7902">
        <w:tc>
          <w:tcPr>
            <w:tcW w:w="2621" w:type="dxa"/>
          </w:tcPr>
          <w:p w14:paraId="60590290" w14:textId="0515D446" w:rsidR="001F0989" w:rsidRDefault="001F0989" w:rsidP="009C1F47">
            <w:pPr>
              <w:pStyle w:val="TableText"/>
              <w:keepLines/>
            </w:pPr>
            <w:bookmarkStart w:id="13" w:name="_Hlk47082235"/>
            <w:r w:rsidRPr="00FA14A8">
              <w:rPr>
                <w:b/>
              </w:rPr>
              <w:t xml:space="preserve">1DC.01 </w:t>
            </w:r>
            <w:bookmarkEnd w:id="13"/>
            <w:r w:rsidRPr="00FA14A8">
              <w:t>Know that some devices can connect to each other to make a network.</w:t>
            </w:r>
          </w:p>
        </w:tc>
        <w:tc>
          <w:tcPr>
            <w:tcW w:w="2622" w:type="dxa"/>
          </w:tcPr>
          <w:p w14:paraId="51C4338A" w14:textId="2B094EE8" w:rsidR="001F0989" w:rsidRDefault="001F0989" w:rsidP="009C1F47">
            <w:pPr>
              <w:pStyle w:val="TableText"/>
              <w:keepLines/>
            </w:pPr>
            <w:bookmarkStart w:id="14" w:name="_Hlk47082906"/>
            <w:r w:rsidRPr="00A718D7">
              <w:rPr>
                <w:b/>
              </w:rPr>
              <w:t xml:space="preserve">2DC.01 </w:t>
            </w:r>
            <w:bookmarkEnd w:id="14"/>
            <w:r w:rsidRPr="00A718D7">
              <w:t>Identify a range of devices that can connect to a network, including to the internet.</w:t>
            </w:r>
          </w:p>
        </w:tc>
        <w:tc>
          <w:tcPr>
            <w:tcW w:w="2622" w:type="dxa"/>
          </w:tcPr>
          <w:p w14:paraId="6EFA1E2E" w14:textId="0FCAA551" w:rsidR="001F0989" w:rsidRDefault="001F0989" w:rsidP="009C1F47">
            <w:pPr>
              <w:pStyle w:val="TableText"/>
              <w:keepLines/>
            </w:pPr>
            <w:r w:rsidRPr="00A718D7">
              <w:rPr>
                <w:b/>
              </w:rPr>
              <w:t xml:space="preserve">3DC.01 </w:t>
            </w:r>
            <w:r w:rsidRPr="00A718D7">
              <w:t>Identify networked hardware in a familiar environment, including the school and home.</w:t>
            </w:r>
          </w:p>
        </w:tc>
        <w:tc>
          <w:tcPr>
            <w:tcW w:w="2621" w:type="dxa"/>
          </w:tcPr>
          <w:p w14:paraId="0C64BDE1" w14:textId="48C0B1FA" w:rsidR="001F0989" w:rsidRDefault="001F0989" w:rsidP="009C1F47">
            <w:pPr>
              <w:pStyle w:val="TableText"/>
              <w:keepLines/>
            </w:pPr>
            <w:bookmarkStart w:id="15" w:name="_Hlk47090525"/>
            <w:r w:rsidRPr="00A718D7">
              <w:rPr>
                <w:b/>
              </w:rPr>
              <w:t xml:space="preserve">4DC.01 </w:t>
            </w:r>
            <w:bookmarkEnd w:id="15"/>
            <w:r w:rsidRPr="00A718D7">
              <w:t>Explain the role of servers and clients in a network.</w:t>
            </w:r>
          </w:p>
        </w:tc>
        <w:tc>
          <w:tcPr>
            <w:tcW w:w="2622" w:type="dxa"/>
          </w:tcPr>
          <w:p w14:paraId="0FD51B43" w14:textId="50BBB00D" w:rsidR="001F0989" w:rsidRDefault="001F0989" w:rsidP="009C1F47">
            <w:pPr>
              <w:pStyle w:val="TableText"/>
              <w:keepLines/>
            </w:pPr>
            <w:bookmarkStart w:id="16" w:name="_Hlk47091327"/>
            <w:r w:rsidRPr="00097F25">
              <w:rPr>
                <w:b/>
              </w:rPr>
              <w:t xml:space="preserve">5DC.01 </w:t>
            </w:r>
            <w:bookmarkEnd w:id="16"/>
            <w:r w:rsidRPr="00097F25">
              <w:t>Explain the role of switches, routers and wi-fi access points in a network.</w:t>
            </w:r>
          </w:p>
        </w:tc>
        <w:tc>
          <w:tcPr>
            <w:tcW w:w="2622" w:type="dxa"/>
          </w:tcPr>
          <w:p w14:paraId="7D83877E" w14:textId="3FDCD574" w:rsidR="001F0989" w:rsidRDefault="001F0989" w:rsidP="009C1F47">
            <w:pPr>
              <w:pStyle w:val="TableText"/>
              <w:keepLines/>
            </w:pPr>
            <w:bookmarkStart w:id="17" w:name="_Hlk47092049"/>
            <w:r w:rsidRPr="00097F25">
              <w:rPr>
                <w:b/>
              </w:rPr>
              <w:t xml:space="preserve">6DC.01 </w:t>
            </w:r>
            <w:bookmarkEnd w:id="17"/>
            <w:r w:rsidRPr="00097F25">
              <w:t>Know that a range of digital content is stored on servers, including streaming and messaging services.</w:t>
            </w:r>
          </w:p>
        </w:tc>
      </w:tr>
      <w:tr w:rsidR="001F0989" w14:paraId="1801ACD0" w14:textId="77777777" w:rsidTr="00DB7902">
        <w:tc>
          <w:tcPr>
            <w:tcW w:w="2621" w:type="dxa"/>
          </w:tcPr>
          <w:p w14:paraId="107C0BD0" w14:textId="317D2B51" w:rsidR="001F0989" w:rsidRDefault="001F0989" w:rsidP="009C1F47">
            <w:pPr>
              <w:pStyle w:val="TableText"/>
              <w:keepLines/>
            </w:pPr>
            <w:r w:rsidRPr="00FA14A8">
              <w:rPr>
                <w:b/>
              </w:rPr>
              <w:t xml:space="preserve">1DC.02 </w:t>
            </w:r>
            <w:r w:rsidRPr="00FA14A8">
              <w:t>Know that the internet consists of many computers that are connected together around the world.</w:t>
            </w:r>
          </w:p>
        </w:tc>
        <w:tc>
          <w:tcPr>
            <w:tcW w:w="2622" w:type="dxa"/>
          </w:tcPr>
          <w:p w14:paraId="01DDE529" w14:textId="1F24D507" w:rsidR="001F0989" w:rsidRDefault="001F0989" w:rsidP="009C1F47">
            <w:pPr>
              <w:pStyle w:val="TableText"/>
              <w:keepLines/>
            </w:pPr>
            <w:r w:rsidRPr="00A718D7">
              <w:rPr>
                <w:b/>
              </w:rPr>
              <w:t xml:space="preserve">2DC.02 </w:t>
            </w:r>
            <w:r w:rsidRPr="00A718D7">
              <w:t>Know that two devices working together can achieve things that neither device can achieve on its own.</w:t>
            </w:r>
          </w:p>
        </w:tc>
        <w:tc>
          <w:tcPr>
            <w:tcW w:w="2622" w:type="dxa"/>
          </w:tcPr>
          <w:p w14:paraId="38AD0B05" w14:textId="6C34E0B3" w:rsidR="001F0989" w:rsidRDefault="001F0989" w:rsidP="009C1F47">
            <w:pPr>
              <w:pStyle w:val="TableText"/>
              <w:keepLines/>
            </w:pPr>
            <w:r w:rsidRPr="00A718D7">
              <w:rPr>
                <w:b/>
              </w:rPr>
              <w:t>3DC.02</w:t>
            </w:r>
            <w:r w:rsidRPr="00A718D7">
              <w:t xml:space="preserve"> Identify services that are available on familiar networks, including digital files, printed documents and the World Wide Web.</w:t>
            </w:r>
          </w:p>
        </w:tc>
        <w:tc>
          <w:tcPr>
            <w:tcW w:w="2621" w:type="dxa"/>
          </w:tcPr>
          <w:p w14:paraId="618C9057" w14:textId="23789A5D" w:rsidR="001F0989" w:rsidRDefault="001F0989" w:rsidP="009C1F47">
            <w:pPr>
              <w:pStyle w:val="TableText"/>
              <w:keepLines/>
            </w:pPr>
            <w:r w:rsidRPr="00A718D7">
              <w:rPr>
                <w:b/>
              </w:rPr>
              <w:t xml:space="preserve">4DC.02 </w:t>
            </w:r>
            <w:r w:rsidRPr="00A718D7">
              <w:t>Describe the differences between the World Wide Web and the internet.</w:t>
            </w:r>
          </w:p>
        </w:tc>
        <w:tc>
          <w:tcPr>
            <w:tcW w:w="2622" w:type="dxa"/>
          </w:tcPr>
          <w:p w14:paraId="688A3C0F" w14:textId="4B5DD1FE" w:rsidR="001F0989" w:rsidRDefault="001F0989" w:rsidP="009C1F47">
            <w:pPr>
              <w:pStyle w:val="TableText"/>
              <w:keepLines/>
            </w:pPr>
            <w:r w:rsidRPr="00097F25">
              <w:rPr>
                <w:b/>
              </w:rPr>
              <w:t xml:space="preserve">5DC.02 </w:t>
            </w:r>
            <w:r w:rsidRPr="00097F25">
              <w:t>Know that all devices on a network have an IP address which is used by data to identify its destination.</w:t>
            </w:r>
          </w:p>
        </w:tc>
        <w:tc>
          <w:tcPr>
            <w:tcW w:w="2622" w:type="dxa"/>
          </w:tcPr>
          <w:p w14:paraId="1A2EFF37" w14:textId="15F59E42" w:rsidR="001F0989" w:rsidRDefault="001F0989" w:rsidP="009C1F47">
            <w:pPr>
              <w:pStyle w:val="TableText"/>
              <w:keepLines/>
            </w:pPr>
            <w:r w:rsidRPr="00097F25">
              <w:rPr>
                <w:b/>
              </w:rPr>
              <w:t xml:space="preserve">6DC.02 </w:t>
            </w:r>
            <w:r w:rsidRPr="00097F25">
              <w:t>Explain that digital devices can transfer data wirelessly using radio waves, including wi-fi and cellular networks.</w:t>
            </w:r>
          </w:p>
        </w:tc>
      </w:tr>
      <w:tr w:rsidR="001F0989" w14:paraId="1147FE04" w14:textId="77777777" w:rsidTr="00DB7902">
        <w:tc>
          <w:tcPr>
            <w:tcW w:w="2621" w:type="dxa"/>
          </w:tcPr>
          <w:p w14:paraId="134F5426" w14:textId="29F38A82" w:rsidR="001F0989" w:rsidRDefault="001F0989" w:rsidP="009C1F47">
            <w:pPr>
              <w:pStyle w:val="TableText"/>
              <w:keepLines/>
            </w:pPr>
            <w:r w:rsidRPr="00FA14A8">
              <w:rPr>
                <w:b/>
              </w:rPr>
              <w:t xml:space="preserve">1DC.03 </w:t>
            </w:r>
            <w:r w:rsidRPr="00FA14A8">
              <w:t>Identify that some devices are connected by wires and that other devices are not.</w:t>
            </w:r>
          </w:p>
        </w:tc>
        <w:tc>
          <w:tcPr>
            <w:tcW w:w="2622" w:type="dxa"/>
          </w:tcPr>
          <w:p w14:paraId="655BEC33" w14:textId="630D309A" w:rsidR="001F0989" w:rsidRDefault="001F0989" w:rsidP="009C1F47">
            <w:pPr>
              <w:pStyle w:val="TableText"/>
              <w:keepLines/>
            </w:pPr>
            <w:r w:rsidRPr="00A718D7">
              <w:rPr>
                <w:b/>
              </w:rPr>
              <w:t xml:space="preserve">2DC.03 </w:t>
            </w:r>
            <w:r w:rsidRPr="00A718D7">
              <w:t>Know that there are wired and wireless networks.</w:t>
            </w:r>
          </w:p>
        </w:tc>
        <w:tc>
          <w:tcPr>
            <w:tcW w:w="2622" w:type="dxa"/>
          </w:tcPr>
          <w:p w14:paraId="12815BCA" w14:textId="439D2FC8" w:rsidR="001F0989" w:rsidRDefault="001F0989" w:rsidP="009C1F47">
            <w:pPr>
              <w:pStyle w:val="TableText"/>
              <w:keepLines/>
            </w:pPr>
            <w:r w:rsidRPr="00A718D7">
              <w:rPr>
                <w:b/>
              </w:rPr>
              <w:t>3DC.03</w:t>
            </w:r>
            <w:r w:rsidRPr="00A718D7">
              <w:t xml:space="preserve"> Understand the advantages and disadvantages of a network.</w:t>
            </w:r>
          </w:p>
        </w:tc>
        <w:tc>
          <w:tcPr>
            <w:tcW w:w="2621" w:type="dxa"/>
          </w:tcPr>
          <w:p w14:paraId="07AB0025" w14:textId="64C6B3C1" w:rsidR="001F0989" w:rsidRDefault="001F0989" w:rsidP="009C1F47">
            <w:pPr>
              <w:pStyle w:val="TableText"/>
              <w:keepLines/>
            </w:pPr>
            <w:r w:rsidRPr="00A718D7">
              <w:rPr>
                <w:b/>
              </w:rPr>
              <w:t xml:space="preserve">4DC.03 </w:t>
            </w:r>
            <w:r w:rsidRPr="00A718D7">
              <w:t>Describe the differences between wi-fi and ethernet, including speed, security and the use of wires.</w:t>
            </w:r>
          </w:p>
        </w:tc>
        <w:tc>
          <w:tcPr>
            <w:tcW w:w="2622" w:type="dxa"/>
          </w:tcPr>
          <w:p w14:paraId="463141EA" w14:textId="694DCCFF" w:rsidR="001F0989" w:rsidRDefault="001F0989" w:rsidP="009C1F47">
            <w:pPr>
              <w:pStyle w:val="TableText"/>
              <w:keepLines/>
            </w:pPr>
            <w:r w:rsidRPr="00097F25">
              <w:rPr>
                <w:b/>
              </w:rPr>
              <w:t xml:space="preserve">5DC.03 </w:t>
            </w:r>
            <w:r w:rsidRPr="00097F25">
              <w:t>Explain how websites are stored on servers and accessed over the internet.</w:t>
            </w:r>
          </w:p>
        </w:tc>
        <w:tc>
          <w:tcPr>
            <w:tcW w:w="2622" w:type="dxa"/>
          </w:tcPr>
          <w:p w14:paraId="6ABA89DE" w14:textId="0AC4F8A9" w:rsidR="001F0989" w:rsidRDefault="001F0989" w:rsidP="009C1F47">
            <w:pPr>
              <w:pStyle w:val="TableText"/>
              <w:keepLines/>
            </w:pPr>
            <w:r w:rsidRPr="00097F25">
              <w:rPr>
                <w:b/>
              </w:rPr>
              <w:t xml:space="preserve">6DC.03 </w:t>
            </w:r>
            <w:r w:rsidRPr="00097F25">
              <w:t>Understand how bandwidth affects network performance.</w:t>
            </w:r>
          </w:p>
        </w:tc>
      </w:tr>
      <w:tr w:rsidR="001F0989" w14:paraId="03368871" w14:textId="77777777" w:rsidTr="00DB7902">
        <w:tc>
          <w:tcPr>
            <w:tcW w:w="2621" w:type="dxa"/>
          </w:tcPr>
          <w:p w14:paraId="11E8964E" w14:textId="7F156D06" w:rsidR="001F0989" w:rsidRDefault="001F0989" w:rsidP="009C1F47">
            <w:pPr>
              <w:pStyle w:val="TableText"/>
              <w:keepLines/>
            </w:pPr>
            <w:r w:rsidRPr="00FA14A8">
              <w:rPr>
                <w:b/>
              </w:rPr>
              <w:t xml:space="preserve">1DC.04 </w:t>
            </w:r>
            <w:r w:rsidRPr="00FA14A8">
              <w:t>Know that there are times when the internet is not available.</w:t>
            </w:r>
          </w:p>
        </w:tc>
        <w:tc>
          <w:tcPr>
            <w:tcW w:w="2622" w:type="dxa"/>
          </w:tcPr>
          <w:p w14:paraId="22DAE051" w14:textId="0C0E7398" w:rsidR="001F0989" w:rsidRDefault="001F0989" w:rsidP="009C1F47">
            <w:pPr>
              <w:pStyle w:val="TableText"/>
              <w:keepLines/>
            </w:pPr>
            <w:r w:rsidRPr="00A718D7">
              <w:rPr>
                <w:b/>
              </w:rPr>
              <w:t xml:space="preserve">2DC.04 </w:t>
            </w:r>
            <w:r w:rsidRPr="00A718D7">
              <w:t>Know how to recognise when a network is and is not available.</w:t>
            </w:r>
          </w:p>
        </w:tc>
        <w:tc>
          <w:tcPr>
            <w:tcW w:w="2622" w:type="dxa"/>
          </w:tcPr>
          <w:p w14:paraId="41DC3CD2" w14:textId="003EF622" w:rsidR="001F0989" w:rsidRDefault="001F0989" w:rsidP="009C1F47">
            <w:pPr>
              <w:pStyle w:val="TableText"/>
              <w:keepLines/>
            </w:pPr>
            <w:r w:rsidRPr="00A718D7">
              <w:rPr>
                <w:b/>
              </w:rPr>
              <w:t>3DC.04</w:t>
            </w:r>
            <w:r w:rsidRPr="00A718D7">
              <w:t xml:space="preserve"> Know that ciphers are a way of making sure that information stays secret.</w:t>
            </w:r>
          </w:p>
        </w:tc>
        <w:tc>
          <w:tcPr>
            <w:tcW w:w="2621" w:type="dxa"/>
          </w:tcPr>
          <w:p w14:paraId="39162360" w14:textId="35EAE861" w:rsidR="001F0989" w:rsidRDefault="001F0989" w:rsidP="009C1F47">
            <w:pPr>
              <w:pStyle w:val="TableText"/>
              <w:keepLines/>
            </w:pPr>
            <w:r w:rsidRPr="00A718D7">
              <w:rPr>
                <w:b/>
              </w:rPr>
              <w:t xml:space="preserve">4DC.04 </w:t>
            </w:r>
            <w:r w:rsidRPr="00A718D7">
              <w:t>Identify issues that may occur as a result of a failure in a network.</w:t>
            </w:r>
          </w:p>
        </w:tc>
        <w:tc>
          <w:tcPr>
            <w:tcW w:w="2622" w:type="dxa"/>
          </w:tcPr>
          <w:p w14:paraId="2157E09C" w14:textId="68BE36AA" w:rsidR="001F0989" w:rsidRDefault="001F0989" w:rsidP="009C1F47">
            <w:pPr>
              <w:pStyle w:val="TableText"/>
              <w:keepLines/>
            </w:pPr>
            <w:r w:rsidRPr="00097F25">
              <w:rPr>
                <w:b/>
              </w:rPr>
              <w:t xml:space="preserve">5DC.04 </w:t>
            </w:r>
            <w:r w:rsidRPr="00097F25">
              <w:t>Explain the role of a cellular network when connecting mobile devices to the internet.</w:t>
            </w:r>
          </w:p>
        </w:tc>
        <w:tc>
          <w:tcPr>
            <w:tcW w:w="2622" w:type="dxa"/>
          </w:tcPr>
          <w:p w14:paraId="43508621" w14:textId="41842517" w:rsidR="001F0989" w:rsidRDefault="001F0989" w:rsidP="009C1F47">
            <w:pPr>
              <w:pStyle w:val="TableText"/>
              <w:keepLines/>
            </w:pPr>
            <w:r w:rsidRPr="00097F25">
              <w:rPr>
                <w:b/>
              </w:rPr>
              <w:t xml:space="preserve">6DC.04 </w:t>
            </w:r>
            <w:r w:rsidRPr="00097F25">
              <w:t>Know that a network can become overloaded if there are too many devices connected to it.</w:t>
            </w:r>
          </w:p>
        </w:tc>
      </w:tr>
      <w:tr w:rsidR="001F0989" w14:paraId="6AD39615" w14:textId="77777777" w:rsidTr="00DB7902">
        <w:tc>
          <w:tcPr>
            <w:tcW w:w="2621" w:type="dxa"/>
          </w:tcPr>
          <w:p w14:paraId="5E1D1278" w14:textId="7BB2ABDD" w:rsidR="001F0989" w:rsidRDefault="001F0989" w:rsidP="009C1F47">
            <w:pPr>
              <w:pStyle w:val="TableText"/>
              <w:keepLines/>
            </w:pPr>
          </w:p>
        </w:tc>
        <w:tc>
          <w:tcPr>
            <w:tcW w:w="2622" w:type="dxa"/>
          </w:tcPr>
          <w:p w14:paraId="1C5A6103" w14:textId="2175340F" w:rsidR="001F0989" w:rsidRDefault="001F0989" w:rsidP="009C1F47">
            <w:pPr>
              <w:pStyle w:val="TableText"/>
              <w:keepLines/>
            </w:pPr>
            <w:r w:rsidRPr="00A718D7">
              <w:rPr>
                <w:b/>
              </w:rPr>
              <w:t xml:space="preserve">2DC.05 </w:t>
            </w:r>
            <w:r w:rsidRPr="00A718D7">
              <w:t>Know that network connected devices share information with each other and that there are risks associated with this.</w:t>
            </w:r>
          </w:p>
        </w:tc>
        <w:tc>
          <w:tcPr>
            <w:tcW w:w="2622" w:type="dxa"/>
          </w:tcPr>
          <w:p w14:paraId="52486B48" w14:textId="0A752E1A" w:rsidR="001F0989" w:rsidRDefault="001F0989" w:rsidP="009C1F47">
            <w:pPr>
              <w:pStyle w:val="TableText"/>
              <w:keepLines/>
            </w:pPr>
            <w:r w:rsidRPr="00A718D7">
              <w:rPr>
                <w:b/>
              </w:rPr>
              <w:t xml:space="preserve">3DC.05 </w:t>
            </w:r>
            <w:r w:rsidRPr="00A718D7">
              <w:t>Know how to write and decode messages using very simple code, including converting letters to numbers (1 = a, 2 = b, etc.).</w:t>
            </w:r>
          </w:p>
        </w:tc>
        <w:tc>
          <w:tcPr>
            <w:tcW w:w="2621" w:type="dxa"/>
          </w:tcPr>
          <w:p w14:paraId="3F489607" w14:textId="0FE18EFC" w:rsidR="001F0989" w:rsidRDefault="001F0989" w:rsidP="009C1F47">
            <w:pPr>
              <w:pStyle w:val="TableText"/>
              <w:keepLines/>
            </w:pPr>
            <w:r w:rsidRPr="00A718D7">
              <w:rPr>
                <w:b/>
              </w:rPr>
              <w:t xml:space="preserve">4DC.05 </w:t>
            </w:r>
            <w:r w:rsidRPr="00A718D7">
              <w:t>Identify where and why encryption is used in digital systems.</w:t>
            </w:r>
          </w:p>
        </w:tc>
        <w:tc>
          <w:tcPr>
            <w:tcW w:w="2622" w:type="dxa"/>
          </w:tcPr>
          <w:p w14:paraId="5EB06175" w14:textId="64440467" w:rsidR="001F0989" w:rsidRDefault="001F0989" w:rsidP="009C1F47">
            <w:pPr>
              <w:pStyle w:val="TableText"/>
              <w:keepLines/>
            </w:pPr>
            <w:r w:rsidRPr="00097F25">
              <w:rPr>
                <w:b/>
              </w:rPr>
              <w:t xml:space="preserve">5DC.05 </w:t>
            </w:r>
            <w:r w:rsidRPr="00097F25">
              <w:t>Know that data is divided into smaller pieces, transmitted as packets through multiple devices over networks and reassembled at the destination.</w:t>
            </w:r>
          </w:p>
        </w:tc>
        <w:tc>
          <w:tcPr>
            <w:tcW w:w="2622" w:type="dxa"/>
          </w:tcPr>
          <w:p w14:paraId="2F97BA52" w14:textId="058FB7F4" w:rsidR="001F0989" w:rsidRDefault="001F0989" w:rsidP="009C1F47">
            <w:pPr>
              <w:pStyle w:val="TableText"/>
              <w:keepLines/>
            </w:pPr>
            <w:r w:rsidRPr="00097F25">
              <w:rPr>
                <w:b/>
              </w:rPr>
              <w:t xml:space="preserve">6DC.05 </w:t>
            </w:r>
            <w:r w:rsidRPr="00097F25">
              <w:t>Explain the need to keep data secure during transmission.</w:t>
            </w:r>
          </w:p>
        </w:tc>
      </w:tr>
      <w:tr w:rsidR="001F0989" w14:paraId="6379A4E4" w14:textId="77777777" w:rsidTr="00DB7902">
        <w:tc>
          <w:tcPr>
            <w:tcW w:w="2621" w:type="dxa"/>
          </w:tcPr>
          <w:p w14:paraId="5231899B" w14:textId="10782870" w:rsidR="001F0989" w:rsidRDefault="001F0989" w:rsidP="009C1F47">
            <w:pPr>
              <w:pStyle w:val="TableText"/>
              <w:keepLines/>
            </w:pPr>
          </w:p>
        </w:tc>
        <w:tc>
          <w:tcPr>
            <w:tcW w:w="2622" w:type="dxa"/>
          </w:tcPr>
          <w:p w14:paraId="5178E164" w14:textId="77777777" w:rsidR="001F0989" w:rsidRDefault="001F0989" w:rsidP="009C1F47">
            <w:pPr>
              <w:pStyle w:val="TableText"/>
              <w:keepLines/>
            </w:pPr>
          </w:p>
        </w:tc>
        <w:tc>
          <w:tcPr>
            <w:tcW w:w="2622" w:type="dxa"/>
          </w:tcPr>
          <w:p w14:paraId="256B8A41" w14:textId="77777777" w:rsidR="001F0989" w:rsidRDefault="001F0989" w:rsidP="009C1F47">
            <w:pPr>
              <w:pStyle w:val="TableText"/>
              <w:keepLines/>
            </w:pPr>
          </w:p>
        </w:tc>
        <w:tc>
          <w:tcPr>
            <w:tcW w:w="2621" w:type="dxa"/>
          </w:tcPr>
          <w:p w14:paraId="29A399AF" w14:textId="5B37006F" w:rsidR="001F0989" w:rsidRDefault="001F0989" w:rsidP="009C1F47">
            <w:pPr>
              <w:pStyle w:val="TableText"/>
              <w:keepLines/>
            </w:pPr>
            <w:r w:rsidRPr="00A718D7">
              <w:rPr>
                <w:b/>
              </w:rPr>
              <w:t xml:space="preserve">4DC.06 </w:t>
            </w:r>
            <w:r w:rsidRPr="00A718D7">
              <w:t>Know how to write and decode messages using the Caesar Cipher and the Pigpen Cipher.</w:t>
            </w:r>
          </w:p>
        </w:tc>
        <w:tc>
          <w:tcPr>
            <w:tcW w:w="2622" w:type="dxa"/>
          </w:tcPr>
          <w:p w14:paraId="044B9FA7" w14:textId="2069CBCC" w:rsidR="001F0989" w:rsidRDefault="001F0989" w:rsidP="009C1F47">
            <w:pPr>
              <w:pStyle w:val="TableText"/>
              <w:keepLines/>
            </w:pPr>
            <w:r w:rsidRPr="00097F25">
              <w:rPr>
                <w:b/>
              </w:rPr>
              <w:t xml:space="preserve">5DC.06 </w:t>
            </w:r>
            <w:r w:rsidRPr="00097F25">
              <w:t>Know that packets can follow different routes across the internet before being reassembled.</w:t>
            </w:r>
          </w:p>
        </w:tc>
        <w:tc>
          <w:tcPr>
            <w:tcW w:w="2622" w:type="dxa"/>
          </w:tcPr>
          <w:p w14:paraId="64386B4F" w14:textId="7590C1E3" w:rsidR="001F0989" w:rsidRDefault="001F0989" w:rsidP="009C1F47">
            <w:pPr>
              <w:pStyle w:val="TableText"/>
              <w:keepLines/>
            </w:pPr>
            <w:r w:rsidRPr="00097F25">
              <w:rPr>
                <w:b/>
              </w:rPr>
              <w:t xml:space="preserve">6DC.06 </w:t>
            </w:r>
            <w:r w:rsidRPr="00097F25">
              <w:t>Describe the different types of user authentication, including password, fingerprint and facial recognition.</w:t>
            </w:r>
          </w:p>
        </w:tc>
      </w:tr>
      <w:tr w:rsidR="001F0989" w14:paraId="75A80CF5" w14:textId="77777777" w:rsidTr="00DB7902">
        <w:tc>
          <w:tcPr>
            <w:tcW w:w="2621" w:type="dxa"/>
          </w:tcPr>
          <w:p w14:paraId="4CB7ADF2" w14:textId="6CB3FA92" w:rsidR="001F0989" w:rsidRDefault="001F0989" w:rsidP="009C1F47">
            <w:pPr>
              <w:pStyle w:val="TableText"/>
              <w:keepLines/>
            </w:pPr>
          </w:p>
        </w:tc>
        <w:tc>
          <w:tcPr>
            <w:tcW w:w="2622" w:type="dxa"/>
          </w:tcPr>
          <w:p w14:paraId="3D990511" w14:textId="77777777" w:rsidR="001F0989" w:rsidRDefault="001F0989" w:rsidP="009C1F47">
            <w:pPr>
              <w:pStyle w:val="TableText"/>
              <w:keepLines/>
            </w:pPr>
          </w:p>
        </w:tc>
        <w:tc>
          <w:tcPr>
            <w:tcW w:w="2622" w:type="dxa"/>
          </w:tcPr>
          <w:p w14:paraId="32642316" w14:textId="77777777" w:rsidR="001F0989" w:rsidRDefault="001F0989" w:rsidP="009C1F47">
            <w:pPr>
              <w:pStyle w:val="TableText"/>
              <w:keepLines/>
            </w:pPr>
          </w:p>
        </w:tc>
        <w:tc>
          <w:tcPr>
            <w:tcW w:w="2621" w:type="dxa"/>
          </w:tcPr>
          <w:p w14:paraId="46A2C887" w14:textId="77777777" w:rsidR="001F0989" w:rsidRDefault="001F0989" w:rsidP="009C1F47">
            <w:pPr>
              <w:pStyle w:val="TableText"/>
              <w:keepLines/>
            </w:pPr>
          </w:p>
        </w:tc>
        <w:tc>
          <w:tcPr>
            <w:tcW w:w="2622" w:type="dxa"/>
          </w:tcPr>
          <w:p w14:paraId="6DF3AC18" w14:textId="15BC0590" w:rsidR="001F0989" w:rsidRDefault="001F0989" w:rsidP="009C1F47">
            <w:pPr>
              <w:pStyle w:val="TableText"/>
              <w:keepLines/>
            </w:pPr>
            <w:r w:rsidRPr="00097F25">
              <w:rPr>
                <w:b/>
              </w:rPr>
              <w:t xml:space="preserve">5DC.07 </w:t>
            </w:r>
            <w:r w:rsidRPr="00097F25">
              <w:t>Identify issues that may occur as a result of a failure of the internet.</w:t>
            </w:r>
          </w:p>
        </w:tc>
        <w:tc>
          <w:tcPr>
            <w:tcW w:w="2622" w:type="dxa"/>
          </w:tcPr>
          <w:p w14:paraId="381E18BE" w14:textId="77777777" w:rsidR="001F0989" w:rsidRDefault="001F0989" w:rsidP="009C1F47">
            <w:pPr>
              <w:pStyle w:val="TableText"/>
              <w:keepLines/>
            </w:pPr>
          </w:p>
        </w:tc>
      </w:tr>
    </w:tbl>
    <w:p w14:paraId="44D12643" w14:textId="77777777" w:rsidR="00A06AF4" w:rsidRDefault="00A06AF4" w:rsidP="00A06AF4">
      <w:pPr>
        <w:spacing w:line="240" w:lineRule="auto"/>
        <w:ind w:left="0"/>
      </w:pPr>
      <w:r>
        <w:br w:type="page"/>
      </w:r>
    </w:p>
    <w:p w14:paraId="26B5A0CC" w14:textId="7CCF4ADE" w:rsidR="00A06AF4" w:rsidRPr="000000AF" w:rsidRDefault="00A06AF4" w:rsidP="00A06AF4">
      <w:pPr>
        <w:pStyle w:val="Heading2"/>
      </w:pPr>
      <w:r>
        <w:t>Computer Systems</w:t>
      </w:r>
    </w:p>
    <w:p w14:paraId="20E67E63" w14:textId="77777777" w:rsidR="00A06AF4" w:rsidRPr="00D77378" w:rsidRDefault="00A06AF4" w:rsidP="00A06AF4">
      <w:pPr>
        <w:ind w:left="-426" w:right="43"/>
        <w:rPr>
          <w:color w:val="FFFFFF" w:themeColor="background1"/>
          <w:szCs w:val="22"/>
        </w:rPr>
      </w:pPr>
    </w:p>
    <w:tbl>
      <w:tblPr>
        <w:tblStyle w:val="TableGrid"/>
        <w:tblW w:w="15730" w:type="dxa"/>
        <w:tblInd w:w="-426" w:type="dxa"/>
        <w:tblLook w:val="04A0" w:firstRow="1" w:lastRow="0" w:firstColumn="1" w:lastColumn="0" w:noHBand="0" w:noVBand="1"/>
      </w:tblPr>
      <w:tblGrid>
        <w:gridCol w:w="2621"/>
        <w:gridCol w:w="2622"/>
        <w:gridCol w:w="2622"/>
        <w:gridCol w:w="2621"/>
        <w:gridCol w:w="2622"/>
        <w:gridCol w:w="2622"/>
      </w:tblGrid>
      <w:tr w:rsidR="00A06AF4" w14:paraId="069C496E" w14:textId="77777777" w:rsidTr="00DB7902">
        <w:trPr>
          <w:tblHeader/>
        </w:trPr>
        <w:tc>
          <w:tcPr>
            <w:tcW w:w="2621" w:type="dxa"/>
            <w:shd w:val="clear" w:color="auto" w:fill="146CB4"/>
          </w:tcPr>
          <w:p w14:paraId="458B725B" w14:textId="77777777" w:rsidR="00A06AF4" w:rsidRPr="00481C2C" w:rsidRDefault="00A06AF4" w:rsidP="009C1F47">
            <w:pPr>
              <w:pStyle w:val="TableHeadings"/>
              <w:keepLines/>
            </w:pPr>
            <w:r w:rsidRPr="00481C2C">
              <w:t>Stage 1</w:t>
            </w:r>
          </w:p>
        </w:tc>
        <w:tc>
          <w:tcPr>
            <w:tcW w:w="2622" w:type="dxa"/>
            <w:shd w:val="clear" w:color="auto" w:fill="146CB4"/>
          </w:tcPr>
          <w:p w14:paraId="11AEF776" w14:textId="77777777" w:rsidR="00A06AF4" w:rsidRPr="00481C2C" w:rsidRDefault="00A06AF4" w:rsidP="009C1F47">
            <w:pPr>
              <w:pStyle w:val="TableHeadings"/>
              <w:keepLines/>
            </w:pPr>
            <w:r w:rsidRPr="00481C2C">
              <w:t>Stage 2</w:t>
            </w:r>
          </w:p>
        </w:tc>
        <w:tc>
          <w:tcPr>
            <w:tcW w:w="2622" w:type="dxa"/>
            <w:shd w:val="clear" w:color="auto" w:fill="146CB4"/>
          </w:tcPr>
          <w:p w14:paraId="00581AA6" w14:textId="77777777" w:rsidR="00A06AF4" w:rsidRPr="00481C2C" w:rsidRDefault="00A06AF4" w:rsidP="009C1F47">
            <w:pPr>
              <w:pStyle w:val="TableHeadings"/>
              <w:keepLines/>
            </w:pPr>
            <w:r w:rsidRPr="00481C2C">
              <w:t>Stage 3</w:t>
            </w:r>
          </w:p>
        </w:tc>
        <w:tc>
          <w:tcPr>
            <w:tcW w:w="2621" w:type="dxa"/>
            <w:shd w:val="clear" w:color="auto" w:fill="146CB4"/>
          </w:tcPr>
          <w:p w14:paraId="4F030F4C" w14:textId="77777777" w:rsidR="00A06AF4" w:rsidRPr="00481C2C" w:rsidRDefault="00A06AF4" w:rsidP="009C1F47">
            <w:pPr>
              <w:pStyle w:val="TableHeadings"/>
              <w:keepLines/>
            </w:pPr>
            <w:r w:rsidRPr="00481C2C">
              <w:t>Stage 4</w:t>
            </w:r>
          </w:p>
        </w:tc>
        <w:tc>
          <w:tcPr>
            <w:tcW w:w="2622" w:type="dxa"/>
            <w:shd w:val="clear" w:color="auto" w:fill="146CB4"/>
          </w:tcPr>
          <w:p w14:paraId="436EAAE8" w14:textId="77777777" w:rsidR="00A06AF4" w:rsidRPr="00481C2C" w:rsidRDefault="00A06AF4" w:rsidP="009C1F47">
            <w:pPr>
              <w:pStyle w:val="TableHeadings"/>
              <w:keepLines/>
            </w:pPr>
            <w:r w:rsidRPr="00481C2C">
              <w:t>Stage 5</w:t>
            </w:r>
          </w:p>
        </w:tc>
        <w:tc>
          <w:tcPr>
            <w:tcW w:w="2622" w:type="dxa"/>
            <w:shd w:val="clear" w:color="auto" w:fill="146CB4"/>
          </w:tcPr>
          <w:p w14:paraId="079F5569" w14:textId="77777777" w:rsidR="00A06AF4" w:rsidRPr="00481C2C" w:rsidRDefault="00A06AF4" w:rsidP="009C1F47">
            <w:pPr>
              <w:pStyle w:val="TableHeadings"/>
              <w:keepLines/>
            </w:pPr>
            <w:r w:rsidRPr="00481C2C">
              <w:t>Stage 6</w:t>
            </w:r>
          </w:p>
        </w:tc>
      </w:tr>
      <w:tr w:rsidR="001F0989" w14:paraId="424302D5" w14:textId="77777777" w:rsidTr="00DB7902">
        <w:tc>
          <w:tcPr>
            <w:tcW w:w="2621" w:type="dxa"/>
          </w:tcPr>
          <w:p w14:paraId="34B9C1DA" w14:textId="4BE60840" w:rsidR="001F0989" w:rsidRDefault="001F0989" w:rsidP="009C1F47">
            <w:pPr>
              <w:pStyle w:val="TableText"/>
              <w:keepLines/>
            </w:pPr>
            <w:bookmarkStart w:id="18" w:name="_Hlk47082352"/>
            <w:r w:rsidRPr="00FA14A8">
              <w:rPr>
                <w:b/>
              </w:rPr>
              <w:t xml:space="preserve">1CS.01 </w:t>
            </w:r>
            <w:bookmarkEnd w:id="18"/>
            <w:r w:rsidRPr="00FA14A8">
              <w:t>Know that there are a range of computer systems with different functions, including communication, entertainment, creativity, research and for controlling other technology.</w:t>
            </w:r>
          </w:p>
        </w:tc>
        <w:tc>
          <w:tcPr>
            <w:tcW w:w="2622" w:type="dxa"/>
          </w:tcPr>
          <w:p w14:paraId="554E8736" w14:textId="5A6EE894" w:rsidR="001F0989" w:rsidRDefault="001F0989" w:rsidP="009C1F47">
            <w:pPr>
              <w:pStyle w:val="TableText"/>
              <w:keepLines/>
            </w:pPr>
            <w:bookmarkStart w:id="19" w:name="_Hlk47083278"/>
            <w:r w:rsidRPr="00A718D7">
              <w:rPr>
                <w:b/>
              </w:rPr>
              <w:t xml:space="preserve">2CS.01 </w:t>
            </w:r>
            <w:bookmarkEnd w:id="19"/>
            <w:r w:rsidRPr="00A718D7">
              <w:t>Use the correct terminology to explain the functions of basic hardware and software.</w:t>
            </w:r>
          </w:p>
        </w:tc>
        <w:tc>
          <w:tcPr>
            <w:tcW w:w="2622" w:type="dxa"/>
          </w:tcPr>
          <w:p w14:paraId="40A5F33E" w14:textId="27198297" w:rsidR="001F0989" w:rsidRDefault="001F0989" w:rsidP="009C1F47">
            <w:pPr>
              <w:pStyle w:val="TableText"/>
              <w:keepLines/>
            </w:pPr>
            <w:r w:rsidRPr="00A718D7">
              <w:rPr>
                <w:b/>
              </w:rPr>
              <w:t>3CS.01</w:t>
            </w:r>
            <w:r w:rsidRPr="00A718D7">
              <w:t xml:space="preserve"> Know that the hardware and software components of computing devices combine to form a working system.</w:t>
            </w:r>
          </w:p>
        </w:tc>
        <w:tc>
          <w:tcPr>
            <w:tcW w:w="2621" w:type="dxa"/>
          </w:tcPr>
          <w:p w14:paraId="39715615" w14:textId="4EA9957C" w:rsidR="001F0989" w:rsidRDefault="001F0989" w:rsidP="009C1F47">
            <w:pPr>
              <w:pStyle w:val="TableText"/>
              <w:keepLines/>
            </w:pPr>
            <w:bookmarkStart w:id="20" w:name="_Hlk47090646"/>
            <w:r w:rsidRPr="00A718D7">
              <w:rPr>
                <w:b/>
              </w:rPr>
              <w:t xml:space="preserve">4CS.01 </w:t>
            </w:r>
            <w:bookmarkEnd w:id="20"/>
            <w:r w:rsidRPr="00A718D7">
              <w:t>Identify examples where a control system is used.</w:t>
            </w:r>
          </w:p>
        </w:tc>
        <w:tc>
          <w:tcPr>
            <w:tcW w:w="2622" w:type="dxa"/>
          </w:tcPr>
          <w:p w14:paraId="4C00452F" w14:textId="03F7A809" w:rsidR="001F0989" w:rsidRDefault="001F0989" w:rsidP="009C1F47">
            <w:pPr>
              <w:pStyle w:val="TableText"/>
              <w:keepLines/>
            </w:pPr>
            <w:r w:rsidRPr="00097F25">
              <w:rPr>
                <w:b/>
              </w:rPr>
              <w:t xml:space="preserve">5CS.01 </w:t>
            </w:r>
            <w:r w:rsidRPr="00097F25">
              <w:t>Describe the scale of the computing devices and mechanisms that are connected to the internet, either for data input or as actuators to make something happen, both in the home and globally.</w:t>
            </w:r>
          </w:p>
        </w:tc>
        <w:tc>
          <w:tcPr>
            <w:tcW w:w="2622" w:type="dxa"/>
          </w:tcPr>
          <w:p w14:paraId="416B08F2" w14:textId="2275502B" w:rsidR="001F0989" w:rsidRDefault="001F0989" w:rsidP="009C1F47">
            <w:pPr>
              <w:pStyle w:val="TableText"/>
              <w:keepLines/>
            </w:pPr>
            <w:bookmarkStart w:id="21" w:name="_Hlk47092123"/>
            <w:r w:rsidRPr="00097F25">
              <w:rPr>
                <w:b/>
              </w:rPr>
              <w:t xml:space="preserve">6CS.01 </w:t>
            </w:r>
            <w:bookmarkEnd w:id="21"/>
            <w:r w:rsidRPr="00097F25">
              <w:t>Know how to select hardware and software components, while considering a range of factors such as functionality, cost, speed and aesthetics.</w:t>
            </w:r>
          </w:p>
        </w:tc>
      </w:tr>
      <w:tr w:rsidR="001F0989" w14:paraId="5252DD3C" w14:textId="77777777" w:rsidTr="00DB7902">
        <w:tc>
          <w:tcPr>
            <w:tcW w:w="2621" w:type="dxa"/>
          </w:tcPr>
          <w:p w14:paraId="1FD073D5" w14:textId="52D76381" w:rsidR="001F0989" w:rsidRDefault="001F0989" w:rsidP="009C1F47">
            <w:pPr>
              <w:pStyle w:val="TableText"/>
              <w:keepLines/>
            </w:pPr>
            <w:r w:rsidRPr="00FA14A8">
              <w:rPr>
                <w:b/>
              </w:rPr>
              <w:t xml:space="preserve">1CS.02 </w:t>
            </w:r>
            <w:r w:rsidRPr="00FA14A8">
              <w:t>Know that computers can run many different programs, including games, apps and document creation tools.</w:t>
            </w:r>
          </w:p>
        </w:tc>
        <w:tc>
          <w:tcPr>
            <w:tcW w:w="2622" w:type="dxa"/>
          </w:tcPr>
          <w:p w14:paraId="1AF86CAD" w14:textId="6BDD5A04" w:rsidR="001F0989" w:rsidRDefault="001F0989" w:rsidP="009C1F47">
            <w:pPr>
              <w:pStyle w:val="TableText"/>
              <w:keepLines/>
            </w:pPr>
            <w:r w:rsidRPr="00A718D7">
              <w:rPr>
                <w:b/>
              </w:rPr>
              <w:t xml:space="preserve">2CS.02 </w:t>
            </w:r>
            <w:r w:rsidRPr="00A718D7">
              <w:t>Identify some features that make digital devices easy to use, including their physical parts and their functions.</w:t>
            </w:r>
          </w:p>
        </w:tc>
        <w:tc>
          <w:tcPr>
            <w:tcW w:w="2622" w:type="dxa"/>
          </w:tcPr>
          <w:p w14:paraId="476DE876" w14:textId="18B3971A" w:rsidR="001F0989" w:rsidRDefault="001F0989" w:rsidP="009C1F47">
            <w:pPr>
              <w:pStyle w:val="TableText"/>
              <w:keepLines/>
            </w:pPr>
            <w:r w:rsidRPr="00A718D7">
              <w:rPr>
                <w:b/>
              </w:rPr>
              <w:t xml:space="preserve">3CS.02 </w:t>
            </w:r>
            <w:r w:rsidRPr="00A718D7">
              <w:t>Know the differences between hardware and software, and compare the different roles that they perform in computer systems.</w:t>
            </w:r>
          </w:p>
        </w:tc>
        <w:tc>
          <w:tcPr>
            <w:tcW w:w="2621" w:type="dxa"/>
          </w:tcPr>
          <w:p w14:paraId="5E7BD8DF" w14:textId="5AD88FBC" w:rsidR="001F0989" w:rsidRDefault="001F0989" w:rsidP="009C1F47">
            <w:pPr>
              <w:pStyle w:val="TableText"/>
              <w:keepLines/>
            </w:pPr>
            <w:r w:rsidRPr="00A718D7">
              <w:rPr>
                <w:b/>
              </w:rPr>
              <w:t xml:space="preserve">4CS.02 </w:t>
            </w:r>
            <w:r w:rsidRPr="00A718D7">
              <w:t>Know the functions of application and systems software.</w:t>
            </w:r>
          </w:p>
        </w:tc>
        <w:tc>
          <w:tcPr>
            <w:tcW w:w="2622" w:type="dxa"/>
          </w:tcPr>
          <w:p w14:paraId="503BD354" w14:textId="4EF61ABD" w:rsidR="001F0989" w:rsidRDefault="001F0989" w:rsidP="009C1F47">
            <w:pPr>
              <w:pStyle w:val="TableText"/>
              <w:keepLines/>
            </w:pPr>
            <w:r w:rsidRPr="00097F25">
              <w:rPr>
                <w:b/>
              </w:rPr>
              <w:t>5CS.02</w:t>
            </w:r>
            <w:r w:rsidRPr="00097F25">
              <w:t xml:space="preserve"> Know that there are a range of storage devices that can be used within computer systems.</w:t>
            </w:r>
          </w:p>
        </w:tc>
        <w:tc>
          <w:tcPr>
            <w:tcW w:w="2622" w:type="dxa"/>
          </w:tcPr>
          <w:p w14:paraId="22272212" w14:textId="09914AE8" w:rsidR="001F0989" w:rsidRDefault="001F0989" w:rsidP="009C1F47">
            <w:pPr>
              <w:pStyle w:val="TableText"/>
              <w:keepLines/>
            </w:pPr>
            <w:r w:rsidRPr="00097F25">
              <w:rPr>
                <w:b/>
              </w:rPr>
              <w:t xml:space="preserve">6CS.02 </w:t>
            </w:r>
            <w:r w:rsidRPr="00097F25">
              <w:t>Know that there are many different programming environments, such as block-based and text-based, and that some are more appropriate to use in a given situation.</w:t>
            </w:r>
          </w:p>
        </w:tc>
      </w:tr>
      <w:tr w:rsidR="001F0989" w14:paraId="23DC99BF" w14:textId="77777777" w:rsidTr="00DB7902">
        <w:tc>
          <w:tcPr>
            <w:tcW w:w="2621" w:type="dxa"/>
          </w:tcPr>
          <w:p w14:paraId="4FFE38B0" w14:textId="2C11270D" w:rsidR="001F0989" w:rsidRDefault="001F0989" w:rsidP="009C1F47">
            <w:pPr>
              <w:pStyle w:val="TableText"/>
              <w:keepLines/>
            </w:pPr>
            <w:r w:rsidRPr="00FA14A8">
              <w:rPr>
                <w:b/>
              </w:rPr>
              <w:t xml:space="preserve">1CS.03 </w:t>
            </w:r>
            <w:r w:rsidRPr="00FA14A8">
              <w:t>Know that information and data can be input to computers in many different ways.</w:t>
            </w:r>
          </w:p>
        </w:tc>
        <w:tc>
          <w:tcPr>
            <w:tcW w:w="2622" w:type="dxa"/>
          </w:tcPr>
          <w:p w14:paraId="66D1955F" w14:textId="25D34D02" w:rsidR="001F0989" w:rsidRDefault="001F0989" w:rsidP="009C1F47">
            <w:pPr>
              <w:pStyle w:val="TableText"/>
              <w:keepLines/>
            </w:pPr>
            <w:r w:rsidRPr="00A718D7">
              <w:rPr>
                <w:b/>
              </w:rPr>
              <w:t xml:space="preserve">2CS.03 </w:t>
            </w:r>
            <w:r w:rsidRPr="00A718D7">
              <w:t>Know the difference between input and output devices.</w:t>
            </w:r>
          </w:p>
        </w:tc>
        <w:tc>
          <w:tcPr>
            <w:tcW w:w="2622" w:type="dxa"/>
          </w:tcPr>
          <w:p w14:paraId="115C4AC3" w14:textId="3CB8756C" w:rsidR="001F0989" w:rsidRDefault="001F0989" w:rsidP="009C1F47">
            <w:pPr>
              <w:pStyle w:val="TableText"/>
              <w:keepLines/>
            </w:pPr>
            <w:r w:rsidRPr="00A718D7">
              <w:rPr>
                <w:b/>
              </w:rPr>
              <w:t xml:space="preserve">3CS.03 </w:t>
            </w:r>
            <w:r w:rsidRPr="00A718D7">
              <w:t>Identify a range of manual and automatic input devices.</w:t>
            </w:r>
          </w:p>
        </w:tc>
        <w:tc>
          <w:tcPr>
            <w:tcW w:w="2621" w:type="dxa"/>
          </w:tcPr>
          <w:p w14:paraId="1CACC7E0" w14:textId="410F0965" w:rsidR="001F0989" w:rsidRDefault="001F0989" w:rsidP="009C1F47">
            <w:pPr>
              <w:pStyle w:val="TableText"/>
              <w:keepLines/>
            </w:pPr>
            <w:r w:rsidRPr="00A718D7">
              <w:rPr>
                <w:b/>
              </w:rPr>
              <w:t xml:space="preserve">4CS.03 </w:t>
            </w:r>
            <w:r w:rsidRPr="00A718D7">
              <w:t>Identify a range of data recorded by input devices in computer systems, including data that is collected through sensors and data loggers.</w:t>
            </w:r>
          </w:p>
        </w:tc>
        <w:tc>
          <w:tcPr>
            <w:tcW w:w="2622" w:type="dxa"/>
          </w:tcPr>
          <w:p w14:paraId="2B7C9639" w14:textId="526CAAB6" w:rsidR="001F0989" w:rsidRDefault="001F0989" w:rsidP="009C1F47">
            <w:pPr>
              <w:pStyle w:val="TableText"/>
              <w:keepLines/>
            </w:pPr>
            <w:r w:rsidRPr="00097F25">
              <w:rPr>
                <w:b/>
              </w:rPr>
              <w:t>5CS.03</w:t>
            </w:r>
            <w:r w:rsidRPr="00097F25">
              <w:t xml:space="preserve"> Know that computers represent data in binary (0,1).</w:t>
            </w:r>
          </w:p>
        </w:tc>
        <w:tc>
          <w:tcPr>
            <w:tcW w:w="2622" w:type="dxa"/>
          </w:tcPr>
          <w:p w14:paraId="659BC4DF" w14:textId="25F34C1F" w:rsidR="001F0989" w:rsidRDefault="001F0989" w:rsidP="009C1F47">
            <w:pPr>
              <w:pStyle w:val="TableText"/>
              <w:keepLines/>
            </w:pPr>
            <w:r w:rsidRPr="00097F25">
              <w:rPr>
                <w:b/>
              </w:rPr>
              <w:t xml:space="preserve">6CS.03 </w:t>
            </w:r>
            <w:r w:rsidRPr="00097F25">
              <w:t>Explain that analogue data must be digitised (converted into a numerical form) for processing by a computer, as computers can only store, process and communicate digital information.</w:t>
            </w:r>
          </w:p>
        </w:tc>
      </w:tr>
      <w:tr w:rsidR="001F0989" w14:paraId="6335C666" w14:textId="77777777" w:rsidTr="00DB7902">
        <w:tc>
          <w:tcPr>
            <w:tcW w:w="2621" w:type="dxa"/>
          </w:tcPr>
          <w:p w14:paraId="6102FC17" w14:textId="2913F9BC" w:rsidR="001F0989" w:rsidRDefault="001F0989" w:rsidP="009C1F47">
            <w:pPr>
              <w:pStyle w:val="TableText"/>
              <w:keepLines/>
            </w:pPr>
            <w:r w:rsidRPr="00FA14A8">
              <w:rPr>
                <w:b/>
              </w:rPr>
              <w:t xml:space="preserve">1CS.04 </w:t>
            </w:r>
            <w:r w:rsidRPr="00FA14A8">
              <w:t>Know that computers can output information in many different ways.</w:t>
            </w:r>
          </w:p>
        </w:tc>
        <w:tc>
          <w:tcPr>
            <w:tcW w:w="2622" w:type="dxa"/>
          </w:tcPr>
          <w:p w14:paraId="4A8DF80A" w14:textId="363DFB73" w:rsidR="001F0989" w:rsidRDefault="001F0989" w:rsidP="009C1F47">
            <w:pPr>
              <w:pStyle w:val="TableText"/>
              <w:keepLines/>
            </w:pPr>
            <w:r w:rsidRPr="00A718D7">
              <w:rPr>
                <w:b/>
              </w:rPr>
              <w:t xml:space="preserve">2CS.04 </w:t>
            </w:r>
            <w:r w:rsidRPr="00A718D7">
              <w:t>Identify tasks that computers can complete more effectively than humans.</w:t>
            </w:r>
          </w:p>
        </w:tc>
        <w:tc>
          <w:tcPr>
            <w:tcW w:w="2622" w:type="dxa"/>
          </w:tcPr>
          <w:p w14:paraId="437170DF" w14:textId="0B7D73D3" w:rsidR="001F0989" w:rsidRDefault="001F0989" w:rsidP="009C1F47">
            <w:pPr>
              <w:pStyle w:val="TableText"/>
              <w:keepLines/>
            </w:pPr>
            <w:r w:rsidRPr="00A718D7">
              <w:rPr>
                <w:b/>
              </w:rPr>
              <w:t>3CS.04</w:t>
            </w:r>
            <w:r w:rsidRPr="00A718D7">
              <w:t xml:space="preserve"> Know that different types of file can be stored on a computer's hard drive, including text, audio, image, video and games.</w:t>
            </w:r>
          </w:p>
        </w:tc>
        <w:tc>
          <w:tcPr>
            <w:tcW w:w="2621" w:type="dxa"/>
          </w:tcPr>
          <w:p w14:paraId="720401A9" w14:textId="78E84952" w:rsidR="001F0989" w:rsidRDefault="001F0989" w:rsidP="009C1F47">
            <w:pPr>
              <w:pStyle w:val="TableText"/>
              <w:keepLines/>
            </w:pPr>
            <w:r w:rsidRPr="00A718D7">
              <w:rPr>
                <w:b/>
              </w:rPr>
              <w:t xml:space="preserve">4CS.04 </w:t>
            </w:r>
            <w:r w:rsidRPr="00A718D7">
              <w:t>Identify a range of information communicated by output devices in computer systems.</w:t>
            </w:r>
          </w:p>
        </w:tc>
        <w:tc>
          <w:tcPr>
            <w:tcW w:w="2622" w:type="dxa"/>
          </w:tcPr>
          <w:p w14:paraId="1EC0AAC1" w14:textId="2DDDF118" w:rsidR="001F0989" w:rsidRDefault="001F0989" w:rsidP="009C1F47">
            <w:pPr>
              <w:pStyle w:val="TableText"/>
              <w:keepLines/>
            </w:pPr>
            <w:r w:rsidRPr="00097F25">
              <w:rPr>
                <w:b/>
              </w:rPr>
              <w:t>5CS.04</w:t>
            </w:r>
            <w:r w:rsidRPr="00097F25">
              <w:t xml:space="preserve"> Identify bits, bytes, kilobytes and megabytes, making links to memory size and storage.</w:t>
            </w:r>
          </w:p>
        </w:tc>
        <w:tc>
          <w:tcPr>
            <w:tcW w:w="2622" w:type="dxa"/>
          </w:tcPr>
          <w:p w14:paraId="6063796A" w14:textId="01BC10B1" w:rsidR="001F0989" w:rsidRDefault="001F0989" w:rsidP="009C1F47">
            <w:pPr>
              <w:pStyle w:val="TableText"/>
              <w:keepLines/>
            </w:pPr>
            <w:r w:rsidRPr="00097F25">
              <w:rPr>
                <w:b/>
              </w:rPr>
              <w:t xml:space="preserve">6CS.04 </w:t>
            </w:r>
            <w:r w:rsidRPr="00097F25">
              <w:t>Identify nibbles, bits, bytes (kilobyte, megabyte, gigabyte, terabyte), making links to memory size and storage.</w:t>
            </w:r>
          </w:p>
        </w:tc>
      </w:tr>
      <w:tr w:rsidR="001F0989" w14:paraId="6413504D" w14:textId="77777777" w:rsidTr="00DB7902">
        <w:tc>
          <w:tcPr>
            <w:tcW w:w="2621" w:type="dxa"/>
          </w:tcPr>
          <w:p w14:paraId="210930AA" w14:textId="7E607D3B" w:rsidR="001F0989" w:rsidRDefault="001F0989" w:rsidP="009C1F47">
            <w:pPr>
              <w:pStyle w:val="TableText"/>
              <w:keepLines/>
            </w:pPr>
            <w:r w:rsidRPr="00FA14A8">
              <w:rPr>
                <w:b/>
              </w:rPr>
              <w:t xml:space="preserve">1CS.05 </w:t>
            </w:r>
            <w:r w:rsidRPr="00FA14A8">
              <w:t>Know that there are many everyday devices that use computers to control what they do.</w:t>
            </w:r>
          </w:p>
        </w:tc>
        <w:tc>
          <w:tcPr>
            <w:tcW w:w="2622" w:type="dxa"/>
          </w:tcPr>
          <w:p w14:paraId="789CBC07" w14:textId="02E44DB0" w:rsidR="001F0989" w:rsidRDefault="001F0989" w:rsidP="009C1F47">
            <w:pPr>
              <w:pStyle w:val="TableText"/>
              <w:keepLines/>
            </w:pPr>
            <w:r w:rsidRPr="00A718D7">
              <w:rPr>
                <w:b/>
              </w:rPr>
              <w:t xml:space="preserve">2CS.05 </w:t>
            </w:r>
            <w:r w:rsidRPr="00A718D7">
              <w:t>Understand that people use different types of computer device depending on a range of factors, including their location or their purpose.</w:t>
            </w:r>
          </w:p>
        </w:tc>
        <w:tc>
          <w:tcPr>
            <w:tcW w:w="2622" w:type="dxa"/>
          </w:tcPr>
          <w:p w14:paraId="2FE64351" w14:textId="66D112FB" w:rsidR="001F0989" w:rsidRDefault="001F0989" w:rsidP="009C1F47">
            <w:pPr>
              <w:pStyle w:val="TableText"/>
              <w:keepLines/>
            </w:pPr>
            <w:r w:rsidRPr="00A718D7">
              <w:rPr>
                <w:b/>
              </w:rPr>
              <w:t xml:space="preserve">3CS.05 </w:t>
            </w:r>
            <w:r w:rsidRPr="00A718D7">
              <w:t>Know that computers can be programmed to control machines and other physical objects.</w:t>
            </w:r>
          </w:p>
        </w:tc>
        <w:tc>
          <w:tcPr>
            <w:tcW w:w="2621" w:type="dxa"/>
          </w:tcPr>
          <w:p w14:paraId="2FB14E1F" w14:textId="0251C2A2" w:rsidR="001F0989" w:rsidRDefault="001F0989" w:rsidP="009C1F47">
            <w:pPr>
              <w:pStyle w:val="TableText"/>
              <w:keepLines/>
            </w:pPr>
            <w:r w:rsidRPr="00A718D7">
              <w:rPr>
                <w:b/>
              </w:rPr>
              <w:t xml:space="preserve">4CS.05 </w:t>
            </w:r>
            <w:r w:rsidRPr="00A718D7">
              <w:t>Identify that different types of file have different sizes, including text, audio, image, video and games.</w:t>
            </w:r>
          </w:p>
        </w:tc>
        <w:tc>
          <w:tcPr>
            <w:tcW w:w="2622" w:type="dxa"/>
          </w:tcPr>
          <w:p w14:paraId="400ED0FB" w14:textId="3676EB8E" w:rsidR="001F0989" w:rsidRDefault="001F0989" w:rsidP="009C1F47">
            <w:pPr>
              <w:pStyle w:val="TableText"/>
              <w:keepLines/>
            </w:pPr>
            <w:r w:rsidRPr="00097F25">
              <w:rPr>
                <w:b/>
              </w:rPr>
              <w:t>5CS.05</w:t>
            </w:r>
            <w:r w:rsidRPr="00097F25">
              <w:t xml:space="preserve"> Describe the input-process-output model and illustrate with examples relating to different devices, including control systems, printing and audio production.</w:t>
            </w:r>
          </w:p>
        </w:tc>
        <w:tc>
          <w:tcPr>
            <w:tcW w:w="2622" w:type="dxa"/>
          </w:tcPr>
          <w:p w14:paraId="1373FF3C" w14:textId="26D8F818" w:rsidR="001F0989" w:rsidRDefault="001F0989" w:rsidP="009C1F47">
            <w:pPr>
              <w:pStyle w:val="TableText"/>
              <w:keepLines/>
            </w:pPr>
            <w:r w:rsidRPr="00097F25">
              <w:rPr>
                <w:b/>
              </w:rPr>
              <w:t xml:space="preserve">6CS.05 </w:t>
            </w:r>
            <w:r w:rsidRPr="00097F25">
              <w:t>Explain the role of a processor within a computer.</w:t>
            </w:r>
          </w:p>
        </w:tc>
      </w:tr>
      <w:tr w:rsidR="001F0989" w14:paraId="31D897E0" w14:textId="77777777" w:rsidTr="00DB7902">
        <w:tc>
          <w:tcPr>
            <w:tcW w:w="2621" w:type="dxa"/>
          </w:tcPr>
          <w:p w14:paraId="53FC79F4" w14:textId="56B13BC4" w:rsidR="001F0989" w:rsidRDefault="001F0989" w:rsidP="009C1F47">
            <w:pPr>
              <w:pStyle w:val="TableText"/>
              <w:keepLines/>
            </w:pPr>
            <w:r w:rsidRPr="00FA14A8">
              <w:rPr>
                <w:b/>
              </w:rPr>
              <w:t xml:space="preserve">1CS.06 </w:t>
            </w:r>
            <w:r w:rsidRPr="00FA14A8">
              <w:t>Identify what robots are and where they may be found in the real world.</w:t>
            </w:r>
          </w:p>
        </w:tc>
        <w:tc>
          <w:tcPr>
            <w:tcW w:w="2622" w:type="dxa"/>
          </w:tcPr>
          <w:p w14:paraId="17DF79A2" w14:textId="0B85036D" w:rsidR="001F0989" w:rsidRDefault="001F0989" w:rsidP="009C1F47">
            <w:pPr>
              <w:pStyle w:val="TableText"/>
              <w:keepLines/>
            </w:pPr>
            <w:r w:rsidRPr="00A718D7">
              <w:rPr>
                <w:b/>
              </w:rPr>
              <w:t xml:space="preserve">2CS.06 </w:t>
            </w:r>
            <w:r w:rsidRPr="00A718D7">
              <w:t>Compare the representation of robots in fiction with real robots that have a real world purpose.</w:t>
            </w:r>
          </w:p>
        </w:tc>
        <w:tc>
          <w:tcPr>
            <w:tcW w:w="2622" w:type="dxa"/>
          </w:tcPr>
          <w:p w14:paraId="7349F638" w14:textId="7DD22343" w:rsidR="001F0989" w:rsidRDefault="001F0989" w:rsidP="009C1F47">
            <w:pPr>
              <w:pStyle w:val="TableText"/>
              <w:keepLines/>
            </w:pPr>
            <w:r w:rsidRPr="00A718D7">
              <w:rPr>
                <w:b/>
              </w:rPr>
              <w:t xml:space="preserve">3CS.06 </w:t>
            </w:r>
            <w:r w:rsidRPr="00A718D7">
              <w:t>Identify common 'Internet of Things' devices in a familiar environment.</w:t>
            </w:r>
          </w:p>
        </w:tc>
        <w:tc>
          <w:tcPr>
            <w:tcW w:w="2621" w:type="dxa"/>
          </w:tcPr>
          <w:p w14:paraId="7777AF49" w14:textId="15A46D70" w:rsidR="001F0989" w:rsidRDefault="001F0989" w:rsidP="009C1F47">
            <w:pPr>
              <w:pStyle w:val="TableText"/>
              <w:keepLines/>
            </w:pPr>
            <w:r w:rsidRPr="00A718D7">
              <w:rPr>
                <w:b/>
              </w:rPr>
              <w:t xml:space="preserve">4CS.06 </w:t>
            </w:r>
            <w:r w:rsidRPr="00A718D7">
              <w:t>Describe the role of computer scientists in a range of industries.</w:t>
            </w:r>
          </w:p>
        </w:tc>
        <w:tc>
          <w:tcPr>
            <w:tcW w:w="2622" w:type="dxa"/>
          </w:tcPr>
          <w:p w14:paraId="458C87EB" w14:textId="0B376528" w:rsidR="001F0989" w:rsidRDefault="001F0989" w:rsidP="009C1F47">
            <w:pPr>
              <w:pStyle w:val="TableText"/>
              <w:keepLines/>
            </w:pPr>
            <w:r w:rsidRPr="00097F25">
              <w:rPr>
                <w:b/>
              </w:rPr>
              <w:t>5CS.06</w:t>
            </w:r>
            <w:r w:rsidRPr="00097F25">
              <w:t xml:space="preserve"> Know that Artificial Intelligence (AI) is a simulation of human intelligence within computer systems.</w:t>
            </w:r>
          </w:p>
        </w:tc>
        <w:tc>
          <w:tcPr>
            <w:tcW w:w="2622" w:type="dxa"/>
          </w:tcPr>
          <w:p w14:paraId="3B471AB6" w14:textId="6CB2877C" w:rsidR="001F0989" w:rsidRDefault="001F0989" w:rsidP="009C1F47">
            <w:pPr>
              <w:pStyle w:val="TableText"/>
              <w:keepLines/>
            </w:pPr>
            <w:r w:rsidRPr="00097F25">
              <w:rPr>
                <w:b/>
              </w:rPr>
              <w:t xml:space="preserve">6CS.06 </w:t>
            </w:r>
            <w:r w:rsidRPr="00097F25">
              <w:t>Explain the role of primary and secondary storage within a computer.</w:t>
            </w:r>
          </w:p>
        </w:tc>
      </w:tr>
      <w:tr w:rsidR="001F0989" w14:paraId="27151E6E" w14:textId="77777777" w:rsidTr="00DB7902">
        <w:tc>
          <w:tcPr>
            <w:tcW w:w="2621" w:type="dxa"/>
          </w:tcPr>
          <w:p w14:paraId="5D474B75" w14:textId="323D9911" w:rsidR="001F0989" w:rsidRDefault="001F0989" w:rsidP="009C1F47">
            <w:pPr>
              <w:pStyle w:val="TableText"/>
              <w:keepLines/>
            </w:pPr>
          </w:p>
        </w:tc>
        <w:tc>
          <w:tcPr>
            <w:tcW w:w="2622" w:type="dxa"/>
          </w:tcPr>
          <w:p w14:paraId="1326B49A" w14:textId="77777777" w:rsidR="001F0989" w:rsidRDefault="001F0989" w:rsidP="009C1F47">
            <w:pPr>
              <w:pStyle w:val="TableText"/>
              <w:keepLines/>
            </w:pPr>
          </w:p>
        </w:tc>
        <w:tc>
          <w:tcPr>
            <w:tcW w:w="2622" w:type="dxa"/>
          </w:tcPr>
          <w:p w14:paraId="4EEB3D67" w14:textId="019FB9C1" w:rsidR="001F0989" w:rsidRDefault="001F0989" w:rsidP="009C1F47">
            <w:pPr>
              <w:pStyle w:val="TableText"/>
              <w:keepLines/>
            </w:pPr>
            <w:r w:rsidRPr="00A718D7">
              <w:rPr>
                <w:b/>
              </w:rPr>
              <w:t xml:space="preserve">3CS.07 </w:t>
            </w:r>
            <w:r w:rsidRPr="00A718D7">
              <w:t>Explain the role of robots in manufacturing.</w:t>
            </w:r>
          </w:p>
        </w:tc>
        <w:tc>
          <w:tcPr>
            <w:tcW w:w="2621" w:type="dxa"/>
          </w:tcPr>
          <w:p w14:paraId="319F80DF" w14:textId="60071816" w:rsidR="001F0989" w:rsidRDefault="001F0989" w:rsidP="009C1F47">
            <w:pPr>
              <w:pStyle w:val="TableText"/>
              <w:keepLines/>
            </w:pPr>
            <w:r w:rsidRPr="00A718D7">
              <w:rPr>
                <w:b/>
              </w:rPr>
              <w:t xml:space="preserve">4CS.07 </w:t>
            </w:r>
            <w:r w:rsidRPr="00A718D7">
              <w:t>Identify the role of robots in service industries, including for delivery services, public transport and health care.</w:t>
            </w:r>
          </w:p>
        </w:tc>
        <w:tc>
          <w:tcPr>
            <w:tcW w:w="2622" w:type="dxa"/>
          </w:tcPr>
          <w:p w14:paraId="4F1FA66E" w14:textId="67305658" w:rsidR="001F0989" w:rsidRDefault="001F0989" w:rsidP="009C1F47">
            <w:pPr>
              <w:pStyle w:val="TableText"/>
              <w:keepLines/>
            </w:pPr>
            <w:r w:rsidRPr="00097F25">
              <w:rPr>
                <w:b/>
              </w:rPr>
              <w:t>5CS.07</w:t>
            </w:r>
            <w:r w:rsidRPr="00097F25">
              <w:t xml:space="preserve"> Know that AI is used within common productivity software, limited to predictive text or speech to text.</w:t>
            </w:r>
          </w:p>
        </w:tc>
        <w:tc>
          <w:tcPr>
            <w:tcW w:w="2622" w:type="dxa"/>
          </w:tcPr>
          <w:p w14:paraId="0C40A560" w14:textId="18049DEE" w:rsidR="001F0989" w:rsidRDefault="001F0989" w:rsidP="009C1F47">
            <w:pPr>
              <w:pStyle w:val="TableText"/>
              <w:keepLines/>
            </w:pPr>
            <w:r w:rsidRPr="00097F25">
              <w:rPr>
                <w:b/>
              </w:rPr>
              <w:t xml:space="preserve">6CS.07 </w:t>
            </w:r>
            <w:r w:rsidRPr="00097F25">
              <w:t>Know that robots can work autonomously.</w:t>
            </w:r>
          </w:p>
        </w:tc>
      </w:tr>
      <w:tr w:rsidR="001F0989" w14:paraId="7BB7D00F" w14:textId="77777777" w:rsidTr="00DB7902">
        <w:tc>
          <w:tcPr>
            <w:tcW w:w="2621" w:type="dxa"/>
          </w:tcPr>
          <w:p w14:paraId="703D3188" w14:textId="77777777" w:rsidR="001F0989" w:rsidRDefault="001F0989" w:rsidP="009C1F47">
            <w:pPr>
              <w:pStyle w:val="TableText"/>
              <w:keepLines/>
            </w:pPr>
          </w:p>
        </w:tc>
        <w:tc>
          <w:tcPr>
            <w:tcW w:w="2622" w:type="dxa"/>
          </w:tcPr>
          <w:p w14:paraId="76A22ADC" w14:textId="77777777" w:rsidR="001F0989" w:rsidRDefault="001F0989" w:rsidP="009C1F47">
            <w:pPr>
              <w:pStyle w:val="TableText"/>
              <w:keepLines/>
            </w:pPr>
          </w:p>
        </w:tc>
        <w:tc>
          <w:tcPr>
            <w:tcW w:w="2622" w:type="dxa"/>
          </w:tcPr>
          <w:p w14:paraId="46532EE3" w14:textId="77777777" w:rsidR="001F0989" w:rsidRDefault="001F0989" w:rsidP="009C1F47">
            <w:pPr>
              <w:pStyle w:val="TableText"/>
              <w:keepLines/>
            </w:pPr>
          </w:p>
        </w:tc>
        <w:tc>
          <w:tcPr>
            <w:tcW w:w="2621" w:type="dxa"/>
          </w:tcPr>
          <w:p w14:paraId="003A82C6" w14:textId="77777777" w:rsidR="001F0989" w:rsidRDefault="001F0989" w:rsidP="009C1F47">
            <w:pPr>
              <w:pStyle w:val="TableText"/>
              <w:keepLines/>
            </w:pPr>
          </w:p>
        </w:tc>
        <w:tc>
          <w:tcPr>
            <w:tcW w:w="2622" w:type="dxa"/>
          </w:tcPr>
          <w:p w14:paraId="5FB7A445" w14:textId="77777777" w:rsidR="001F0989" w:rsidRDefault="001F0989" w:rsidP="009C1F47">
            <w:pPr>
              <w:pStyle w:val="TableText"/>
              <w:keepLines/>
            </w:pPr>
          </w:p>
        </w:tc>
        <w:tc>
          <w:tcPr>
            <w:tcW w:w="2622" w:type="dxa"/>
          </w:tcPr>
          <w:p w14:paraId="2325C9B4" w14:textId="042B6CEF" w:rsidR="001F0989" w:rsidRDefault="001F0989" w:rsidP="009C1F47">
            <w:pPr>
              <w:pStyle w:val="TableText"/>
              <w:keepLines/>
            </w:pPr>
            <w:r w:rsidRPr="00097F25">
              <w:rPr>
                <w:b/>
              </w:rPr>
              <w:t xml:space="preserve">6CS.08 </w:t>
            </w:r>
            <w:r w:rsidRPr="00097F25">
              <w:t>Identify benefits of using robotics in industry, such as car manufacturing or food production.</w:t>
            </w:r>
          </w:p>
        </w:tc>
      </w:tr>
    </w:tbl>
    <w:p w14:paraId="236664EA" w14:textId="77777777" w:rsidR="00A06AF4" w:rsidRDefault="00A06AF4" w:rsidP="00A06AF4">
      <w:pPr>
        <w:spacing w:line="240" w:lineRule="auto"/>
        <w:ind w:left="0"/>
      </w:pPr>
      <w:r>
        <w:br w:type="page"/>
      </w:r>
    </w:p>
    <w:p w14:paraId="718B0E93" w14:textId="77777777" w:rsidR="004C5999" w:rsidRDefault="004C5999" w:rsidP="00BE586D">
      <w:pPr>
        <w:ind w:left="-426"/>
      </w:pPr>
    </w:p>
    <w:p w14:paraId="61ADA7E6" w14:textId="77777777" w:rsidR="00BE586D" w:rsidRDefault="00BE586D" w:rsidP="00BE586D">
      <w:pPr>
        <w:ind w:left="-426"/>
      </w:pPr>
    </w:p>
    <w:p w14:paraId="5E0F1B30" w14:textId="77777777" w:rsidR="00A7113C" w:rsidRDefault="00A7113C" w:rsidP="00A7113C">
      <w:pPr>
        <w:ind w:left="-426"/>
      </w:pPr>
    </w:p>
    <w:p w14:paraId="0492EB37" w14:textId="77777777" w:rsidR="00A7113C" w:rsidRDefault="00A7113C" w:rsidP="00A7113C">
      <w:pPr>
        <w:ind w:left="-426"/>
      </w:pPr>
    </w:p>
    <w:p w14:paraId="13564A3D" w14:textId="77777777" w:rsidR="00A7113C" w:rsidRDefault="00A7113C" w:rsidP="00A7113C">
      <w:pPr>
        <w:ind w:left="-426"/>
      </w:pPr>
    </w:p>
    <w:p w14:paraId="706AD4E8" w14:textId="77777777" w:rsidR="00A7113C" w:rsidRDefault="00A7113C" w:rsidP="00A7113C">
      <w:pPr>
        <w:ind w:left="-426"/>
      </w:pPr>
    </w:p>
    <w:p w14:paraId="4D76C4D0" w14:textId="77777777" w:rsidR="00A7113C" w:rsidRDefault="00A7113C" w:rsidP="00A7113C">
      <w:pPr>
        <w:ind w:left="-426"/>
      </w:pPr>
    </w:p>
    <w:p w14:paraId="60693534" w14:textId="77777777" w:rsidR="00A7113C" w:rsidRPr="00A7113C" w:rsidRDefault="00A7113C" w:rsidP="00A7113C">
      <w:pPr>
        <w:ind w:left="-426"/>
      </w:pPr>
    </w:p>
    <w:p w14:paraId="3F2AFD55" w14:textId="77777777" w:rsidR="00F83B60" w:rsidRPr="00D77378" w:rsidRDefault="00F83B60" w:rsidP="00BE586D">
      <w:pPr>
        <w:ind w:left="-426" w:right="43"/>
        <w:rPr>
          <w:bCs/>
          <w:szCs w:val="22"/>
        </w:rPr>
      </w:pPr>
    </w:p>
    <w:p w14:paraId="6F457FDD" w14:textId="77777777" w:rsidR="00F83B60" w:rsidRPr="00D77378" w:rsidRDefault="00F83B60" w:rsidP="00BE586D">
      <w:pPr>
        <w:ind w:left="-426" w:right="43"/>
        <w:rPr>
          <w:bCs/>
          <w:szCs w:val="22"/>
        </w:rPr>
      </w:pPr>
    </w:p>
    <w:p w14:paraId="58474741" w14:textId="77777777" w:rsidR="00F83B60" w:rsidRPr="00D77378" w:rsidRDefault="00F83B60" w:rsidP="00A7113C">
      <w:pPr>
        <w:ind w:left="-426" w:right="43"/>
        <w:rPr>
          <w:bCs/>
          <w:szCs w:val="22"/>
        </w:rPr>
      </w:pPr>
    </w:p>
    <w:p w14:paraId="41858020" w14:textId="77777777" w:rsidR="00F83B60" w:rsidRPr="00D77378" w:rsidRDefault="00F83B60" w:rsidP="00A7113C">
      <w:pPr>
        <w:ind w:left="-426" w:right="43"/>
        <w:rPr>
          <w:bCs/>
          <w:szCs w:val="22"/>
        </w:rPr>
      </w:pPr>
    </w:p>
    <w:p w14:paraId="39911A9A" w14:textId="77777777" w:rsidR="00F83B60" w:rsidRPr="00D77378" w:rsidRDefault="00F83B60" w:rsidP="00A7113C">
      <w:pPr>
        <w:ind w:left="-426" w:right="43"/>
        <w:rPr>
          <w:bCs/>
          <w:szCs w:val="22"/>
        </w:rPr>
      </w:pPr>
    </w:p>
    <w:p w14:paraId="0EB64AA8" w14:textId="77777777" w:rsidR="00F83B60" w:rsidRPr="00D77378" w:rsidRDefault="00F83B60" w:rsidP="00A7113C">
      <w:pPr>
        <w:ind w:left="-426" w:right="43"/>
        <w:rPr>
          <w:bCs/>
          <w:szCs w:val="22"/>
        </w:rPr>
      </w:pPr>
    </w:p>
    <w:p w14:paraId="025AD82A" w14:textId="77777777" w:rsidR="00F83B60" w:rsidRPr="00D77378" w:rsidRDefault="00F83B60" w:rsidP="00A7113C">
      <w:pPr>
        <w:ind w:left="-426" w:right="43"/>
        <w:rPr>
          <w:bCs/>
          <w:szCs w:val="22"/>
        </w:rPr>
      </w:pPr>
    </w:p>
    <w:p w14:paraId="72238185" w14:textId="77777777" w:rsidR="00F83B60" w:rsidRPr="00D77378" w:rsidRDefault="00F83B60" w:rsidP="007A0572">
      <w:pPr>
        <w:ind w:left="-426" w:right="43"/>
        <w:rPr>
          <w:bCs/>
          <w:szCs w:val="22"/>
        </w:rPr>
      </w:pPr>
    </w:p>
    <w:p w14:paraId="572CC959" w14:textId="77777777" w:rsidR="00F83B60" w:rsidRPr="00D77378" w:rsidRDefault="00F83B60" w:rsidP="007A0572">
      <w:pPr>
        <w:ind w:left="-426" w:right="43"/>
        <w:rPr>
          <w:bCs/>
          <w:szCs w:val="22"/>
        </w:rPr>
      </w:pPr>
    </w:p>
    <w:p w14:paraId="6C3539D0" w14:textId="77777777" w:rsidR="00F83B60" w:rsidRPr="00D77378" w:rsidRDefault="00F83B60" w:rsidP="007A0572">
      <w:pPr>
        <w:ind w:left="-426" w:right="43"/>
        <w:rPr>
          <w:bCs/>
          <w:szCs w:val="22"/>
        </w:rPr>
      </w:pPr>
    </w:p>
    <w:p w14:paraId="50F7E2A3" w14:textId="77777777" w:rsidR="00F83B60" w:rsidRDefault="00F83B60" w:rsidP="007A0572">
      <w:pPr>
        <w:ind w:left="-426" w:right="43"/>
        <w:rPr>
          <w:bCs/>
          <w:szCs w:val="22"/>
        </w:rPr>
      </w:pPr>
    </w:p>
    <w:p w14:paraId="50BE6DA4" w14:textId="77777777" w:rsidR="00F83B60" w:rsidRDefault="00F83B60" w:rsidP="007A0572">
      <w:pPr>
        <w:ind w:left="-426" w:right="43"/>
        <w:rPr>
          <w:bCs/>
          <w:szCs w:val="22"/>
        </w:rPr>
      </w:pPr>
    </w:p>
    <w:p w14:paraId="34811208" w14:textId="77777777" w:rsidR="00F83B60" w:rsidRPr="00D77378" w:rsidRDefault="00F83B60" w:rsidP="007A0572">
      <w:pPr>
        <w:ind w:left="-426" w:right="43"/>
        <w:rPr>
          <w:bCs/>
          <w:szCs w:val="22"/>
        </w:rPr>
      </w:pPr>
    </w:p>
    <w:p w14:paraId="569D947F" w14:textId="77777777" w:rsidR="00F83B60" w:rsidRPr="00D77378" w:rsidRDefault="00F83B60" w:rsidP="007A0572">
      <w:pPr>
        <w:ind w:left="-426" w:right="43"/>
        <w:rPr>
          <w:bCs/>
          <w:szCs w:val="22"/>
        </w:rPr>
      </w:pPr>
    </w:p>
    <w:p w14:paraId="7656B2EF" w14:textId="77777777" w:rsidR="00F83B60" w:rsidRPr="00D77378" w:rsidRDefault="00F83B60" w:rsidP="007A0572">
      <w:pPr>
        <w:ind w:left="-426" w:right="43"/>
        <w:rPr>
          <w:bCs/>
          <w:szCs w:val="22"/>
        </w:rPr>
      </w:pPr>
    </w:p>
    <w:p w14:paraId="771B831E" w14:textId="77777777" w:rsidR="00F83B60" w:rsidRPr="00D77378" w:rsidRDefault="00F83B60" w:rsidP="007A0572">
      <w:pPr>
        <w:ind w:left="-426" w:right="43"/>
        <w:rPr>
          <w:bCs/>
          <w:szCs w:val="22"/>
        </w:rPr>
      </w:pPr>
    </w:p>
    <w:p w14:paraId="7581FF52" w14:textId="77777777" w:rsidR="00F83B60" w:rsidRPr="00D77378" w:rsidRDefault="00F83B60" w:rsidP="007A0572">
      <w:pPr>
        <w:ind w:left="-426" w:right="43"/>
        <w:rPr>
          <w:bCs/>
          <w:szCs w:val="22"/>
        </w:rPr>
      </w:pPr>
    </w:p>
    <w:p w14:paraId="172CDC83" w14:textId="77777777" w:rsidR="00F83B60" w:rsidRPr="00D77378" w:rsidRDefault="00F83B60" w:rsidP="007A0572">
      <w:pPr>
        <w:ind w:left="-426" w:right="43"/>
        <w:rPr>
          <w:bCs/>
          <w:szCs w:val="22"/>
        </w:rPr>
      </w:pPr>
    </w:p>
    <w:p w14:paraId="2F143A79" w14:textId="77777777" w:rsidR="00F83B60" w:rsidRPr="00D77378" w:rsidRDefault="00F83B60" w:rsidP="007A0572">
      <w:pPr>
        <w:ind w:left="-426" w:right="43"/>
        <w:rPr>
          <w:bCs/>
          <w:szCs w:val="22"/>
        </w:rPr>
      </w:pPr>
    </w:p>
    <w:p w14:paraId="3614063B" w14:textId="77777777" w:rsidR="00F83B60" w:rsidRPr="00D77378" w:rsidRDefault="00F83B60" w:rsidP="007A0572">
      <w:pPr>
        <w:ind w:left="-426" w:right="43"/>
        <w:rPr>
          <w:bCs/>
          <w:szCs w:val="22"/>
        </w:rPr>
      </w:pPr>
    </w:p>
    <w:p w14:paraId="393FC9D8" w14:textId="3164C363" w:rsidR="00F83B60" w:rsidRPr="00D77378" w:rsidRDefault="00D97CA7" w:rsidP="007A0572">
      <w:pPr>
        <w:ind w:left="-426" w:right="43"/>
        <w:rPr>
          <w:bCs/>
          <w:szCs w:val="22"/>
        </w:rPr>
      </w:pPr>
      <w:r>
        <w:rPr>
          <w:rFonts w:cs="Arial"/>
          <w:bCs/>
          <w:szCs w:val="22"/>
        </w:rPr>
        <w:t>©</w:t>
      </w:r>
      <w:r>
        <w:rPr>
          <w:bCs/>
          <w:szCs w:val="22"/>
        </w:rPr>
        <w:t xml:space="preserve"> Cambridge University Press &amp; Assessment 2021</w:t>
      </w:r>
    </w:p>
    <w:p w14:paraId="5F2F3716" w14:textId="77777777" w:rsidR="00F83B60" w:rsidRPr="00D77378" w:rsidRDefault="00F83B60" w:rsidP="007A0572">
      <w:pPr>
        <w:ind w:left="-426" w:right="43"/>
        <w:rPr>
          <w:color w:val="FFFFFF" w:themeColor="background1"/>
          <w:szCs w:val="22"/>
        </w:rPr>
      </w:pPr>
    </w:p>
    <w:p w14:paraId="31613C1B" w14:textId="77777777" w:rsidR="00F83B60" w:rsidRPr="00D77378" w:rsidRDefault="00F83B60" w:rsidP="007A0572">
      <w:pPr>
        <w:ind w:left="-426" w:right="43"/>
        <w:rPr>
          <w:color w:val="FFFFFF" w:themeColor="background1"/>
          <w:szCs w:val="22"/>
        </w:rPr>
      </w:pPr>
    </w:p>
    <w:p w14:paraId="7A4BADF9" w14:textId="77777777" w:rsidR="00F83B60" w:rsidRPr="00D77378" w:rsidRDefault="00F83B60" w:rsidP="007A0572">
      <w:pPr>
        <w:ind w:left="-426" w:right="43"/>
        <w:rPr>
          <w:color w:val="FFFFFF" w:themeColor="background1"/>
          <w:szCs w:val="22"/>
        </w:rPr>
      </w:pPr>
    </w:p>
    <w:p w14:paraId="445E2550" w14:textId="77777777" w:rsidR="00F83B60" w:rsidRPr="00D77378" w:rsidRDefault="00F83B60" w:rsidP="007A0572">
      <w:pPr>
        <w:ind w:left="-426" w:right="43"/>
        <w:rPr>
          <w:color w:val="FFFFFF" w:themeColor="background1"/>
          <w:szCs w:val="22"/>
        </w:rPr>
      </w:pPr>
    </w:p>
    <w:p w14:paraId="6ACA51A4" w14:textId="77777777" w:rsidR="000C2355" w:rsidRPr="003F0706" w:rsidRDefault="004D1126" w:rsidP="000000AF">
      <w:pPr>
        <w:ind w:left="0" w:hanging="426"/>
      </w:pPr>
      <w:r w:rsidRPr="00A63DC2">
        <w:rPr>
          <w:rFonts w:cs="Arial"/>
          <w:b/>
          <w:bCs/>
          <w:noProof/>
          <w:color w:val="FFFFFF" w:themeColor="background1"/>
          <w:sz w:val="44"/>
          <w:szCs w:val="44"/>
        </w:rPr>
        <mc:AlternateContent>
          <mc:Choice Requires="wps">
            <w:drawing>
              <wp:inline distT="0" distB="0" distL="0" distR="0" wp14:anchorId="11742E6E" wp14:editId="50D32B42">
                <wp:extent cx="9912511" cy="822960"/>
                <wp:effectExtent l="0" t="0" r="19050" b="12065"/>
                <wp:docPr id="1" name="Text Box 2" descr="We are committed to making our documents accessible in accordance with the WCAG 2.1 Standard. We are always looking to improve the accessibility of our documents. If you find any problems or you think we are not meeting accessibility requirements, contact us at info@cambridgeinternational.org with the subject heading: Digital accessibility. If you need this document in a different format, contact us and supply your name, email address and requirements and we will respond within 15 working day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2511" cy="822960"/>
                        </a:xfrm>
                        <a:prstGeom prst="rect">
                          <a:avLst/>
                        </a:prstGeom>
                        <a:solidFill>
                          <a:srgbClr val="FFFFFF"/>
                        </a:solidFill>
                        <a:ln w="9525">
                          <a:solidFill>
                            <a:srgbClr val="000000"/>
                          </a:solidFill>
                          <a:miter lim="800000"/>
                          <a:headEnd/>
                          <a:tailEnd/>
                        </a:ln>
                      </wps:spPr>
                      <wps:txbx>
                        <w:txbxContent>
                          <w:p w14:paraId="59247BB4" w14:textId="4ACF7B8A" w:rsidR="004D1126" w:rsidRPr="00253604" w:rsidRDefault="001B5EB0" w:rsidP="004D1126">
                            <w:pPr>
                              <w:ind w:left="-57"/>
                              <w:jc w:val="center"/>
                              <w:rPr>
                                <w:sz w:val="18"/>
                                <w:szCs w:val="18"/>
                              </w:rPr>
                            </w:pPr>
                            <w:r>
                              <w:rPr>
                                <w:sz w:val="18"/>
                                <w:szCs w:val="18"/>
                              </w:rPr>
                              <w:t>We are</w:t>
                            </w:r>
                            <w:r w:rsidR="004D1126" w:rsidRPr="00253604">
                              <w:rPr>
                                <w:sz w:val="18"/>
                                <w:szCs w:val="18"/>
                              </w:rPr>
                              <w:t xml:space="preserve"> committed to making our documents accessible in accordance with the WCAG 2.1 Standard. We are always looking to improve the accessibility of our</w:t>
                            </w:r>
                            <w:r w:rsidR="004D1126">
                              <w:rPr>
                                <w:sz w:val="18"/>
                                <w:szCs w:val="18"/>
                              </w:rPr>
                              <w:t xml:space="preserve"> </w:t>
                            </w:r>
                            <w:r w:rsidR="004D1126" w:rsidRPr="00253604">
                              <w:rPr>
                                <w:sz w:val="18"/>
                                <w:szCs w:val="18"/>
                              </w:rPr>
                              <w:t>documents.</w:t>
                            </w:r>
                            <w:r w:rsidR="004D1126">
                              <w:rPr>
                                <w:sz w:val="18"/>
                                <w:szCs w:val="18"/>
                              </w:rPr>
                              <w:br/>
                            </w:r>
                            <w:r w:rsidR="004D1126" w:rsidRPr="00253604">
                              <w:rPr>
                                <w:sz w:val="18"/>
                                <w:szCs w:val="18"/>
                              </w:rPr>
                              <w:t xml:space="preserve">If you find any problems or you think we are not meeting accessibility requirements, contact us </w:t>
                            </w:r>
                            <w:r w:rsidR="004D1126" w:rsidRPr="004D1126">
                              <w:rPr>
                                <w:color w:val="000000" w:themeColor="text1"/>
                                <w:sz w:val="18"/>
                                <w:szCs w:val="18"/>
                              </w:rPr>
                              <w:t xml:space="preserve">at </w:t>
                            </w:r>
                            <w:hyperlink r:id="rId9" w:history="1">
                              <w:r w:rsidR="004D1126" w:rsidRPr="004D1126">
                                <w:rPr>
                                  <w:b/>
                                  <w:bCs/>
                                  <w:sz w:val="18"/>
                                  <w:szCs w:val="18"/>
                                </w:rPr>
                                <w:t>info@cambridgeinternational.org</w:t>
                              </w:r>
                            </w:hyperlink>
                            <w:r w:rsidR="004D1126" w:rsidRPr="00253604">
                              <w:rPr>
                                <w:sz w:val="18"/>
                                <w:szCs w:val="18"/>
                              </w:rPr>
                              <w:t xml:space="preserve"> with the subject heading: Digital accessibility.</w:t>
                            </w:r>
                            <w:r w:rsidR="004D1126">
                              <w:rPr>
                                <w:sz w:val="18"/>
                                <w:szCs w:val="18"/>
                              </w:rPr>
                              <w:br/>
                            </w:r>
                            <w:r w:rsidR="004D1126" w:rsidRPr="00253604">
                              <w:rPr>
                                <w:rFonts w:cs="Arial"/>
                                <w:sz w:val="18"/>
                                <w:szCs w:val="18"/>
                              </w:rPr>
                              <w:t>If you need this document in a different format, contact us and supply your name, email address and requirements and we will respond within 15 working days.</w:t>
                            </w:r>
                          </w:p>
                        </w:txbxContent>
                      </wps:txbx>
                      <wps:bodyPr rot="0" vert="horz" wrap="square" lIns="91440" tIns="45720" rIns="91440" bIns="45720" anchor="t" anchorCtr="0">
                        <a:spAutoFit/>
                      </wps:bodyPr>
                    </wps:wsp>
                  </a:graphicData>
                </a:graphic>
              </wp:inline>
            </w:drawing>
          </mc:Choice>
          <mc:Fallback>
            <w:pict>
              <v:shape w14:anchorId="11742E6E" id="Text Box 2" o:spid="_x0000_s1027" type="#_x0000_t202" alt="We are committed to making our documents accessible in accordance with the WCAG 2.1 Standard. We are always looking to improve the accessibility of our documents. If you find any problems or you think we are not meeting accessibility requirements, contact us at info@cambridgeinternational.org with the subject heading: Digital accessibility. If you need this document in a different format, contact us and supply your name, email address and requirements and we will respond within 15 working days." style="width:780.5pt;height:6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">
                <v:textbox style="mso-fit-shape-to-text:t">
                  <w:txbxContent>
                    <w:p w14:paraId="59247BB4" w14:textId="4ACF7B8A" w:rsidR="004D1126" w:rsidRPr="00253604" w:rsidRDefault="001B5EB0" w:rsidP="004D1126">
                      <w:pPr>
                        <w:ind w:left="-57"/>
                        <w:jc w:val="center"/>
                        <w:rPr>
                          <w:sz w:val="18"/>
                          <w:szCs w:val="18"/>
                        </w:rPr>
                      </w:pPr>
                      <w:r>
                        <w:rPr>
                          <w:sz w:val="18"/>
                          <w:szCs w:val="18"/>
                        </w:rPr>
                        <w:t>We are</w:t>
                      </w:r>
                      <w:r w:rsidR="004D1126" w:rsidRPr="00253604">
                        <w:rPr>
                          <w:sz w:val="18"/>
                          <w:szCs w:val="18"/>
                        </w:rPr>
                        <w:t xml:space="preserve"> committed to making our documents accessible in accordance with the WCAG 2.1 Standard. We are always looking to improve the accessibility of our</w:t>
                      </w:r>
                      <w:r w:rsidR="004D1126">
                        <w:rPr>
                          <w:sz w:val="18"/>
                          <w:szCs w:val="18"/>
                        </w:rPr>
                        <w:t xml:space="preserve"> </w:t>
                      </w:r>
                      <w:r w:rsidR="004D1126" w:rsidRPr="00253604">
                        <w:rPr>
                          <w:sz w:val="18"/>
                          <w:szCs w:val="18"/>
                        </w:rPr>
                        <w:t>documents.</w:t>
                      </w:r>
                      <w:r w:rsidR="004D1126">
                        <w:rPr>
                          <w:sz w:val="18"/>
                          <w:szCs w:val="18"/>
                        </w:rPr>
                        <w:br/>
                      </w:r>
                      <w:r w:rsidR="004D1126" w:rsidRPr="00253604">
                        <w:rPr>
                          <w:sz w:val="18"/>
                          <w:szCs w:val="18"/>
                        </w:rPr>
                        <w:t xml:space="preserve">If you find any problems or you think we are not meeting accessibility requirements, contact us </w:t>
                      </w:r>
                      <w:r w:rsidR="004D1126" w:rsidRPr="004D1126">
                        <w:rPr>
                          <w:color w:val="000000" w:themeColor="text1"/>
                          <w:sz w:val="18"/>
                          <w:szCs w:val="18"/>
                        </w:rPr>
                        <w:t xml:space="preserve">at </w:t>
                      </w:r>
                      <w:hyperlink r:id="rId10" w:history="1">
                        <w:r w:rsidR="004D1126" w:rsidRPr="004D1126">
                          <w:rPr>
                            <w:b/>
                            <w:bCs/>
                            <w:sz w:val="18"/>
                            <w:szCs w:val="18"/>
                          </w:rPr>
                          <w:t>info@cambridgeinternational.org</w:t>
                        </w:r>
                      </w:hyperlink>
                      <w:r w:rsidR="004D1126" w:rsidRPr="00253604">
                        <w:rPr>
                          <w:sz w:val="18"/>
                          <w:szCs w:val="18"/>
                        </w:rPr>
                        <w:t xml:space="preserve"> with the subject heading: Digital accessibility.</w:t>
                      </w:r>
                      <w:r w:rsidR="004D1126">
                        <w:rPr>
                          <w:sz w:val="18"/>
                          <w:szCs w:val="18"/>
                        </w:rPr>
                        <w:br/>
                      </w:r>
                      <w:r w:rsidR="004D1126" w:rsidRPr="00253604">
                        <w:rPr>
                          <w:rFonts w:cs="Arial"/>
                          <w:sz w:val="18"/>
                          <w:szCs w:val="18"/>
                        </w:rPr>
                        <w:t>If you need this document in a different format, contact us and supply your name, email address and requirements and we will respond within 15 working days.</w:t>
                      </w:r>
                    </w:p>
                  </w:txbxContent>
                </v:textbox>
                <w10:anchorlock/>
              </v:shape>
            </w:pict>
          </mc:Fallback>
        </mc:AlternateContent>
      </w:r>
    </w:p>
    <w:sectPr w:rsidR="000C2355" w:rsidRPr="003F0706" w:rsidSect="002C7A33">
      <w:headerReference w:type="default" r:id="rId11"/>
      <w:footerReference w:type="default" r:id="rId12"/>
      <w:headerReference w:type="first" r:id="rId13"/>
      <w:footerReference w:type="first" r:id="rId14"/>
      <w:pgSz w:w="16840" w:h="11900" w:orient="landscape"/>
      <w:pgMar w:top="556" w:right="709" w:bottom="1191" w:left="992" w:header="454"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11A5F" w14:textId="77777777" w:rsidR="00991058" w:rsidRDefault="00991058" w:rsidP="003C4D13">
      <w:r>
        <w:separator/>
      </w:r>
    </w:p>
  </w:endnote>
  <w:endnote w:type="continuationSeparator" w:id="0">
    <w:p w14:paraId="247FFAB3" w14:textId="77777777" w:rsidR="00991058" w:rsidRDefault="00991058" w:rsidP="003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rial Bold">
    <w:altName w:val="Arial"/>
    <w:panose1 w:val="020B07040202020202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5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6B2E1" w14:textId="3348430D" w:rsidR="00BA66E7" w:rsidRPr="00677E8E" w:rsidRDefault="00A643D5" w:rsidP="000000AF">
    <w:pPr>
      <w:pStyle w:val="Footer"/>
      <w:tabs>
        <w:tab w:val="clear" w:pos="4320"/>
        <w:tab w:val="clear" w:pos="8640"/>
        <w:tab w:val="center" w:pos="15309"/>
      </w:tabs>
      <w:ind w:right="-850"/>
      <w:rPr>
        <w:rFonts w:cs="Arial"/>
        <w:color w:val="auto"/>
        <w:szCs w:val="18"/>
      </w:rPr>
    </w:pPr>
    <w:r>
      <w:t>Primary Computing progression grid</w:t>
    </w:r>
    <w:r w:rsidR="008D1EB2">
      <w:t xml:space="preserve"> v1.0</w:t>
    </w:r>
    <w:r w:rsidR="00677E8E">
      <w:tab/>
    </w:r>
    <w:r w:rsidR="00677E8E" w:rsidRPr="007A0572">
      <w:rPr>
        <w:rStyle w:val="PageNumber"/>
        <w:rFonts w:cs="Arial"/>
        <w:color w:val="auto"/>
        <w:szCs w:val="18"/>
      </w:rPr>
      <w:fldChar w:fldCharType="begin"/>
    </w:r>
    <w:r w:rsidR="00677E8E" w:rsidRPr="007A0572">
      <w:rPr>
        <w:rStyle w:val="PageNumber"/>
        <w:rFonts w:cs="Arial"/>
        <w:color w:val="auto"/>
        <w:szCs w:val="18"/>
      </w:rPr>
      <w:instrText xml:space="preserve">PAGE  </w:instrText>
    </w:r>
    <w:r w:rsidR="00677E8E" w:rsidRPr="007A0572">
      <w:rPr>
        <w:rStyle w:val="PageNumber"/>
        <w:rFonts w:cs="Arial"/>
        <w:color w:val="auto"/>
        <w:szCs w:val="18"/>
      </w:rPr>
      <w:fldChar w:fldCharType="separate"/>
    </w:r>
    <w:r w:rsidR="00677E8E">
      <w:rPr>
        <w:rStyle w:val="PageNumber"/>
        <w:rFonts w:cs="Arial"/>
        <w:szCs w:val="18"/>
      </w:rPr>
      <w:t>1</w:t>
    </w:r>
    <w:r w:rsidR="00677E8E" w:rsidRPr="007A0572">
      <w:rPr>
        <w:rStyle w:val="PageNumber"/>
        <w:rFonts w:cs="Arial"/>
        <w:color w:val="auto"/>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36628828"/>
      <w:docPartObj>
        <w:docPartGallery w:val="Page Numbers (Bottom of Page)"/>
        <w:docPartUnique/>
      </w:docPartObj>
    </w:sdtPr>
    <w:sdtEndPr>
      <w:rPr>
        <w:rStyle w:val="PageNumber"/>
      </w:rPr>
    </w:sdtEndPr>
    <w:sdtContent>
      <w:p w14:paraId="193498D9" w14:textId="77777777" w:rsidR="004D1126" w:rsidRDefault="004D1126" w:rsidP="00CB07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D87D0C" w14:textId="77777777" w:rsidR="004D1126" w:rsidRDefault="004D1126" w:rsidP="004D1126">
    <w:pPr>
      <w:pStyle w:val="Footer"/>
      <w:ind w:right="360"/>
    </w:pPr>
    <w:r>
      <w:t>Document heading repeated in footer</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D9DC8" w14:textId="77777777" w:rsidR="00991058" w:rsidRDefault="00991058" w:rsidP="003C4D13">
      <w:r>
        <w:separator/>
      </w:r>
    </w:p>
  </w:footnote>
  <w:footnote w:type="continuationSeparator" w:id="0">
    <w:p w14:paraId="1CC71C15" w14:textId="77777777" w:rsidR="00991058" w:rsidRDefault="00991058" w:rsidP="003C4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EA87B" w14:textId="77777777" w:rsidR="003C4D13" w:rsidRDefault="003C4D13" w:rsidP="00DF1475">
    <w:pPr>
      <w:pStyle w:val="Header"/>
      <w:ind w:left="-39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0DF52" w14:textId="77777777" w:rsidR="00196D9D" w:rsidRDefault="006C7E2E">
    <w:pPr>
      <w:pStyle w:val="Header"/>
    </w:pPr>
    <w:r>
      <w:rPr>
        <w:noProof/>
      </w:rPr>
      <mc:AlternateContent>
        <mc:Choice Requires="wps">
          <w:drawing>
            <wp:anchor distT="0" distB="0" distL="114300" distR="114300" simplePos="0" relativeHeight="251668480" behindDoc="0" locked="0" layoutInCell="1" allowOverlap="1" wp14:anchorId="3CEF679D" wp14:editId="4766CCEC">
              <wp:simplePos x="0" y="0"/>
              <wp:positionH relativeFrom="page">
                <wp:posOffset>504190</wp:posOffset>
              </wp:positionH>
              <wp:positionV relativeFrom="page">
                <wp:posOffset>19658330</wp:posOffset>
              </wp:positionV>
              <wp:extent cx="1663065" cy="27749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065" cy="277495"/>
                      </a:xfrm>
                      <a:prstGeom prst="rect">
                        <a:avLst/>
                      </a:prstGeom>
                      <a:noFill/>
                      <a:ln>
                        <a:noFill/>
                      </a:ln>
                      <a:effectLst/>
                      <a:extLst>
                        <a:ext uri="{C572A759-6A51-4108-AA02-DFA0A04FC94B}"/>
                      </a:extLst>
                    </wps:spPr>
                    <wps:txbx>
                      <w:txbxContent>
                        <w:p w14:paraId="0B2167CD" w14:textId="77777777" w:rsidR="00196D9D" w:rsidRPr="00196D9D" w:rsidRDefault="00196D9D" w:rsidP="00196D9D">
                          <w:pPr>
                            <w:pStyle w:val="p1"/>
                            <w:rPr>
                              <w:rFonts w:cs="Arial"/>
                              <w:spacing w:val="-6"/>
                              <w:kern w:val="16"/>
                              <w:sz w:val="16"/>
                              <w:szCs w:val="16"/>
                            </w:rPr>
                          </w:pPr>
                          <w:r w:rsidRPr="00196D9D">
                            <w:rPr>
                              <w:rFonts w:cs="Arial"/>
                              <w:spacing w:val="-6"/>
                              <w:kern w:val="16"/>
                              <w:sz w:val="16"/>
                              <w:szCs w:val="16"/>
                            </w:rPr>
                            <w:t>1 Hills Road, Cambridge, CB1 2EU</w:t>
                          </w:r>
                        </w:p>
                        <w:p w14:paraId="1B97DD2C" w14:textId="77777777" w:rsidR="00196D9D" w:rsidRPr="00196D9D" w:rsidRDefault="00196D9D" w:rsidP="00196D9D">
                          <w:pPr>
                            <w:pStyle w:val="p1"/>
                            <w:rPr>
                              <w:rFonts w:cs="Arial"/>
                              <w:spacing w:val="-6"/>
                              <w:kern w:val="16"/>
                              <w:sz w:val="16"/>
                              <w:szCs w:val="16"/>
                            </w:rPr>
                          </w:pPr>
                          <w:r w:rsidRPr="00196D9D">
                            <w:rPr>
                              <w:rFonts w:cs="Arial"/>
                              <w:spacing w:val="-6"/>
                              <w:kern w:val="16"/>
                              <w:sz w:val="16"/>
                              <w:szCs w:val="16"/>
                            </w:rPr>
                            <w:t>cambridgeassessment.org.uk</w:t>
                          </w:r>
                        </w:p>
                        <w:p w14:paraId="2C0C8F37" w14:textId="77777777" w:rsidR="00196D9D" w:rsidRPr="00E4145A" w:rsidRDefault="00196D9D" w:rsidP="00196D9D">
                          <w:pPr>
                            <w:ind w:left="-142" w:firstLine="142"/>
                            <w:rPr>
                              <w:rFonts w:cs="Arial"/>
                              <w:spacing w:val="-4"/>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EF679D" id="_x0000_t202" coordsize="21600,21600" o:spt="202" path="m,l,21600r21600,l21600,xe">
              <v:stroke joinstyle="miter"/>
              <v:path gradientshapeok="t" o:connecttype="rect"/>
            </v:shapetype>
            <v:shape id="Text Box 8" o:spid="_x0000_s1028" type="#_x0000_t202" style="position:absolute;left:0;text-align:left;margin-left:39.7pt;margin-top:1547.9pt;width:130.95pt;height:21.8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" filled="f" stroked="f">
              <v:textbox inset="0,0,0,0">
                <w:txbxContent>
                  <w:p w14:paraId="0B2167CD" w14:textId="77777777" w:rsidR="00196D9D" w:rsidRPr="00196D9D" w:rsidRDefault="00196D9D" w:rsidP="00196D9D">
                    <w:pPr>
                      <w:pStyle w:val="p1"/>
                      <w:rPr>
                        <w:rFonts w:cs="Arial"/>
                        <w:spacing w:val="-6"/>
                        <w:kern w:val="16"/>
                        <w:sz w:val="16"/>
                        <w:szCs w:val="16"/>
                      </w:rPr>
                    </w:pPr>
                    <w:r w:rsidRPr="00196D9D">
                      <w:rPr>
                        <w:rFonts w:cs="Arial"/>
                        <w:spacing w:val="-6"/>
                        <w:kern w:val="16"/>
                        <w:sz w:val="16"/>
                        <w:szCs w:val="16"/>
                      </w:rPr>
                      <w:t>1 Hills Road, Cambridge, CB1 2EU</w:t>
                    </w:r>
                  </w:p>
                  <w:p w14:paraId="1B97DD2C" w14:textId="77777777" w:rsidR="00196D9D" w:rsidRPr="00196D9D" w:rsidRDefault="00196D9D" w:rsidP="00196D9D">
                    <w:pPr>
                      <w:pStyle w:val="p1"/>
                      <w:rPr>
                        <w:rFonts w:cs="Arial"/>
                        <w:spacing w:val="-6"/>
                        <w:kern w:val="16"/>
                        <w:sz w:val="16"/>
                        <w:szCs w:val="16"/>
                      </w:rPr>
                    </w:pPr>
                    <w:r w:rsidRPr="00196D9D">
                      <w:rPr>
                        <w:rFonts w:cs="Arial"/>
                        <w:spacing w:val="-6"/>
                        <w:kern w:val="16"/>
                        <w:sz w:val="16"/>
                        <w:szCs w:val="16"/>
                      </w:rPr>
                      <w:t>cambridgeassessment.org.uk</w:t>
                    </w:r>
                  </w:p>
                  <w:p w14:paraId="2C0C8F37" w14:textId="77777777" w:rsidR="00196D9D" w:rsidRPr="00E4145A" w:rsidRDefault="00196D9D" w:rsidP="00196D9D">
                    <w:pPr>
                      <w:ind w:left="-142" w:firstLine="142"/>
                      <w:rPr>
                        <w:rFonts w:cs="Arial"/>
                        <w:spacing w:val="-4"/>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1670528" behindDoc="0" locked="0" layoutInCell="1" allowOverlap="1" wp14:anchorId="4DD0603C" wp14:editId="4E08CA38">
              <wp:simplePos x="0" y="0"/>
              <wp:positionH relativeFrom="page">
                <wp:posOffset>3959860</wp:posOffset>
              </wp:positionH>
              <wp:positionV relativeFrom="page">
                <wp:posOffset>19658330</wp:posOffset>
              </wp:positionV>
              <wp:extent cx="1663065" cy="27749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065" cy="277495"/>
                      </a:xfrm>
                      <a:prstGeom prst="rect">
                        <a:avLst/>
                      </a:prstGeom>
                      <a:noFill/>
                      <a:ln>
                        <a:noFill/>
                      </a:ln>
                      <a:effectLst/>
                      <a:extLst>
                        <a:ext uri="{C572A759-6A51-4108-AA02-DFA0A04FC94B}"/>
                      </a:extLst>
                    </wps:spPr>
                    <wps:txbx>
                      <w:txbxContent>
                        <w:p w14:paraId="2019472E" w14:textId="77777777" w:rsidR="00196D9D" w:rsidRPr="00196D9D" w:rsidRDefault="00196D9D" w:rsidP="00196D9D">
                          <w:pPr>
                            <w:ind w:left="-142" w:firstLine="142"/>
                            <w:rPr>
                              <w:rFonts w:cs="Arial"/>
                              <w:spacing w:val="-6"/>
                              <w:kern w:val="16"/>
                              <w:sz w:val="16"/>
                              <w:szCs w:val="16"/>
                              <w:lang w:val="en-US"/>
                            </w:rPr>
                          </w:pPr>
                          <w:r w:rsidRPr="00196D9D">
                            <w:rPr>
                              <w:rFonts w:cs="Arial"/>
                              <w:spacing w:val="-6"/>
                              <w:kern w:val="16"/>
                              <w:sz w:val="16"/>
                              <w:szCs w:val="16"/>
                              <w:lang w:val="en-US"/>
                            </w:rPr>
                            <w:t>+44 (0)1223 553311</w:t>
                          </w:r>
                        </w:p>
                        <w:p w14:paraId="04CC63CA" w14:textId="77777777" w:rsidR="00196D9D" w:rsidRPr="00196D9D" w:rsidRDefault="00196D9D" w:rsidP="00196D9D">
                          <w:pPr>
                            <w:ind w:left="-142" w:firstLine="142"/>
                            <w:rPr>
                              <w:rFonts w:cs="Arial"/>
                              <w:spacing w:val="-6"/>
                              <w:kern w:val="16"/>
                              <w:sz w:val="16"/>
                              <w:szCs w:val="16"/>
                              <w:lang w:val="en-US"/>
                            </w:rPr>
                          </w:pPr>
                          <w:r w:rsidRPr="00196D9D">
                            <w:rPr>
                              <w:rFonts w:cs="Arial"/>
                              <w:spacing w:val="-6"/>
                              <w:kern w:val="16"/>
                              <w:sz w:val="16"/>
                              <w:szCs w:val="16"/>
                              <w:lang w:val="en-US"/>
                            </w:rPr>
                            <w:t>info@cambridgeassessment.org.uk</w:t>
                          </w:r>
                        </w:p>
                        <w:p w14:paraId="301CF913" w14:textId="77777777" w:rsidR="00196D9D" w:rsidRPr="00E4145A" w:rsidRDefault="00196D9D" w:rsidP="00196D9D">
                          <w:pPr>
                            <w:ind w:left="-142" w:firstLine="142"/>
                            <w:rPr>
                              <w:rFonts w:cs="Arial"/>
                              <w:spacing w:val="-4"/>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0603C" id="Text Box 9" o:spid="_x0000_s1029" type="#_x0000_t202" style="position:absolute;left:0;text-align:left;margin-left:311.8pt;margin-top:1547.9pt;width:130.95pt;height:21.8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" filled="f" stroked="f">
              <v:textbox inset="0,0,0,0">
                <w:txbxContent>
                  <w:p w14:paraId="2019472E" w14:textId="77777777" w:rsidR="00196D9D" w:rsidRPr="00196D9D" w:rsidRDefault="00196D9D" w:rsidP="00196D9D">
                    <w:pPr>
                      <w:ind w:left="-142" w:firstLine="142"/>
                      <w:rPr>
                        <w:rFonts w:cs="Arial"/>
                        <w:spacing w:val="-6"/>
                        <w:kern w:val="16"/>
                        <w:sz w:val="16"/>
                        <w:szCs w:val="16"/>
                        <w:lang w:val="en-US"/>
                      </w:rPr>
                    </w:pPr>
                    <w:r w:rsidRPr="00196D9D">
                      <w:rPr>
                        <w:rFonts w:cs="Arial"/>
                        <w:spacing w:val="-6"/>
                        <w:kern w:val="16"/>
                        <w:sz w:val="16"/>
                        <w:szCs w:val="16"/>
                        <w:lang w:val="en-US"/>
                      </w:rPr>
                      <w:t>+44 (0)1223 553311</w:t>
                    </w:r>
                  </w:p>
                  <w:p w14:paraId="04CC63CA" w14:textId="77777777" w:rsidR="00196D9D" w:rsidRPr="00196D9D" w:rsidRDefault="00196D9D" w:rsidP="00196D9D">
                    <w:pPr>
                      <w:ind w:left="-142" w:firstLine="142"/>
                      <w:rPr>
                        <w:rFonts w:cs="Arial"/>
                        <w:spacing w:val="-6"/>
                        <w:kern w:val="16"/>
                        <w:sz w:val="16"/>
                        <w:szCs w:val="16"/>
                        <w:lang w:val="en-US"/>
                      </w:rPr>
                    </w:pPr>
                    <w:r w:rsidRPr="00196D9D">
                      <w:rPr>
                        <w:rFonts w:cs="Arial"/>
                        <w:spacing w:val="-6"/>
                        <w:kern w:val="16"/>
                        <w:sz w:val="16"/>
                        <w:szCs w:val="16"/>
                        <w:lang w:val="en-US"/>
                      </w:rPr>
                      <w:t>info@cambridgeassessment.org.uk</w:t>
                    </w:r>
                  </w:p>
                  <w:p w14:paraId="301CF913" w14:textId="77777777" w:rsidR="00196D9D" w:rsidRPr="00E4145A" w:rsidRDefault="00196D9D" w:rsidP="00196D9D">
                    <w:pPr>
                      <w:ind w:left="-142" w:firstLine="142"/>
                      <w:rPr>
                        <w:rFonts w:cs="Arial"/>
                        <w:spacing w:val="-4"/>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1671552" behindDoc="0" locked="0" layoutInCell="1" allowOverlap="1" wp14:anchorId="424299D0" wp14:editId="1013A7BE">
              <wp:simplePos x="0" y="0"/>
              <wp:positionH relativeFrom="page">
                <wp:posOffset>7500620</wp:posOffset>
              </wp:positionH>
              <wp:positionV relativeFrom="page">
                <wp:posOffset>19733260</wp:posOffset>
              </wp:positionV>
              <wp:extent cx="3477895" cy="461645"/>
              <wp:effectExtent l="0" t="0" r="1905" b="825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7895" cy="461645"/>
                      </a:xfrm>
                      <a:prstGeom prst="rect">
                        <a:avLst/>
                      </a:prstGeom>
                      <a:noFill/>
                      <a:ln>
                        <a:noFill/>
                      </a:ln>
                      <a:effectLst/>
                      <a:extLst>
                        <a:ext uri="{C572A759-6A51-4108-AA02-DFA0A04FC94B}"/>
                      </a:extLst>
                    </wps:spPr>
                    <wps:txbx>
                      <w:txbxContent>
                        <w:p w14:paraId="369B2D29" w14:textId="77777777" w:rsidR="00196D9D" w:rsidRPr="006311DA" w:rsidRDefault="00196D9D"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 xml:space="preserve">Cambridge Assessment is the brand name of the University of Cambridge Local Examinations Syndicate, </w:t>
                          </w:r>
                        </w:p>
                        <w:p w14:paraId="7A2053D6" w14:textId="77777777" w:rsidR="00196D9D" w:rsidRPr="006311DA" w:rsidRDefault="00196D9D"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department of the University of Cambridge. Cambridge Assessment is a not-for-profit organisation.</w:t>
                          </w:r>
                        </w:p>
                        <w:p w14:paraId="453D1FB2" w14:textId="77777777" w:rsidR="00196D9D" w:rsidRPr="00196D9D" w:rsidRDefault="00196D9D" w:rsidP="00196D9D">
                          <w:pPr>
                            <w:ind w:left="-142" w:firstLine="142"/>
                            <w:rPr>
                              <w:rFonts w:cs="Arial"/>
                              <w:spacing w:val="-4"/>
                              <w:sz w:val="15"/>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4299D0" id="Text Box 10" o:spid="_x0000_s1030" type="#_x0000_t202" style="position:absolute;left:0;text-align:left;margin-left:590.6pt;margin-top:1553.8pt;width:273.85pt;height:36.3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" filled="f" stroked="f">
              <v:textbox inset="0,0,0,0">
                <w:txbxContent>
                  <w:p w14:paraId="369B2D29" w14:textId="77777777" w:rsidR="00196D9D" w:rsidRPr="006311DA" w:rsidRDefault="00196D9D"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 xml:space="preserve">Cambridge Assessment is the brand name of the University of Cambridge Local Examinations Syndicate, </w:t>
                    </w:r>
                  </w:p>
                  <w:p w14:paraId="7A2053D6" w14:textId="77777777" w:rsidR="00196D9D" w:rsidRPr="006311DA" w:rsidRDefault="00196D9D" w:rsidP="00196D9D">
                    <w:pPr>
                      <w:ind w:left="-142" w:firstLine="142"/>
                      <w:rPr>
                        <w:rFonts w:cs="Arial"/>
                        <w:color w:val="404040"/>
                        <w:spacing w:val="-8"/>
                        <w:kern w:val="16"/>
                        <w:sz w:val="12"/>
                        <w:szCs w:val="12"/>
                        <w:lang w:val="en-US"/>
                      </w:rPr>
                    </w:pPr>
                    <w:r w:rsidRPr="006311DA">
                      <w:rPr>
                        <w:rFonts w:cs="Arial"/>
                        <w:color w:val="404040"/>
                        <w:spacing w:val="-8"/>
                        <w:kern w:val="16"/>
                        <w:sz w:val="12"/>
                        <w:szCs w:val="12"/>
                        <w:lang w:val="en-US"/>
                      </w:rPr>
                      <w:t>department of the University of Cambridge. Cambridge Assessment is a not-for-profit organisation.</w:t>
                    </w:r>
                  </w:p>
                  <w:p w14:paraId="453D1FB2" w14:textId="77777777" w:rsidR="00196D9D" w:rsidRPr="00196D9D" w:rsidRDefault="00196D9D" w:rsidP="00196D9D">
                    <w:pPr>
                      <w:ind w:left="-142" w:firstLine="142"/>
                      <w:rPr>
                        <w:rFonts w:cs="Arial"/>
                        <w:spacing w:val="-4"/>
                        <w:sz w:val="15"/>
                        <w:szCs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82A3F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2BE387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E6C990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BB2DEE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890D4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032112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3D63A1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8DAFB6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13230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73C54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11F775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5E119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1390D6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4944895"/>
    <w:multiLevelType w:val="hybridMultilevel"/>
    <w:tmpl w:val="9508E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B60263"/>
    <w:multiLevelType w:val="hybridMultilevel"/>
    <w:tmpl w:val="63901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F3394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05A246D"/>
    <w:multiLevelType w:val="hybridMultilevel"/>
    <w:tmpl w:val="42CC22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16"/>
  </w:num>
  <w:num w:numId="3">
    <w:abstractNumId w:val="12"/>
  </w:num>
  <w:num w:numId="4">
    <w:abstractNumId w:val="11"/>
  </w:num>
  <w:num w:numId="5">
    <w:abstractNumId w:val="15"/>
  </w:num>
  <w:num w:numId="6">
    <w:abstractNumId w:val="10"/>
  </w:num>
  <w:num w:numId="7">
    <w:abstractNumId w:val="0"/>
  </w:num>
  <w:num w:numId="8">
    <w:abstractNumId w:val="1"/>
  </w:num>
  <w:num w:numId="9">
    <w:abstractNumId w:val="2"/>
  </w:num>
  <w:num w:numId="10">
    <w:abstractNumId w:val="3"/>
  </w:num>
  <w:num w:numId="11">
    <w:abstractNumId w:val="8"/>
  </w:num>
  <w:num w:numId="12">
    <w:abstractNumId w:val="4"/>
  </w:num>
  <w:num w:numId="13">
    <w:abstractNumId w:val="5"/>
  </w:num>
  <w:num w:numId="14">
    <w:abstractNumId w:val="6"/>
  </w:num>
  <w:num w:numId="15">
    <w:abstractNumId w:val="7"/>
  </w:num>
  <w:num w:numId="16">
    <w:abstractNumId w:val="9"/>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058"/>
    <w:rsid w:val="000000AF"/>
    <w:rsid w:val="000223AA"/>
    <w:rsid w:val="0002571A"/>
    <w:rsid w:val="000335DB"/>
    <w:rsid w:val="00056D3D"/>
    <w:rsid w:val="000C2355"/>
    <w:rsid w:val="000D0303"/>
    <w:rsid w:val="000F72AD"/>
    <w:rsid w:val="00105D5B"/>
    <w:rsid w:val="00122627"/>
    <w:rsid w:val="001363E2"/>
    <w:rsid w:val="0015274D"/>
    <w:rsid w:val="00160E93"/>
    <w:rsid w:val="00196D9D"/>
    <w:rsid w:val="001A2B87"/>
    <w:rsid w:val="001A4B6D"/>
    <w:rsid w:val="001B1CA0"/>
    <w:rsid w:val="001B5EB0"/>
    <w:rsid w:val="001C3D13"/>
    <w:rsid w:val="001F0989"/>
    <w:rsid w:val="00202962"/>
    <w:rsid w:val="00243764"/>
    <w:rsid w:val="00262D21"/>
    <w:rsid w:val="00264EF0"/>
    <w:rsid w:val="002702D7"/>
    <w:rsid w:val="00276C13"/>
    <w:rsid w:val="002C7A33"/>
    <w:rsid w:val="00306C7A"/>
    <w:rsid w:val="00312057"/>
    <w:rsid w:val="003724F1"/>
    <w:rsid w:val="003C2C4A"/>
    <w:rsid w:val="003C4D13"/>
    <w:rsid w:val="003C4EB6"/>
    <w:rsid w:val="003F0706"/>
    <w:rsid w:val="00425DA4"/>
    <w:rsid w:val="00431734"/>
    <w:rsid w:val="0044548F"/>
    <w:rsid w:val="00477D28"/>
    <w:rsid w:val="00481C2C"/>
    <w:rsid w:val="004873E2"/>
    <w:rsid w:val="004A1956"/>
    <w:rsid w:val="004B1AEF"/>
    <w:rsid w:val="004C3023"/>
    <w:rsid w:val="004C5999"/>
    <w:rsid w:val="004D1126"/>
    <w:rsid w:val="004E3454"/>
    <w:rsid w:val="004F6484"/>
    <w:rsid w:val="004F662F"/>
    <w:rsid w:val="00504BB7"/>
    <w:rsid w:val="00511519"/>
    <w:rsid w:val="00515FEB"/>
    <w:rsid w:val="00517EFC"/>
    <w:rsid w:val="00527E94"/>
    <w:rsid w:val="00561452"/>
    <w:rsid w:val="00585B71"/>
    <w:rsid w:val="005B30C5"/>
    <w:rsid w:val="005D689D"/>
    <w:rsid w:val="005E2EBC"/>
    <w:rsid w:val="005F4679"/>
    <w:rsid w:val="00603894"/>
    <w:rsid w:val="006311DA"/>
    <w:rsid w:val="00672CD0"/>
    <w:rsid w:val="00677E8E"/>
    <w:rsid w:val="0068364F"/>
    <w:rsid w:val="0069556C"/>
    <w:rsid w:val="006A2565"/>
    <w:rsid w:val="006A508B"/>
    <w:rsid w:val="006B1A3C"/>
    <w:rsid w:val="006C7E2E"/>
    <w:rsid w:val="006F7F14"/>
    <w:rsid w:val="007144E4"/>
    <w:rsid w:val="00755764"/>
    <w:rsid w:val="00766DE7"/>
    <w:rsid w:val="00783973"/>
    <w:rsid w:val="007A0572"/>
    <w:rsid w:val="007B5BCA"/>
    <w:rsid w:val="007C72A0"/>
    <w:rsid w:val="007E0260"/>
    <w:rsid w:val="007E2C8E"/>
    <w:rsid w:val="007F3CC1"/>
    <w:rsid w:val="0080775C"/>
    <w:rsid w:val="0083622B"/>
    <w:rsid w:val="0087522B"/>
    <w:rsid w:val="00886413"/>
    <w:rsid w:val="008D1EB2"/>
    <w:rsid w:val="00910906"/>
    <w:rsid w:val="00924DD2"/>
    <w:rsid w:val="00946A5F"/>
    <w:rsid w:val="00961E05"/>
    <w:rsid w:val="0098773C"/>
    <w:rsid w:val="00991058"/>
    <w:rsid w:val="009B135C"/>
    <w:rsid w:val="009B76D1"/>
    <w:rsid w:val="009C1F47"/>
    <w:rsid w:val="009F6224"/>
    <w:rsid w:val="00A06AF4"/>
    <w:rsid w:val="00A350AE"/>
    <w:rsid w:val="00A37435"/>
    <w:rsid w:val="00A643D5"/>
    <w:rsid w:val="00A7113C"/>
    <w:rsid w:val="00AA5F15"/>
    <w:rsid w:val="00AF6EB8"/>
    <w:rsid w:val="00B1322E"/>
    <w:rsid w:val="00B600FB"/>
    <w:rsid w:val="00B61A19"/>
    <w:rsid w:val="00B81E5E"/>
    <w:rsid w:val="00BA112D"/>
    <w:rsid w:val="00BA66E7"/>
    <w:rsid w:val="00BE1D31"/>
    <w:rsid w:val="00BE586D"/>
    <w:rsid w:val="00C73023"/>
    <w:rsid w:val="00C84F87"/>
    <w:rsid w:val="00CA3FD7"/>
    <w:rsid w:val="00CB3CEC"/>
    <w:rsid w:val="00CE5EA3"/>
    <w:rsid w:val="00D10BCB"/>
    <w:rsid w:val="00D17725"/>
    <w:rsid w:val="00D82A5E"/>
    <w:rsid w:val="00D97CA7"/>
    <w:rsid w:val="00DD6C97"/>
    <w:rsid w:val="00DE770C"/>
    <w:rsid w:val="00DF1475"/>
    <w:rsid w:val="00DF26E0"/>
    <w:rsid w:val="00E152C5"/>
    <w:rsid w:val="00E350FE"/>
    <w:rsid w:val="00E93728"/>
    <w:rsid w:val="00E95F16"/>
    <w:rsid w:val="00EB225B"/>
    <w:rsid w:val="00ED4045"/>
    <w:rsid w:val="00F00701"/>
    <w:rsid w:val="00F03F24"/>
    <w:rsid w:val="00F10D7B"/>
    <w:rsid w:val="00F12F22"/>
    <w:rsid w:val="00F229CE"/>
    <w:rsid w:val="00F57E49"/>
    <w:rsid w:val="00F65C9A"/>
    <w:rsid w:val="00F66480"/>
    <w:rsid w:val="00F827D2"/>
    <w:rsid w:val="00F83B60"/>
    <w:rsid w:val="00FA613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5D564765"/>
  <w14:defaultImageDpi w14:val="300"/>
  <w15:docId w15:val="{806DA7FB-7E8C-4F57-8615-60F793E5F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7" w:unhideWhenUsed="1"/>
    <w:lsdException w:name="heading 5" w:semiHidden="1" w:uiPriority="22" w:unhideWhenUsed="1"/>
    <w:lsdException w:name="heading 6" w:semiHidden="1" w:uiPriority="22" w:unhideWhenUsed="1"/>
    <w:lsdException w:name="heading 7" w:semiHidden="1" w:uiPriority="22" w:unhideWhenUsed="1"/>
    <w:lsdException w:name="heading 8" w:semiHidden="1" w:uiPriority="22" w:unhideWhenUsed="1"/>
    <w:lsdException w:name="heading 9" w:semiHidden="1" w:uiPriority="22"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4" w:unhideWhenUsed="1" w:qFormat="1"/>
    <w:lsdException w:name="footer" w:semiHidden="1" w:unhideWhenUsed="1" w:qFormat="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22"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12" w:qFormat="1"/>
    <w:lsdException w:name="Intense Quote" w:uiPriority="13"/>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
    <w:lsdException w:name="Intense Emphasis" w:uiPriority="10"/>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text"/>
    <w:qFormat/>
    <w:rsid w:val="000000AF"/>
    <w:pPr>
      <w:spacing w:line="264" w:lineRule="auto"/>
      <w:ind w:left="-340"/>
    </w:pPr>
    <w:rPr>
      <w:rFonts w:ascii="Arial" w:hAnsi="Arial"/>
      <w:color w:val="0D0D0D" w:themeColor="text1" w:themeTint="F2"/>
      <w:sz w:val="22"/>
      <w:szCs w:val="24"/>
      <w:lang w:eastAsia="en-US"/>
    </w:rPr>
  </w:style>
  <w:style w:type="paragraph" w:styleId="Heading1">
    <w:name w:val="heading 1"/>
    <w:basedOn w:val="Normal"/>
    <w:next w:val="Normal"/>
    <w:link w:val="Heading1Char"/>
    <w:uiPriority w:val="4"/>
    <w:qFormat/>
    <w:rsid w:val="002C7A33"/>
    <w:pPr>
      <w:keepNext/>
      <w:keepLines/>
      <w:spacing w:before="840" w:after="120"/>
      <w:ind w:left="-284"/>
      <w:outlineLvl w:val="0"/>
    </w:pPr>
    <w:rPr>
      <w:rFonts w:eastAsiaTheme="majorEastAsia" w:cstheme="majorBidi"/>
      <w:b/>
      <w:color w:val="FFFFFF" w:themeColor="background1"/>
      <w:sz w:val="40"/>
      <w:szCs w:val="32"/>
    </w:rPr>
  </w:style>
  <w:style w:type="paragraph" w:styleId="Heading2">
    <w:name w:val="heading 2"/>
    <w:basedOn w:val="Normal"/>
    <w:next w:val="Normal"/>
    <w:link w:val="Heading2Char"/>
    <w:uiPriority w:val="5"/>
    <w:qFormat/>
    <w:rsid w:val="00A37435"/>
    <w:pPr>
      <w:keepNext/>
      <w:keepLines/>
      <w:spacing w:before="60" w:after="60"/>
      <w:outlineLvl w:val="1"/>
    </w:pPr>
    <w:rPr>
      <w:rFonts w:eastAsiaTheme="majorEastAsia" w:cstheme="majorBidi"/>
      <w:b/>
      <w:color w:val="146CB4"/>
      <w:sz w:val="32"/>
      <w:szCs w:val="26"/>
    </w:rPr>
  </w:style>
  <w:style w:type="paragraph" w:styleId="Heading3">
    <w:name w:val="heading 3"/>
    <w:basedOn w:val="Normal"/>
    <w:next w:val="Normal"/>
    <w:link w:val="Heading3Char"/>
    <w:uiPriority w:val="6"/>
    <w:qFormat/>
    <w:rsid w:val="00A37435"/>
    <w:pPr>
      <w:keepNext/>
      <w:keepLines/>
      <w:spacing w:before="40" w:after="40"/>
      <w:outlineLvl w:val="2"/>
    </w:pPr>
    <w:rPr>
      <w:rFonts w:asciiTheme="majorHAnsi" w:eastAsiaTheme="majorEastAsia" w:hAnsiTheme="majorHAnsi" w:cstheme="majorBidi"/>
      <w:color w:val="146CB4"/>
      <w:sz w:val="28"/>
    </w:rPr>
  </w:style>
  <w:style w:type="paragraph" w:styleId="Heading4">
    <w:name w:val="heading 4"/>
    <w:basedOn w:val="Normal"/>
    <w:next w:val="Normal"/>
    <w:link w:val="Heading4Char"/>
    <w:uiPriority w:val="7"/>
    <w:rsid w:val="00527E94"/>
    <w:pPr>
      <w:keepNext/>
      <w:keepLines/>
      <w:spacing w:before="40" w:after="40"/>
      <w:outlineLvl w:val="3"/>
    </w:pPr>
    <w:rPr>
      <w:rFonts w:asciiTheme="majorHAnsi" w:eastAsiaTheme="majorEastAsia" w:hAnsiTheme="majorHAnsi" w:cstheme="majorBidi"/>
      <w:iCs/>
      <w:color w:val="000000" w:themeColor="text1"/>
    </w:rPr>
  </w:style>
  <w:style w:type="paragraph" w:styleId="Heading5">
    <w:name w:val="heading 5"/>
    <w:basedOn w:val="Normal"/>
    <w:next w:val="Normal"/>
    <w:link w:val="Heading5Char"/>
    <w:uiPriority w:val="22"/>
    <w:unhideWhenUsed/>
    <w:rsid w:val="00527E94"/>
    <w:pPr>
      <w:keepNext/>
      <w:keepLines/>
      <w:spacing w:before="40" w:after="2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22"/>
    <w:unhideWhenUsed/>
    <w:rsid w:val="00527E94"/>
    <w:pPr>
      <w:keepNext/>
      <w:keepLines/>
      <w:spacing w:before="40" w:after="2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22"/>
    <w:unhideWhenUsed/>
    <w:rsid w:val="00527E94"/>
    <w:pPr>
      <w:keepNext/>
      <w:keepLines/>
      <w:spacing w:before="40" w:after="20"/>
      <w:outlineLvl w:val="6"/>
    </w:pPr>
    <w:rPr>
      <w:rFonts w:asciiTheme="majorHAnsi" w:eastAsiaTheme="majorEastAsia" w:hAnsiTheme="majorHAnsi" w:cstheme="majorBidi"/>
      <w:i/>
      <w:iCs/>
      <w:color w:val="000000" w:themeColor="text1"/>
    </w:rPr>
  </w:style>
  <w:style w:type="paragraph" w:styleId="Heading8">
    <w:name w:val="heading 8"/>
    <w:basedOn w:val="Normal"/>
    <w:next w:val="Normal"/>
    <w:link w:val="Heading8Char"/>
    <w:uiPriority w:val="22"/>
    <w:unhideWhenUsed/>
    <w:rsid w:val="00527E94"/>
    <w:pPr>
      <w:keepNext/>
      <w:keepLines/>
      <w:spacing w:before="40" w:after="20"/>
      <w:outlineLvl w:val="7"/>
    </w:pPr>
    <w:rPr>
      <w:rFonts w:asciiTheme="majorHAnsi" w:eastAsiaTheme="majorEastAsia" w:hAnsiTheme="majorHAnsi" w:cstheme="majorBidi"/>
      <w:color w:val="000000" w:themeColor="text1"/>
      <w:szCs w:val="21"/>
    </w:rPr>
  </w:style>
  <w:style w:type="paragraph" w:styleId="Heading9">
    <w:name w:val="heading 9"/>
    <w:basedOn w:val="Normal"/>
    <w:next w:val="Normal"/>
    <w:link w:val="Heading9Char"/>
    <w:uiPriority w:val="22"/>
    <w:unhideWhenUsed/>
    <w:rsid w:val="00527E94"/>
    <w:pPr>
      <w:keepNext/>
      <w:keepLines/>
      <w:spacing w:before="40" w:after="2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4"/>
    <w:qFormat/>
    <w:rsid w:val="009B76D1"/>
    <w:pPr>
      <w:tabs>
        <w:tab w:val="center" w:pos="4320"/>
        <w:tab w:val="right" w:pos="8640"/>
      </w:tabs>
    </w:pPr>
    <w:rPr>
      <w:sz w:val="16"/>
    </w:rPr>
  </w:style>
  <w:style w:type="character" w:customStyle="1" w:styleId="HeaderChar">
    <w:name w:val="Header Char"/>
    <w:basedOn w:val="DefaultParagraphFont"/>
    <w:link w:val="Header"/>
    <w:uiPriority w:val="14"/>
    <w:rsid w:val="009B76D1"/>
    <w:rPr>
      <w:rFonts w:ascii="Arial" w:hAnsi="Arial"/>
      <w:color w:val="0D0D0D" w:themeColor="text1" w:themeTint="F2"/>
      <w:sz w:val="16"/>
      <w:szCs w:val="24"/>
      <w:lang w:eastAsia="en-US"/>
    </w:rPr>
  </w:style>
  <w:style w:type="paragraph" w:styleId="Footer">
    <w:name w:val="footer"/>
    <w:aliases w:val="Footnote"/>
    <w:basedOn w:val="Normal"/>
    <w:link w:val="FooterChar"/>
    <w:uiPriority w:val="99"/>
    <w:qFormat/>
    <w:rsid w:val="00672CD0"/>
    <w:pPr>
      <w:tabs>
        <w:tab w:val="center" w:pos="4320"/>
        <w:tab w:val="right" w:pos="8640"/>
      </w:tabs>
      <w:spacing w:before="120" w:after="120"/>
      <w:ind w:left="-426"/>
    </w:pPr>
    <w:rPr>
      <w:color w:val="000000" w:themeColor="text1"/>
      <w:sz w:val="18"/>
    </w:rPr>
  </w:style>
  <w:style w:type="character" w:customStyle="1" w:styleId="FooterChar">
    <w:name w:val="Footer Char"/>
    <w:aliases w:val="Footnote Char"/>
    <w:basedOn w:val="DefaultParagraphFont"/>
    <w:link w:val="Footer"/>
    <w:uiPriority w:val="99"/>
    <w:rsid w:val="00672CD0"/>
    <w:rPr>
      <w:rFonts w:ascii="Arial" w:hAnsi="Arial"/>
      <w:color w:val="000000" w:themeColor="text1"/>
      <w:sz w:val="18"/>
      <w:szCs w:val="24"/>
      <w:lang w:eastAsia="en-US"/>
    </w:rPr>
  </w:style>
  <w:style w:type="paragraph" w:styleId="BalloonText">
    <w:name w:val="Balloon Text"/>
    <w:basedOn w:val="Normal"/>
    <w:link w:val="BalloonTextChar"/>
    <w:uiPriority w:val="99"/>
    <w:semiHidden/>
    <w:unhideWhenUsed/>
    <w:rsid w:val="009B76D1"/>
    <w:rPr>
      <w:rFonts w:ascii="Lucida Grande" w:hAnsi="Lucida Grande" w:cs="Lucida Grande"/>
      <w:sz w:val="18"/>
      <w:szCs w:val="18"/>
    </w:rPr>
  </w:style>
  <w:style w:type="character" w:customStyle="1" w:styleId="BalloonTextChar">
    <w:name w:val="Balloon Text Char"/>
    <w:link w:val="BalloonText"/>
    <w:uiPriority w:val="99"/>
    <w:semiHidden/>
    <w:rsid w:val="009B76D1"/>
    <w:rPr>
      <w:rFonts w:ascii="Lucida Grande" w:hAnsi="Lucida Grande" w:cs="Lucida Grande"/>
      <w:color w:val="0D0D0D" w:themeColor="text1" w:themeTint="F2"/>
      <w:sz w:val="18"/>
      <w:szCs w:val="18"/>
      <w:lang w:eastAsia="en-US"/>
    </w:rPr>
  </w:style>
  <w:style w:type="paragraph" w:customStyle="1" w:styleId="p1">
    <w:name w:val="p1"/>
    <w:basedOn w:val="Normal"/>
    <w:uiPriority w:val="22"/>
    <w:unhideWhenUsed/>
    <w:rsid w:val="009B76D1"/>
    <w:rPr>
      <w:szCs w:val="12"/>
      <w:lang w:val="en-US"/>
    </w:rPr>
  </w:style>
  <w:style w:type="paragraph" w:styleId="NormalWeb">
    <w:name w:val="Normal (Web)"/>
    <w:basedOn w:val="Normal"/>
    <w:uiPriority w:val="99"/>
    <w:semiHidden/>
    <w:unhideWhenUsed/>
    <w:rsid w:val="00D82A5E"/>
    <w:pPr>
      <w:spacing w:before="100" w:beforeAutospacing="1" w:after="100" w:afterAutospacing="1"/>
    </w:pPr>
    <w:rPr>
      <w:rFonts w:ascii="Times New Roman" w:eastAsia="Times New Roman" w:hAnsi="Times New Roman"/>
      <w:lang w:eastAsia="en-GB"/>
    </w:rPr>
  </w:style>
  <w:style w:type="paragraph" w:styleId="NoSpacing">
    <w:name w:val="No Spacing"/>
    <w:uiPriority w:val="1"/>
    <w:rsid w:val="009B76D1"/>
    <w:rPr>
      <w:rFonts w:ascii="Arial" w:hAnsi="Arial"/>
      <w:color w:val="0D0D0D" w:themeColor="text1" w:themeTint="F2"/>
      <w:sz w:val="22"/>
      <w:szCs w:val="24"/>
      <w:lang w:eastAsia="en-US"/>
    </w:rPr>
  </w:style>
  <w:style w:type="character" w:customStyle="1" w:styleId="Heading1Char">
    <w:name w:val="Heading 1 Char"/>
    <w:basedOn w:val="DefaultParagraphFont"/>
    <w:link w:val="Heading1"/>
    <w:uiPriority w:val="4"/>
    <w:rsid w:val="002C7A33"/>
    <w:rPr>
      <w:rFonts w:ascii="Arial" w:eastAsiaTheme="majorEastAsia" w:hAnsi="Arial" w:cstheme="majorBidi"/>
      <w:b/>
      <w:color w:val="FFFFFF" w:themeColor="background1"/>
      <w:sz w:val="40"/>
      <w:szCs w:val="32"/>
      <w:lang w:eastAsia="en-US"/>
    </w:rPr>
  </w:style>
  <w:style w:type="character" w:customStyle="1" w:styleId="Heading2Char">
    <w:name w:val="Heading 2 Char"/>
    <w:basedOn w:val="DefaultParagraphFont"/>
    <w:link w:val="Heading2"/>
    <w:uiPriority w:val="5"/>
    <w:rsid w:val="00A37435"/>
    <w:rPr>
      <w:rFonts w:ascii="Arial" w:eastAsiaTheme="majorEastAsia" w:hAnsi="Arial" w:cstheme="majorBidi"/>
      <w:b/>
      <w:color w:val="146CB4"/>
      <w:sz w:val="32"/>
      <w:szCs w:val="26"/>
      <w:lang w:eastAsia="en-US"/>
    </w:rPr>
  </w:style>
  <w:style w:type="paragraph" w:styleId="Title">
    <w:name w:val="Title"/>
    <w:basedOn w:val="Normal"/>
    <w:next w:val="Normal"/>
    <w:link w:val="TitleChar"/>
    <w:uiPriority w:val="2"/>
    <w:qFormat/>
    <w:rsid w:val="009B76D1"/>
    <w:pPr>
      <w:spacing w:before="120" w:after="120"/>
      <w:contextualSpacing/>
    </w:pPr>
    <w:rPr>
      <w:rFonts w:ascii="Arial Bold" w:eastAsiaTheme="majorEastAsia" w:hAnsi="Arial Bold" w:cstheme="majorBidi"/>
      <w:b/>
      <w:kern w:val="16"/>
      <w:sz w:val="32"/>
      <w:szCs w:val="56"/>
    </w:rPr>
  </w:style>
  <w:style w:type="character" w:customStyle="1" w:styleId="TitleChar">
    <w:name w:val="Title Char"/>
    <w:basedOn w:val="DefaultParagraphFont"/>
    <w:link w:val="Title"/>
    <w:uiPriority w:val="2"/>
    <w:rsid w:val="009B76D1"/>
    <w:rPr>
      <w:rFonts w:ascii="Arial Bold" w:eastAsiaTheme="majorEastAsia" w:hAnsi="Arial Bold" w:cstheme="majorBidi"/>
      <w:b/>
      <w:color w:val="0D0D0D" w:themeColor="text1" w:themeTint="F2"/>
      <w:kern w:val="16"/>
      <w:sz w:val="32"/>
      <w:szCs w:val="56"/>
      <w:lang w:eastAsia="en-US"/>
    </w:rPr>
  </w:style>
  <w:style w:type="paragraph" w:styleId="Quote">
    <w:name w:val="Quote"/>
    <w:basedOn w:val="Normal"/>
    <w:next w:val="Normal"/>
    <w:link w:val="QuoteChar"/>
    <w:uiPriority w:val="12"/>
    <w:qFormat/>
    <w:rsid w:val="00527E94"/>
    <w:pPr>
      <w:spacing w:before="120" w:after="120"/>
    </w:pPr>
    <w:rPr>
      <w:i/>
      <w:iCs/>
      <w:color w:val="000000" w:themeColor="text1"/>
      <w:sz w:val="20"/>
    </w:rPr>
  </w:style>
  <w:style w:type="character" w:customStyle="1" w:styleId="QuoteChar">
    <w:name w:val="Quote Char"/>
    <w:basedOn w:val="DefaultParagraphFont"/>
    <w:link w:val="Quote"/>
    <w:uiPriority w:val="12"/>
    <w:rsid w:val="00527E94"/>
    <w:rPr>
      <w:rFonts w:ascii="Arial" w:hAnsi="Arial"/>
      <w:i/>
      <w:iCs/>
      <w:color w:val="000000" w:themeColor="text1"/>
      <w:szCs w:val="24"/>
      <w:lang w:eastAsia="en-US"/>
    </w:rPr>
  </w:style>
  <w:style w:type="character" w:customStyle="1" w:styleId="Heading3Char">
    <w:name w:val="Heading 3 Char"/>
    <w:basedOn w:val="DefaultParagraphFont"/>
    <w:link w:val="Heading3"/>
    <w:uiPriority w:val="6"/>
    <w:rsid w:val="00A37435"/>
    <w:rPr>
      <w:rFonts w:asciiTheme="majorHAnsi" w:eastAsiaTheme="majorEastAsia" w:hAnsiTheme="majorHAnsi" w:cstheme="majorBidi"/>
      <w:color w:val="146CB4"/>
      <w:sz w:val="28"/>
      <w:szCs w:val="24"/>
      <w:lang w:eastAsia="en-US"/>
    </w:rPr>
  </w:style>
  <w:style w:type="character" w:customStyle="1" w:styleId="Heading4Char">
    <w:name w:val="Heading 4 Char"/>
    <w:basedOn w:val="DefaultParagraphFont"/>
    <w:link w:val="Heading4"/>
    <w:uiPriority w:val="7"/>
    <w:rsid w:val="00527E94"/>
    <w:rPr>
      <w:rFonts w:asciiTheme="majorHAnsi" w:eastAsiaTheme="majorEastAsia" w:hAnsiTheme="majorHAnsi" w:cstheme="majorBidi"/>
      <w:iCs/>
      <w:color w:val="000000" w:themeColor="text1"/>
      <w:sz w:val="22"/>
      <w:szCs w:val="24"/>
      <w:lang w:eastAsia="en-US"/>
    </w:rPr>
  </w:style>
  <w:style w:type="paragraph" w:styleId="Caption">
    <w:name w:val="caption"/>
    <w:basedOn w:val="Normal"/>
    <w:next w:val="Normal"/>
    <w:uiPriority w:val="14"/>
    <w:qFormat/>
    <w:rsid w:val="00527E94"/>
    <w:pPr>
      <w:spacing w:after="200" w:line="240" w:lineRule="auto"/>
    </w:pPr>
    <w:rPr>
      <w:iCs/>
      <w:color w:val="000000" w:themeColor="text2"/>
      <w:sz w:val="18"/>
      <w:szCs w:val="18"/>
    </w:rPr>
  </w:style>
  <w:style w:type="character" w:customStyle="1" w:styleId="Heading5Char">
    <w:name w:val="Heading 5 Char"/>
    <w:basedOn w:val="DefaultParagraphFont"/>
    <w:link w:val="Heading5"/>
    <w:uiPriority w:val="22"/>
    <w:rsid w:val="00527E94"/>
    <w:rPr>
      <w:rFonts w:asciiTheme="majorHAnsi" w:eastAsiaTheme="majorEastAsia" w:hAnsiTheme="majorHAnsi" w:cstheme="majorBidi"/>
      <w:color w:val="000000" w:themeColor="text1"/>
      <w:sz w:val="22"/>
      <w:szCs w:val="24"/>
      <w:lang w:eastAsia="en-US"/>
    </w:rPr>
  </w:style>
  <w:style w:type="character" w:customStyle="1" w:styleId="Heading6Char">
    <w:name w:val="Heading 6 Char"/>
    <w:basedOn w:val="DefaultParagraphFont"/>
    <w:link w:val="Heading6"/>
    <w:uiPriority w:val="22"/>
    <w:rsid w:val="00527E94"/>
    <w:rPr>
      <w:rFonts w:asciiTheme="majorHAnsi" w:eastAsiaTheme="majorEastAsia" w:hAnsiTheme="majorHAnsi" w:cstheme="majorBidi"/>
      <w:color w:val="000000" w:themeColor="text1"/>
      <w:sz w:val="22"/>
      <w:szCs w:val="24"/>
      <w:lang w:eastAsia="en-US"/>
    </w:rPr>
  </w:style>
  <w:style w:type="character" w:customStyle="1" w:styleId="Heading7Char">
    <w:name w:val="Heading 7 Char"/>
    <w:basedOn w:val="DefaultParagraphFont"/>
    <w:link w:val="Heading7"/>
    <w:uiPriority w:val="22"/>
    <w:rsid w:val="00527E94"/>
    <w:rPr>
      <w:rFonts w:asciiTheme="majorHAnsi" w:eastAsiaTheme="majorEastAsia" w:hAnsiTheme="majorHAnsi" w:cstheme="majorBidi"/>
      <w:i/>
      <w:iCs/>
      <w:color w:val="000000" w:themeColor="text1"/>
      <w:sz w:val="22"/>
      <w:szCs w:val="24"/>
      <w:lang w:eastAsia="en-US"/>
    </w:rPr>
  </w:style>
  <w:style w:type="character" w:customStyle="1" w:styleId="Heading8Char">
    <w:name w:val="Heading 8 Char"/>
    <w:basedOn w:val="DefaultParagraphFont"/>
    <w:link w:val="Heading8"/>
    <w:uiPriority w:val="22"/>
    <w:rsid w:val="00527E94"/>
    <w:rPr>
      <w:rFonts w:asciiTheme="majorHAnsi" w:eastAsiaTheme="majorEastAsia" w:hAnsiTheme="majorHAnsi" w:cstheme="majorBidi"/>
      <w:color w:val="000000" w:themeColor="text1"/>
      <w:sz w:val="22"/>
      <w:szCs w:val="21"/>
      <w:lang w:eastAsia="en-US"/>
    </w:rPr>
  </w:style>
  <w:style w:type="paragraph" w:styleId="Subtitle">
    <w:name w:val="Subtitle"/>
    <w:basedOn w:val="Normal"/>
    <w:next w:val="Normal"/>
    <w:link w:val="SubtitleChar"/>
    <w:uiPriority w:val="3"/>
    <w:qFormat/>
    <w:rsid w:val="00527E94"/>
    <w:pPr>
      <w:numPr>
        <w:ilvl w:val="1"/>
      </w:numPr>
      <w:spacing w:before="60" w:after="60"/>
      <w:ind w:left="-425"/>
    </w:pPr>
    <w:rPr>
      <w:rFonts w:eastAsiaTheme="minorEastAsia" w:cstheme="minorBidi"/>
      <w:color w:val="000000" w:themeColor="text1"/>
      <w:sz w:val="24"/>
      <w:szCs w:val="22"/>
    </w:rPr>
  </w:style>
  <w:style w:type="character" w:customStyle="1" w:styleId="SubtitleChar">
    <w:name w:val="Subtitle Char"/>
    <w:basedOn w:val="DefaultParagraphFont"/>
    <w:link w:val="Subtitle"/>
    <w:uiPriority w:val="3"/>
    <w:rsid w:val="00527E94"/>
    <w:rPr>
      <w:rFonts w:ascii="Arial" w:eastAsiaTheme="minorEastAsia" w:hAnsi="Arial" w:cstheme="minorBidi"/>
      <w:color w:val="000000" w:themeColor="text1"/>
      <w:sz w:val="24"/>
      <w:szCs w:val="22"/>
      <w:lang w:eastAsia="en-US"/>
    </w:rPr>
  </w:style>
  <w:style w:type="character" w:styleId="SubtleEmphasis">
    <w:name w:val="Subtle Emphasis"/>
    <w:basedOn w:val="DefaultParagraphFont"/>
    <w:uiPriority w:val="8"/>
    <w:rsid w:val="00527E94"/>
    <w:rPr>
      <w:rFonts w:asciiTheme="majorHAnsi" w:hAnsiTheme="majorHAnsi"/>
      <w:i/>
      <w:iCs/>
      <w:color w:val="000000" w:themeColor="text1"/>
      <w:sz w:val="22"/>
    </w:rPr>
  </w:style>
  <w:style w:type="character" w:styleId="Emphasis">
    <w:name w:val="Emphasis"/>
    <w:basedOn w:val="DefaultParagraphFont"/>
    <w:uiPriority w:val="9"/>
    <w:rsid w:val="009B76D1"/>
    <w:rPr>
      <w:b/>
      <w:i/>
      <w:iCs/>
      <w:color w:val="0D0D0D" w:themeColor="text1" w:themeTint="F2"/>
    </w:rPr>
  </w:style>
  <w:style w:type="character" w:styleId="IntenseEmphasis">
    <w:name w:val="Intense Emphasis"/>
    <w:basedOn w:val="Emphasis"/>
    <w:uiPriority w:val="10"/>
    <w:rsid w:val="00527E94"/>
    <w:rPr>
      <w:b/>
      <w:i/>
      <w:iCs w:val="0"/>
      <w:color w:val="000000" w:themeColor="text1"/>
    </w:rPr>
  </w:style>
  <w:style w:type="character" w:styleId="Strong">
    <w:name w:val="Strong"/>
    <w:basedOn w:val="DefaultParagraphFont"/>
    <w:uiPriority w:val="22"/>
    <w:qFormat/>
    <w:rsid w:val="009B76D1"/>
    <w:rPr>
      <w:rFonts w:asciiTheme="majorHAnsi" w:hAnsiTheme="majorHAnsi"/>
      <w:b/>
      <w:bCs/>
      <w:color w:val="0D0D0D" w:themeColor="text1" w:themeTint="F2"/>
      <w:sz w:val="22"/>
    </w:rPr>
  </w:style>
  <w:style w:type="paragraph" w:styleId="IntenseQuote">
    <w:name w:val="Intense Quote"/>
    <w:basedOn w:val="Normal"/>
    <w:next w:val="Normal"/>
    <w:link w:val="IntenseQuoteChar"/>
    <w:uiPriority w:val="13"/>
    <w:rsid w:val="00527E94"/>
    <w:pPr>
      <w:spacing w:before="120" w:after="120"/>
      <w:ind w:left="862" w:right="862"/>
      <w:jc w:val="center"/>
    </w:pPr>
    <w:rPr>
      <w:i/>
      <w:iCs/>
      <w:color w:val="000000" w:themeColor="text1"/>
    </w:rPr>
  </w:style>
  <w:style w:type="character" w:customStyle="1" w:styleId="IntenseQuoteChar">
    <w:name w:val="Intense Quote Char"/>
    <w:basedOn w:val="DefaultParagraphFont"/>
    <w:link w:val="IntenseQuote"/>
    <w:uiPriority w:val="13"/>
    <w:rsid w:val="00527E94"/>
    <w:rPr>
      <w:rFonts w:ascii="Arial" w:hAnsi="Arial"/>
      <w:i/>
      <w:iCs/>
      <w:color w:val="000000" w:themeColor="text1"/>
      <w:sz w:val="22"/>
      <w:szCs w:val="24"/>
      <w:lang w:eastAsia="en-US"/>
    </w:rPr>
  </w:style>
  <w:style w:type="character" w:styleId="SubtleReference">
    <w:name w:val="Subtle Reference"/>
    <w:basedOn w:val="DefaultParagraphFont"/>
    <w:uiPriority w:val="31"/>
    <w:rsid w:val="00527E94"/>
    <w:rPr>
      <w:rFonts w:ascii="Arial" w:hAnsi="Arial"/>
      <w:b w:val="0"/>
      <w:i w:val="0"/>
      <w:caps/>
      <w:smallCaps w:val="0"/>
      <w:color w:val="000000" w:themeColor="text1"/>
      <w:sz w:val="20"/>
    </w:rPr>
  </w:style>
  <w:style w:type="character" w:styleId="IntenseReference">
    <w:name w:val="Intense Reference"/>
    <w:basedOn w:val="DefaultParagraphFont"/>
    <w:uiPriority w:val="32"/>
    <w:rsid w:val="00527E94"/>
    <w:rPr>
      <w:rFonts w:ascii="Arial Bold" w:hAnsi="Arial Bold"/>
      <w:b/>
      <w:bCs/>
      <w:i w:val="0"/>
      <w:caps/>
      <w:smallCaps w:val="0"/>
      <w:color w:val="000000" w:themeColor="text1"/>
      <w:spacing w:val="5"/>
      <w:sz w:val="22"/>
    </w:rPr>
  </w:style>
  <w:style w:type="character" w:styleId="BookTitle">
    <w:name w:val="Book Title"/>
    <w:basedOn w:val="DefaultParagraphFont"/>
    <w:uiPriority w:val="33"/>
    <w:rsid w:val="009B76D1"/>
    <w:rPr>
      <w:rFonts w:ascii="Arial Bold" w:hAnsi="Arial Bold"/>
      <w:b/>
      <w:bCs/>
      <w:i/>
      <w:iCs/>
      <w:color w:val="0D0D0D" w:themeColor="text1" w:themeTint="F2"/>
      <w:spacing w:val="0"/>
    </w:rPr>
  </w:style>
  <w:style w:type="paragraph" w:styleId="ListParagraph">
    <w:name w:val="List Paragraph"/>
    <w:basedOn w:val="Normal"/>
    <w:uiPriority w:val="34"/>
    <w:rsid w:val="009B76D1"/>
    <w:pPr>
      <w:ind w:left="720"/>
      <w:contextualSpacing/>
    </w:pPr>
  </w:style>
  <w:style w:type="character" w:customStyle="1" w:styleId="Heading9Char">
    <w:name w:val="Heading 9 Char"/>
    <w:basedOn w:val="DefaultParagraphFont"/>
    <w:link w:val="Heading9"/>
    <w:uiPriority w:val="22"/>
    <w:rsid w:val="00527E94"/>
    <w:rPr>
      <w:rFonts w:asciiTheme="majorHAnsi" w:eastAsiaTheme="majorEastAsia" w:hAnsiTheme="majorHAnsi" w:cstheme="majorBidi"/>
      <w:i/>
      <w:iCs/>
      <w:color w:val="272727" w:themeColor="text1" w:themeTint="D8"/>
      <w:sz w:val="21"/>
      <w:szCs w:val="21"/>
      <w:lang w:eastAsia="en-US"/>
    </w:rPr>
  </w:style>
  <w:style w:type="paragraph" w:customStyle="1" w:styleId="Bullets">
    <w:name w:val="Bullets"/>
    <w:basedOn w:val="Normal"/>
    <w:uiPriority w:val="1"/>
    <w:qFormat/>
    <w:rsid w:val="009B76D1"/>
  </w:style>
  <w:style w:type="character" w:styleId="PageNumber">
    <w:name w:val="page number"/>
    <w:basedOn w:val="DefaultParagraphFont"/>
    <w:uiPriority w:val="99"/>
    <w:semiHidden/>
    <w:unhideWhenUsed/>
    <w:rsid w:val="00D82A5E"/>
    <w:rPr>
      <w:color w:val="0D0D0D" w:themeColor="text1" w:themeTint="F2"/>
    </w:rPr>
  </w:style>
  <w:style w:type="character" w:styleId="Hyperlink">
    <w:name w:val="Hyperlink"/>
    <w:basedOn w:val="DefaultParagraphFont"/>
    <w:uiPriority w:val="99"/>
    <w:semiHidden/>
    <w:unhideWhenUsed/>
    <w:rsid w:val="00D82A5E"/>
    <w:rPr>
      <w:color w:val="56831D"/>
      <w:u w:val="single"/>
    </w:rPr>
  </w:style>
  <w:style w:type="character" w:styleId="FollowedHyperlink">
    <w:name w:val="FollowedHyperlink"/>
    <w:basedOn w:val="DefaultParagraphFont"/>
    <w:uiPriority w:val="99"/>
    <w:semiHidden/>
    <w:unhideWhenUsed/>
    <w:rsid w:val="00D82A5E"/>
    <w:rPr>
      <w:color w:val="000000" w:themeColor="text1"/>
      <w:u w:val="single"/>
    </w:rPr>
  </w:style>
  <w:style w:type="paragraph" w:styleId="TOCHeading">
    <w:name w:val="TOC Heading"/>
    <w:basedOn w:val="Heading1"/>
    <w:next w:val="Normal"/>
    <w:uiPriority w:val="39"/>
    <w:semiHidden/>
    <w:unhideWhenUsed/>
    <w:qFormat/>
    <w:rsid w:val="00D82A5E"/>
    <w:pPr>
      <w:spacing w:after="0"/>
      <w:outlineLvl w:val="9"/>
    </w:pPr>
    <w:rPr>
      <w:rFonts w:asciiTheme="majorHAnsi" w:hAnsiTheme="majorHAnsi"/>
      <w:b w:val="0"/>
      <w:color w:val="56831D"/>
      <w:sz w:val="32"/>
    </w:rPr>
  </w:style>
  <w:style w:type="paragraph" w:styleId="BlockText">
    <w:name w:val="Block Text"/>
    <w:basedOn w:val="Normal"/>
    <w:uiPriority w:val="99"/>
    <w:semiHidden/>
    <w:unhideWhenUsed/>
    <w:rsid w:val="00D82A5E"/>
    <w:pPr>
      <w:pBdr>
        <w:top w:val="single" w:sz="2" w:space="10" w:color="56831D"/>
        <w:left w:val="single" w:sz="2" w:space="10" w:color="56831D"/>
        <w:bottom w:val="single" w:sz="2" w:space="10" w:color="56831D"/>
        <w:right w:val="single" w:sz="2" w:space="10" w:color="56831D"/>
      </w:pBdr>
      <w:ind w:left="1152" w:right="1152"/>
    </w:pPr>
    <w:rPr>
      <w:rFonts w:asciiTheme="minorHAnsi" w:eastAsiaTheme="minorEastAsia" w:hAnsiTheme="minorHAnsi" w:cstheme="minorBidi"/>
      <w:i/>
      <w:iCs/>
      <w:color w:val="56831D"/>
    </w:rPr>
  </w:style>
  <w:style w:type="character" w:styleId="Hashtag">
    <w:name w:val="Hashtag"/>
    <w:basedOn w:val="DefaultParagraphFont"/>
    <w:uiPriority w:val="99"/>
    <w:semiHidden/>
    <w:unhideWhenUsed/>
    <w:rsid w:val="00D82A5E"/>
    <w:rPr>
      <w:color w:val="56831D"/>
      <w:shd w:val="clear" w:color="auto" w:fill="E1DFDD"/>
    </w:rPr>
  </w:style>
  <w:style w:type="character" w:styleId="Mention">
    <w:name w:val="Mention"/>
    <w:basedOn w:val="DefaultParagraphFont"/>
    <w:uiPriority w:val="99"/>
    <w:semiHidden/>
    <w:unhideWhenUsed/>
    <w:rsid w:val="00D82A5E"/>
    <w:rPr>
      <w:color w:val="56831D"/>
      <w:shd w:val="clear" w:color="auto" w:fill="E1DFDD"/>
    </w:rPr>
  </w:style>
  <w:style w:type="character" w:styleId="UnresolvedMention">
    <w:name w:val="Unresolved Mention"/>
    <w:basedOn w:val="DefaultParagraphFont"/>
    <w:uiPriority w:val="99"/>
    <w:semiHidden/>
    <w:unhideWhenUsed/>
    <w:rsid w:val="00D82A5E"/>
    <w:rPr>
      <w:color w:val="56831D"/>
      <w:shd w:val="clear" w:color="auto" w:fill="E1DFDD"/>
    </w:rPr>
  </w:style>
  <w:style w:type="character" w:styleId="SmartLink">
    <w:name w:val="Smart Link"/>
    <w:basedOn w:val="DefaultParagraphFont"/>
    <w:uiPriority w:val="99"/>
    <w:semiHidden/>
    <w:unhideWhenUsed/>
    <w:rsid w:val="00D82A5E"/>
    <w:rPr>
      <w:color w:val="000000" w:themeColor="text1"/>
      <w:u w:val="single"/>
      <w:shd w:val="clear" w:color="auto" w:fill="E1DFDD"/>
    </w:rPr>
  </w:style>
  <w:style w:type="character" w:styleId="SmartHyperlink">
    <w:name w:val="Smart Hyperlink"/>
    <w:basedOn w:val="DefaultParagraphFont"/>
    <w:uiPriority w:val="99"/>
    <w:semiHidden/>
    <w:unhideWhenUsed/>
    <w:rsid w:val="00D82A5E"/>
    <w:rPr>
      <w:color w:val="000000" w:themeColor="text1"/>
      <w:u w:val="dotted"/>
    </w:rPr>
  </w:style>
  <w:style w:type="paragraph" w:styleId="Signature">
    <w:name w:val="Signature"/>
    <w:basedOn w:val="Normal"/>
    <w:link w:val="SignatureChar"/>
    <w:uiPriority w:val="99"/>
    <w:semiHidden/>
    <w:unhideWhenUsed/>
    <w:rsid w:val="00D82A5E"/>
    <w:pPr>
      <w:spacing w:line="240" w:lineRule="auto"/>
      <w:ind w:left="4252"/>
    </w:pPr>
    <w:rPr>
      <w:color w:val="000000" w:themeColor="text1"/>
    </w:rPr>
  </w:style>
  <w:style w:type="character" w:customStyle="1" w:styleId="SignatureChar">
    <w:name w:val="Signature Char"/>
    <w:basedOn w:val="DefaultParagraphFont"/>
    <w:link w:val="Signature"/>
    <w:uiPriority w:val="99"/>
    <w:semiHidden/>
    <w:rsid w:val="00D82A5E"/>
    <w:rPr>
      <w:rFonts w:ascii="Arial" w:hAnsi="Arial"/>
      <w:color w:val="000000" w:themeColor="text1"/>
      <w:sz w:val="22"/>
      <w:szCs w:val="24"/>
      <w:lang w:eastAsia="en-US"/>
    </w:rPr>
  </w:style>
  <w:style w:type="paragraph" w:styleId="Salutation">
    <w:name w:val="Salutation"/>
    <w:basedOn w:val="Normal"/>
    <w:next w:val="Normal"/>
    <w:link w:val="SalutationChar"/>
    <w:uiPriority w:val="99"/>
    <w:semiHidden/>
    <w:unhideWhenUsed/>
    <w:rsid w:val="00D82A5E"/>
    <w:rPr>
      <w:color w:val="000000" w:themeColor="text1"/>
    </w:rPr>
  </w:style>
  <w:style w:type="character" w:customStyle="1" w:styleId="SalutationChar">
    <w:name w:val="Salutation Char"/>
    <w:basedOn w:val="DefaultParagraphFont"/>
    <w:link w:val="Salutation"/>
    <w:uiPriority w:val="99"/>
    <w:semiHidden/>
    <w:rsid w:val="00D82A5E"/>
    <w:rPr>
      <w:rFonts w:ascii="Arial" w:hAnsi="Arial"/>
      <w:color w:val="000000" w:themeColor="text1"/>
      <w:sz w:val="22"/>
      <w:szCs w:val="24"/>
      <w:lang w:eastAsia="en-US"/>
    </w:rPr>
  </w:style>
  <w:style w:type="paragraph" w:styleId="PlainText">
    <w:name w:val="Plain Text"/>
    <w:basedOn w:val="Normal"/>
    <w:link w:val="PlainTextChar"/>
    <w:uiPriority w:val="99"/>
    <w:semiHidden/>
    <w:unhideWhenUsed/>
    <w:rsid w:val="00D82A5E"/>
    <w:pPr>
      <w:spacing w:line="240" w:lineRule="auto"/>
    </w:pPr>
    <w:rPr>
      <w:rFonts w:ascii="Consolas" w:hAnsi="Consolas" w:cs="Consolas"/>
      <w:color w:val="000000" w:themeColor="text1"/>
      <w:sz w:val="21"/>
      <w:szCs w:val="21"/>
    </w:rPr>
  </w:style>
  <w:style w:type="character" w:customStyle="1" w:styleId="PlainTextChar">
    <w:name w:val="Plain Text Char"/>
    <w:basedOn w:val="DefaultParagraphFont"/>
    <w:link w:val="PlainText"/>
    <w:uiPriority w:val="99"/>
    <w:semiHidden/>
    <w:rsid w:val="00D82A5E"/>
    <w:rPr>
      <w:rFonts w:ascii="Consolas" w:hAnsi="Consolas" w:cs="Consolas"/>
      <w:color w:val="000000" w:themeColor="text1"/>
      <w:sz w:val="21"/>
      <w:szCs w:val="21"/>
      <w:lang w:eastAsia="en-US"/>
    </w:rPr>
  </w:style>
  <w:style w:type="character" w:styleId="PlaceholderText">
    <w:name w:val="Placeholder Text"/>
    <w:basedOn w:val="DefaultParagraphFont"/>
    <w:uiPriority w:val="99"/>
    <w:semiHidden/>
    <w:rsid w:val="00D82A5E"/>
    <w:rPr>
      <w:color w:val="0D0D0D" w:themeColor="text1" w:themeTint="F2"/>
    </w:rPr>
  </w:style>
  <w:style w:type="paragraph" w:styleId="MacroText">
    <w:name w:val="macro"/>
    <w:link w:val="MacroTextChar"/>
    <w:uiPriority w:val="99"/>
    <w:semiHidden/>
    <w:unhideWhenUsed/>
    <w:rsid w:val="00D82A5E"/>
    <w:pPr>
      <w:tabs>
        <w:tab w:val="left" w:pos="480"/>
        <w:tab w:val="left" w:pos="960"/>
        <w:tab w:val="left" w:pos="1440"/>
        <w:tab w:val="left" w:pos="1920"/>
        <w:tab w:val="left" w:pos="2400"/>
        <w:tab w:val="left" w:pos="2880"/>
        <w:tab w:val="left" w:pos="3360"/>
        <w:tab w:val="left" w:pos="3840"/>
        <w:tab w:val="left" w:pos="4320"/>
      </w:tabs>
      <w:spacing w:line="264" w:lineRule="auto"/>
      <w:ind w:left="-425"/>
    </w:pPr>
    <w:rPr>
      <w:rFonts w:ascii="Consolas" w:hAnsi="Consolas" w:cs="Consolas"/>
      <w:color w:val="0D0D0D" w:themeColor="text1" w:themeTint="F2"/>
      <w:lang w:eastAsia="en-US"/>
    </w:rPr>
  </w:style>
  <w:style w:type="character" w:customStyle="1" w:styleId="MacroTextChar">
    <w:name w:val="Macro Text Char"/>
    <w:basedOn w:val="DefaultParagraphFont"/>
    <w:link w:val="MacroText"/>
    <w:uiPriority w:val="99"/>
    <w:semiHidden/>
    <w:rsid w:val="00D82A5E"/>
    <w:rPr>
      <w:rFonts w:ascii="Consolas" w:hAnsi="Consolas" w:cs="Consolas"/>
      <w:color w:val="0D0D0D" w:themeColor="text1" w:themeTint="F2"/>
      <w:lang w:eastAsia="en-US"/>
    </w:rPr>
  </w:style>
  <w:style w:type="paragraph" w:styleId="TOAHeading">
    <w:name w:val="toa heading"/>
    <w:basedOn w:val="Normal"/>
    <w:next w:val="Normal"/>
    <w:uiPriority w:val="99"/>
    <w:semiHidden/>
    <w:unhideWhenUsed/>
    <w:rsid w:val="00D82A5E"/>
    <w:pPr>
      <w:spacing w:before="120"/>
    </w:pPr>
    <w:rPr>
      <w:rFonts w:asciiTheme="majorHAnsi" w:eastAsiaTheme="majorEastAsia" w:hAnsiTheme="majorHAnsi" w:cstheme="majorBidi"/>
      <w:b/>
      <w:bCs/>
      <w:sz w:val="24"/>
    </w:rPr>
  </w:style>
  <w:style w:type="paragraph" w:styleId="TableofFigures">
    <w:name w:val="table of figures"/>
    <w:basedOn w:val="Normal"/>
    <w:next w:val="Normal"/>
    <w:uiPriority w:val="99"/>
    <w:semiHidden/>
    <w:unhideWhenUsed/>
    <w:rsid w:val="00D82A5E"/>
    <w:pPr>
      <w:ind w:left="0"/>
    </w:pPr>
  </w:style>
  <w:style w:type="paragraph" w:styleId="NoteHeading">
    <w:name w:val="Note Heading"/>
    <w:basedOn w:val="Normal"/>
    <w:next w:val="Normal"/>
    <w:link w:val="NoteHeadingChar"/>
    <w:uiPriority w:val="99"/>
    <w:semiHidden/>
    <w:unhideWhenUsed/>
    <w:rsid w:val="00D82A5E"/>
    <w:pPr>
      <w:spacing w:line="240" w:lineRule="auto"/>
    </w:pPr>
  </w:style>
  <w:style w:type="character" w:customStyle="1" w:styleId="NoteHeadingChar">
    <w:name w:val="Note Heading Char"/>
    <w:basedOn w:val="DefaultParagraphFont"/>
    <w:link w:val="NoteHeading"/>
    <w:uiPriority w:val="99"/>
    <w:semiHidden/>
    <w:rsid w:val="00D82A5E"/>
    <w:rPr>
      <w:rFonts w:ascii="Arial" w:hAnsi="Arial"/>
      <w:color w:val="0D0D0D" w:themeColor="text1" w:themeTint="F2"/>
      <w:sz w:val="22"/>
      <w:szCs w:val="24"/>
      <w:lang w:eastAsia="en-US"/>
    </w:rPr>
  </w:style>
  <w:style w:type="paragraph" w:styleId="NormalIndent">
    <w:name w:val="Normal Indent"/>
    <w:basedOn w:val="Normal"/>
    <w:uiPriority w:val="99"/>
    <w:semiHidden/>
    <w:unhideWhenUsed/>
    <w:rsid w:val="00D82A5E"/>
    <w:pPr>
      <w:ind w:left="720"/>
    </w:pPr>
  </w:style>
  <w:style w:type="paragraph" w:styleId="ListNumber5">
    <w:name w:val="List Number 5"/>
    <w:basedOn w:val="Normal"/>
    <w:uiPriority w:val="99"/>
    <w:semiHidden/>
    <w:unhideWhenUsed/>
    <w:rsid w:val="00D82A5E"/>
    <w:pPr>
      <w:numPr>
        <w:numId w:val="7"/>
      </w:numPr>
      <w:contextualSpacing/>
    </w:pPr>
  </w:style>
  <w:style w:type="paragraph" w:styleId="ListNumber4">
    <w:name w:val="List Number 4"/>
    <w:basedOn w:val="Normal"/>
    <w:uiPriority w:val="99"/>
    <w:semiHidden/>
    <w:unhideWhenUsed/>
    <w:rsid w:val="00D82A5E"/>
    <w:pPr>
      <w:numPr>
        <w:numId w:val="8"/>
      </w:numPr>
      <w:contextualSpacing/>
    </w:pPr>
  </w:style>
  <w:style w:type="paragraph" w:styleId="ListNumber3">
    <w:name w:val="List Number 3"/>
    <w:basedOn w:val="Normal"/>
    <w:uiPriority w:val="99"/>
    <w:semiHidden/>
    <w:unhideWhenUsed/>
    <w:rsid w:val="00D82A5E"/>
    <w:pPr>
      <w:numPr>
        <w:numId w:val="9"/>
      </w:numPr>
      <w:contextualSpacing/>
    </w:pPr>
  </w:style>
  <w:style w:type="paragraph" w:styleId="ListNumber2">
    <w:name w:val="List Number 2"/>
    <w:basedOn w:val="Normal"/>
    <w:uiPriority w:val="99"/>
    <w:semiHidden/>
    <w:unhideWhenUsed/>
    <w:rsid w:val="00D82A5E"/>
    <w:pPr>
      <w:numPr>
        <w:numId w:val="10"/>
      </w:numPr>
      <w:contextualSpacing/>
    </w:pPr>
  </w:style>
  <w:style w:type="paragraph" w:styleId="ListNumber">
    <w:name w:val="List Number"/>
    <w:basedOn w:val="Normal"/>
    <w:uiPriority w:val="99"/>
    <w:semiHidden/>
    <w:unhideWhenUsed/>
    <w:rsid w:val="00D82A5E"/>
    <w:pPr>
      <w:numPr>
        <w:numId w:val="11"/>
      </w:numPr>
      <w:contextualSpacing/>
    </w:pPr>
  </w:style>
  <w:style w:type="paragraph" w:styleId="ListContinue5">
    <w:name w:val="List Continue 5"/>
    <w:basedOn w:val="Normal"/>
    <w:uiPriority w:val="99"/>
    <w:semiHidden/>
    <w:unhideWhenUsed/>
    <w:rsid w:val="00D82A5E"/>
    <w:pPr>
      <w:spacing w:after="120"/>
      <w:ind w:left="1415"/>
      <w:contextualSpacing/>
    </w:pPr>
  </w:style>
  <w:style w:type="paragraph" w:styleId="ListContinue4">
    <w:name w:val="List Continue 4"/>
    <w:basedOn w:val="Normal"/>
    <w:uiPriority w:val="99"/>
    <w:semiHidden/>
    <w:unhideWhenUsed/>
    <w:rsid w:val="00D82A5E"/>
    <w:pPr>
      <w:spacing w:after="120"/>
      <w:ind w:left="1132"/>
      <w:contextualSpacing/>
    </w:pPr>
  </w:style>
  <w:style w:type="paragraph" w:styleId="ListContinue3">
    <w:name w:val="List Continue 3"/>
    <w:basedOn w:val="Normal"/>
    <w:uiPriority w:val="99"/>
    <w:semiHidden/>
    <w:unhideWhenUsed/>
    <w:rsid w:val="00D82A5E"/>
    <w:pPr>
      <w:spacing w:after="120"/>
      <w:ind w:left="849"/>
      <w:contextualSpacing/>
    </w:pPr>
  </w:style>
  <w:style w:type="paragraph" w:styleId="ListContinue2">
    <w:name w:val="List Continue 2"/>
    <w:basedOn w:val="Normal"/>
    <w:uiPriority w:val="99"/>
    <w:semiHidden/>
    <w:unhideWhenUsed/>
    <w:rsid w:val="00D82A5E"/>
    <w:pPr>
      <w:spacing w:after="120"/>
      <w:ind w:left="566"/>
      <w:contextualSpacing/>
    </w:pPr>
  </w:style>
  <w:style w:type="paragraph" w:styleId="ListContinue">
    <w:name w:val="List Continue"/>
    <w:basedOn w:val="Normal"/>
    <w:uiPriority w:val="99"/>
    <w:semiHidden/>
    <w:unhideWhenUsed/>
    <w:rsid w:val="00D82A5E"/>
    <w:pPr>
      <w:spacing w:after="120"/>
      <w:ind w:left="283"/>
      <w:contextualSpacing/>
    </w:pPr>
  </w:style>
  <w:style w:type="paragraph" w:styleId="ListBullet5">
    <w:name w:val="List Bullet 5"/>
    <w:basedOn w:val="Normal"/>
    <w:uiPriority w:val="99"/>
    <w:semiHidden/>
    <w:unhideWhenUsed/>
    <w:rsid w:val="00D82A5E"/>
    <w:pPr>
      <w:numPr>
        <w:numId w:val="12"/>
      </w:numPr>
      <w:contextualSpacing/>
    </w:pPr>
  </w:style>
  <w:style w:type="paragraph" w:styleId="ListBullet4">
    <w:name w:val="List Bullet 4"/>
    <w:basedOn w:val="Normal"/>
    <w:uiPriority w:val="99"/>
    <w:semiHidden/>
    <w:unhideWhenUsed/>
    <w:rsid w:val="00D82A5E"/>
    <w:pPr>
      <w:numPr>
        <w:numId w:val="13"/>
      </w:numPr>
      <w:contextualSpacing/>
    </w:pPr>
  </w:style>
  <w:style w:type="paragraph" w:styleId="ListBullet3">
    <w:name w:val="List Bullet 3"/>
    <w:basedOn w:val="Normal"/>
    <w:uiPriority w:val="99"/>
    <w:semiHidden/>
    <w:unhideWhenUsed/>
    <w:rsid w:val="00D82A5E"/>
    <w:pPr>
      <w:numPr>
        <w:numId w:val="14"/>
      </w:numPr>
      <w:contextualSpacing/>
    </w:pPr>
  </w:style>
  <w:style w:type="paragraph" w:styleId="ListBullet2">
    <w:name w:val="List Bullet 2"/>
    <w:basedOn w:val="Normal"/>
    <w:uiPriority w:val="99"/>
    <w:semiHidden/>
    <w:unhideWhenUsed/>
    <w:rsid w:val="00D82A5E"/>
    <w:pPr>
      <w:numPr>
        <w:numId w:val="15"/>
      </w:numPr>
      <w:contextualSpacing/>
    </w:pPr>
  </w:style>
  <w:style w:type="paragraph" w:styleId="ListBullet">
    <w:name w:val="List Bullet"/>
    <w:basedOn w:val="Normal"/>
    <w:uiPriority w:val="99"/>
    <w:semiHidden/>
    <w:unhideWhenUsed/>
    <w:rsid w:val="00D82A5E"/>
    <w:pPr>
      <w:numPr>
        <w:numId w:val="16"/>
      </w:numPr>
      <w:contextualSpacing/>
    </w:pPr>
  </w:style>
  <w:style w:type="paragraph" w:styleId="List5">
    <w:name w:val="List 5"/>
    <w:basedOn w:val="Normal"/>
    <w:uiPriority w:val="99"/>
    <w:semiHidden/>
    <w:unhideWhenUsed/>
    <w:rsid w:val="00D82A5E"/>
    <w:pPr>
      <w:ind w:left="1415" w:hanging="283"/>
      <w:contextualSpacing/>
    </w:pPr>
  </w:style>
  <w:style w:type="paragraph" w:styleId="List4">
    <w:name w:val="List 4"/>
    <w:basedOn w:val="Normal"/>
    <w:uiPriority w:val="99"/>
    <w:semiHidden/>
    <w:unhideWhenUsed/>
    <w:rsid w:val="00D82A5E"/>
    <w:pPr>
      <w:ind w:left="1132" w:hanging="283"/>
      <w:contextualSpacing/>
    </w:pPr>
  </w:style>
  <w:style w:type="paragraph" w:styleId="List3">
    <w:name w:val="List 3"/>
    <w:basedOn w:val="Normal"/>
    <w:uiPriority w:val="99"/>
    <w:semiHidden/>
    <w:unhideWhenUsed/>
    <w:rsid w:val="00D82A5E"/>
    <w:pPr>
      <w:ind w:left="849" w:hanging="283"/>
      <w:contextualSpacing/>
    </w:pPr>
  </w:style>
  <w:style w:type="paragraph" w:styleId="List2">
    <w:name w:val="List 2"/>
    <w:basedOn w:val="Normal"/>
    <w:uiPriority w:val="99"/>
    <w:semiHidden/>
    <w:unhideWhenUsed/>
    <w:rsid w:val="00D82A5E"/>
    <w:pPr>
      <w:ind w:left="566" w:hanging="283"/>
      <w:contextualSpacing/>
    </w:pPr>
  </w:style>
  <w:style w:type="paragraph" w:styleId="List">
    <w:name w:val="List"/>
    <w:basedOn w:val="Normal"/>
    <w:uiPriority w:val="99"/>
    <w:semiHidden/>
    <w:unhideWhenUsed/>
    <w:rsid w:val="00D82A5E"/>
    <w:pPr>
      <w:ind w:left="283" w:hanging="283"/>
      <w:contextualSpacing/>
    </w:pPr>
  </w:style>
  <w:style w:type="character" w:styleId="LineNumber">
    <w:name w:val="line number"/>
    <w:basedOn w:val="DefaultParagraphFont"/>
    <w:uiPriority w:val="99"/>
    <w:semiHidden/>
    <w:unhideWhenUsed/>
    <w:rsid w:val="009B76D1"/>
    <w:rPr>
      <w:color w:val="0D0D0D" w:themeColor="text1" w:themeTint="F2"/>
    </w:rPr>
  </w:style>
  <w:style w:type="paragraph" w:styleId="Index1">
    <w:name w:val="index 1"/>
    <w:basedOn w:val="Normal"/>
    <w:next w:val="Normal"/>
    <w:autoRedefine/>
    <w:uiPriority w:val="99"/>
    <w:semiHidden/>
    <w:unhideWhenUsed/>
    <w:rsid w:val="009B76D1"/>
    <w:pPr>
      <w:spacing w:line="240" w:lineRule="auto"/>
      <w:ind w:left="220" w:hanging="220"/>
    </w:pPr>
  </w:style>
  <w:style w:type="paragraph" w:styleId="IndexHeading">
    <w:name w:val="index heading"/>
    <w:basedOn w:val="Normal"/>
    <w:next w:val="Index1"/>
    <w:uiPriority w:val="99"/>
    <w:semiHidden/>
    <w:unhideWhenUsed/>
    <w:rsid w:val="009B76D1"/>
    <w:rPr>
      <w:rFonts w:asciiTheme="majorHAnsi" w:eastAsiaTheme="majorEastAsia" w:hAnsiTheme="majorHAnsi" w:cstheme="majorBidi"/>
      <w:b/>
      <w:bCs/>
    </w:rPr>
  </w:style>
  <w:style w:type="paragraph" w:styleId="Index9">
    <w:name w:val="index 9"/>
    <w:basedOn w:val="Normal"/>
    <w:next w:val="Normal"/>
    <w:autoRedefine/>
    <w:uiPriority w:val="99"/>
    <w:semiHidden/>
    <w:unhideWhenUsed/>
    <w:rsid w:val="009B76D1"/>
    <w:pPr>
      <w:spacing w:line="240" w:lineRule="auto"/>
      <w:ind w:left="1980" w:hanging="220"/>
    </w:pPr>
  </w:style>
  <w:style w:type="paragraph" w:styleId="Index8">
    <w:name w:val="index 8"/>
    <w:basedOn w:val="Normal"/>
    <w:next w:val="Normal"/>
    <w:autoRedefine/>
    <w:uiPriority w:val="99"/>
    <w:semiHidden/>
    <w:unhideWhenUsed/>
    <w:rsid w:val="009B76D1"/>
    <w:pPr>
      <w:spacing w:line="240" w:lineRule="auto"/>
      <w:ind w:left="1760" w:hanging="220"/>
    </w:pPr>
  </w:style>
  <w:style w:type="paragraph" w:styleId="Index7">
    <w:name w:val="index 7"/>
    <w:basedOn w:val="Normal"/>
    <w:next w:val="Normal"/>
    <w:autoRedefine/>
    <w:uiPriority w:val="99"/>
    <w:semiHidden/>
    <w:unhideWhenUsed/>
    <w:rsid w:val="009B76D1"/>
    <w:pPr>
      <w:spacing w:line="240" w:lineRule="auto"/>
      <w:ind w:left="1540" w:hanging="220"/>
    </w:pPr>
  </w:style>
  <w:style w:type="paragraph" w:styleId="Index6">
    <w:name w:val="index 6"/>
    <w:basedOn w:val="Normal"/>
    <w:next w:val="Normal"/>
    <w:autoRedefine/>
    <w:uiPriority w:val="99"/>
    <w:semiHidden/>
    <w:unhideWhenUsed/>
    <w:rsid w:val="009B76D1"/>
    <w:pPr>
      <w:spacing w:line="240" w:lineRule="auto"/>
      <w:ind w:left="1320" w:hanging="220"/>
    </w:pPr>
  </w:style>
  <w:style w:type="paragraph" w:styleId="Index5">
    <w:name w:val="index 5"/>
    <w:basedOn w:val="Normal"/>
    <w:next w:val="Normal"/>
    <w:autoRedefine/>
    <w:uiPriority w:val="99"/>
    <w:semiHidden/>
    <w:unhideWhenUsed/>
    <w:rsid w:val="009B76D1"/>
    <w:pPr>
      <w:spacing w:line="240" w:lineRule="auto"/>
      <w:ind w:left="1100" w:hanging="220"/>
    </w:pPr>
  </w:style>
  <w:style w:type="paragraph" w:styleId="Index4">
    <w:name w:val="index 4"/>
    <w:basedOn w:val="Normal"/>
    <w:next w:val="Normal"/>
    <w:autoRedefine/>
    <w:uiPriority w:val="99"/>
    <w:semiHidden/>
    <w:unhideWhenUsed/>
    <w:rsid w:val="009B76D1"/>
    <w:pPr>
      <w:spacing w:line="240" w:lineRule="auto"/>
      <w:ind w:left="880" w:hanging="220"/>
    </w:pPr>
  </w:style>
  <w:style w:type="paragraph" w:styleId="Index3">
    <w:name w:val="index 3"/>
    <w:basedOn w:val="Normal"/>
    <w:next w:val="Normal"/>
    <w:autoRedefine/>
    <w:uiPriority w:val="99"/>
    <w:semiHidden/>
    <w:unhideWhenUsed/>
    <w:rsid w:val="009B76D1"/>
    <w:pPr>
      <w:spacing w:line="240" w:lineRule="auto"/>
      <w:ind w:left="660" w:hanging="220"/>
    </w:pPr>
  </w:style>
  <w:style w:type="paragraph" w:styleId="Index2">
    <w:name w:val="index 2"/>
    <w:basedOn w:val="Normal"/>
    <w:next w:val="Normal"/>
    <w:autoRedefine/>
    <w:uiPriority w:val="99"/>
    <w:semiHidden/>
    <w:unhideWhenUsed/>
    <w:rsid w:val="009B76D1"/>
    <w:pPr>
      <w:spacing w:line="240" w:lineRule="auto"/>
      <w:ind w:left="440" w:hanging="220"/>
    </w:pPr>
  </w:style>
  <w:style w:type="character" w:styleId="HTMLVariable">
    <w:name w:val="HTML Variable"/>
    <w:basedOn w:val="DefaultParagraphFont"/>
    <w:uiPriority w:val="99"/>
    <w:semiHidden/>
    <w:unhideWhenUsed/>
    <w:rsid w:val="009B76D1"/>
    <w:rPr>
      <w:i/>
      <w:iCs/>
      <w:color w:val="0D0D0D" w:themeColor="text1" w:themeTint="F2"/>
    </w:rPr>
  </w:style>
  <w:style w:type="character" w:styleId="HTMLTypewriter">
    <w:name w:val="HTML Typewriter"/>
    <w:basedOn w:val="DefaultParagraphFont"/>
    <w:uiPriority w:val="99"/>
    <w:semiHidden/>
    <w:unhideWhenUsed/>
    <w:rsid w:val="009B76D1"/>
    <w:rPr>
      <w:rFonts w:ascii="Consolas" w:hAnsi="Consolas" w:cs="Consolas"/>
      <w:color w:val="0D0D0D" w:themeColor="text1" w:themeTint="F2"/>
      <w:sz w:val="20"/>
      <w:szCs w:val="20"/>
    </w:rPr>
  </w:style>
  <w:style w:type="character" w:styleId="HTMLSample">
    <w:name w:val="HTML Sample"/>
    <w:basedOn w:val="DefaultParagraphFont"/>
    <w:uiPriority w:val="99"/>
    <w:semiHidden/>
    <w:unhideWhenUsed/>
    <w:rsid w:val="009B76D1"/>
    <w:rPr>
      <w:rFonts w:ascii="Consolas" w:hAnsi="Consolas" w:cs="Consolas"/>
      <w:color w:val="0D0D0D" w:themeColor="text1" w:themeTint="F2"/>
      <w:sz w:val="24"/>
      <w:szCs w:val="24"/>
    </w:rPr>
  </w:style>
  <w:style w:type="paragraph" w:styleId="HTMLPreformatted">
    <w:name w:val="HTML Preformatted"/>
    <w:basedOn w:val="Normal"/>
    <w:link w:val="HTMLPreformattedChar"/>
    <w:uiPriority w:val="99"/>
    <w:semiHidden/>
    <w:unhideWhenUsed/>
    <w:rsid w:val="009B76D1"/>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9B76D1"/>
    <w:rPr>
      <w:rFonts w:ascii="Consolas" w:hAnsi="Consolas" w:cs="Consolas"/>
      <w:color w:val="0D0D0D" w:themeColor="text1" w:themeTint="F2"/>
      <w:lang w:eastAsia="en-US"/>
    </w:rPr>
  </w:style>
  <w:style w:type="character" w:styleId="HTMLKeyboard">
    <w:name w:val="HTML Keyboard"/>
    <w:basedOn w:val="DefaultParagraphFont"/>
    <w:uiPriority w:val="99"/>
    <w:semiHidden/>
    <w:unhideWhenUsed/>
    <w:rsid w:val="009B76D1"/>
    <w:rPr>
      <w:rFonts w:ascii="Consolas" w:hAnsi="Consolas" w:cs="Consolas"/>
      <w:color w:val="0D0D0D" w:themeColor="text1" w:themeTint="F2"/>
      <w:sz w:val="20"/>
      <w:szCs w:val="20"/>
    </w:rPr>
  </w:style>
  <w:style w:type="character" w:styleId="HTMLDefinition">
    <w:name w:val="HTML Definition"/>
    <w:basedOn w:val="DefaultParagraphFont"/>
    <w:uiPriority w:val="99"/>
    <w:semiHidden/>
    <w:unhideWhenUsed/>
    <w:rsid w:val="009B76D1"/>
    <w:rPr>
      <w:i/>
      <w:iCs/>
      <w:color w:val="0D0D0D" w:themeColor="text1" w:themeTint="F2"/>
    </w:rPr>
  </w:style>
  <w:style w:type="character" w:styleId="HTMLCode">
    <w:name w:val="HTML Code"/>
    <w:basedOn w:val="DefaultParagraphFont"/>
    <w:uiPriority w:val="99"/>
    <w:semiHidden/>
    <w:unhideWhenUsed/>
    <w:rsid w:val="009B76D1"/>
    <w:rPr>
      <w:rFonts w:ascii="Consolas" w:hAnsi="Consolas" w:cs="Consolas"/>
      <w:color w:val="0D0D0D" w:themeColor="text1" w:themeTint="F2"/>
      <w:sz w:val="20"/>
      <w:szCs w:val="20"/>
    </w:rPr>
  </w:style>
  <w:style w:type="character" w:styleId="HTMLCite">
    <w:name w:val="HTML Cite"/>
    <w:basedOn w:val="DefaultParagraphFont"/>
    <w:uiPriority w:val="99"/>
    <w:semiHidden/>
    <w:unhideWhenUsed/>
    <w:rsid w:val="009B76D1"/>
    <w:rPr>
      <w:i/>
      <w:iCs/>
      <w:color w:val="0D0D0D" w:themeColor="text1" w:themeTint="F2"/>
    </w:rPr>
  </w:style>
  <w:style w:type="paragraph" w:styleId="HTMLAddress">
    <w:name w:val="HTML Address"/>
    <w:basedOn w:val="Normal"/>
    <w:link w:val="HTMLAddressChar"/>
    <w:uiPriority w:val="99"/>
    <w:semiHidden/>
    <w:unhideWhenUsed/>
    <w:rsid w:val="009B76D1"/>
    <w:pPr>
      <w:spacing w:line="240" w:lineRule="auto"/>
    </w:pPr>
    <w:rPr>
      <w:i/>
      <w:iCs/>
    </w:rPr>
  </w:style>
  <w:style w:type="character" w:customStyle="1" w:styleId="HTMLAddressChar">
    <w:name w:val="HTML Address Char"/>
    <w:basedOn w:val="DefaultParagraphFont"/>
    <w:link w:val="HTMLAddress"/>
    <w:uiPriority w:val="99"/>
    <w:semiHidden/>
    <w:rsid w:val="009B76D1"/>
    <w:rPr>
      <w:rFonts w:ascii="Arial" w:hAnsi="Arial"/>
      <w:i/>
      <w:iCs/>
      <w:color w:val="0D0D0D" w:themeColor="text1" w:themeTint="F2"/>
      <w:sz w:val="22"/>
      <w:szCs w:val="24"/>
      <w:lang w:eastAsia="en-US"/>
    </w:rPr>
  </w:style>
  <w:style w:type="character" w:styleId="HTMLAcronym">
    <w:name w:val="HTML Acronym"/>
    <w:basedOn w:val="DefaultParagraphFont"/>
    <w:uiPriority w:val="99"/>
    <w:semiHidden/>
    <w:unhideWhenUsed/>
    <w:rsid w:val="009B76D1"/>
    <w:rPr>
      <w:color w:val="0D0D0D" w:themeColor="text1" w:themeTint="F2"/>
    </w:rPr>
  </w:style>
  <w:style w:type="paragraph" w:styleId="FootnoteText">
    <w:name w:val="footnote text"/>
    <w:basedOn w:val="Normal"/>
    <w:link w:val="FootnoteTextChar"/>
    <w:uiPriority w:val="99"/>
    <w:semiHidden/>
    <w:unhideWhenUsed/>
    <w:rsid w:val="009B76D1"/>
    <w:pPr>
      <w:spacing w:line="240" w:lineRule="auto"/>
    </w:pPr>
    <w:rPr>
      <w:sz w:val="20"/>
      <w:szCs w:val="20"/>
    </w:rPr>
  </w:style>
  <w:style w:type="character" w:customStyle="1" w:styleId="FootnoteTextChar">
    <w:name w:val="Footnote Text Char"/>
    <w:basedOn w:val="DefaultParagraphFont"/>
    <w:link w:val="FootnoteText"/>
    <w:uiPriority w:val="99"/>
    <w:semiHidden/>
    <w:rsid w:val="009B76D1"/>
    <w:rPr>
      <w:rFonts w:ascii="Arial" w:hAnsi="Arial"/>
      <w:color w:val="0D0D0D" w:themeColor="text1" w:themeTint="F2"/>
      <w:lang w:eastAsia="en-US"/>
    </w:rPr>
  </w:style>
  <w:style w:type="character" w:styleId="FootnoteReference">
    <w:name w:val="footnote reference"/>
    <w:basedOn w:val="DefaultParagraphFont"/>
    <w:uiPriority w:val="99"/>
    <w:semiHidden/>
    <w:unhideWhenUsed/>
    <w:rsid w:val="009B76D1"/>
    <w:rPr>
      <w:color w:val="0D0D0D" w:themeColor="text1" w:themeTint="F2"/>
      <w:vertAlign w:val="superscript"/>
    </w:rPr>
  </w:style>
  <w:style w:type="paragraph" w:styleId="EnvelopeReturn">
    <w:name w:val="envelope return"/>
    <w:basedOn w:val="Normal"/>
    <w:uiPriority w:val="99"/>
    <w:semiHidden/>
    <w:unhideWhenUsed/>
    <w:rsid w:val="009B76D1"/>
    <w:pPr>
      <w:spacing w:line="240" w:lineRule="auto"/>
    </w:pPr>
    <w:rPr>
      <w:rFonts w:asciiTheme="majorHAnsi" w:eastAsiaTheme="majorEastAsia" w:hAnsiTheme="majorHAnsi" w:cstheme="majorBidi"/>
      <w:sz w:val="20"/>
      <w:szCs w:val="20"/>
    </w:rPr>
  </w:style>
  <w:style w:type="paragraph" w:styleId="EnvelopeAddress">
    <w:name w:val="envelope address"/>
    <w:basedOn w:val="Normal"/>
    <w:uiPriority w:val="99"/>
    <w:semiHidden/>
    <w:unhideWhenUsed/>
    <w:rsid w:val="009B76D1"/>
    <w:pPr>
      <w:framePr w:w="7920" w:h="1980" w:hRule="exact" w:hSpace="180" w:wrap="auto" w:hAnchor="page" w:xAlign="center" w:yAlign="bottom"/>
      <w:spacing w:line="240" w:lineRule="auto"/>
      <w:ind w:left="2880"/>
    </w:pPr>
    <w:rPr>
      <w:rFonts w:asciiTheme="majorHAnsi" w:eastAsiaTheme="majorEastAsia" w:hAnsiTheme="majorHAnsi" w:cstheme="majorBidi"/>
      <w:sz w:val="24"/>
    </w:rPr>
  </w:style>
  <w:style w:type="paragraph" w:styleId="EndnoteText">
    <w:name w:val="endnote text"/>
    <w:basedOn w:val="Normal"/>
    <w:link w:val="EndnoteTextChar"/>
    <w:uiPriority w:val="99"/>
    <w:semiHidden/>
    <w:unhideWhenUsed/>
    <w:rsid w:val="009B76D1"/>
    <w:pPr>
      <w:spacing w:line="240" w:lineRule="auto"/>
    </w:pPr>
    <w:rPr>
      <w:sz w:val="20"/>
      <w:szCs w:val="20"/>
    </w:rPr>
  </w:style>
  <w:style w:type="character" w:customStyle="1" w:styleId="EndnoteTextChar">
    <w:name w:val="Endnote Text Char"/>
    <w:basedOn w:val="DefaultParagraphFont"/>
    <w:link w:val="EndnoteText"/>
    <w:uiPriority w:val="99"/>
    <w:semiHidden/>
    <w:rsid w:val="009B76D1"/>
    <w:rPr>
      <w:rFonts w:ascii="Arial" w:hAnsi="Arial"/>
      <w:color w:val="0D0D0D" w:themeColor="text1" w:themeTint="F2"/>
      <w:lang w:eastAsia="en-US"/>
    </w:rPr>
  </w:style>
  <w:style w:type="character" w:styleId="EndnoteReference">
    <w:name w:val="endnote reference"/>
    <w:basedOn w:val="DefaultParagraphFont"/>
    <w:uiPriority w:val="99"/>
    <w:semiHidden/>
    <w:unhideWhenUsed/>
    <w:rsid w:val="009B76D1"/>
    <w:rPr>
      <w:color w:val="0D0D0D" w:themeColor="text1" w:themeTint="F2"/>
      <w:vertAlign w:val="superscript"/>
    </w:rPr>
  </w:style>
  <w:style w:type="paragraph" w:styleId="E-mailSignature">
    <w:name w:val="E-mail Signature"/>
    <w:basedOn w:val="Normal"/>
    <w:link w:val="E-mailSignatureChar"/>
    <w:uiPriority w:val="99"/>
    <w:semiHidden/>
    <w:unhideWhenUsed/>
    <w:rsid w:val="009B76D1"/>
    <w:pPr>
      <w:spacing w:line="240" w:lineRule="auto"/>
    </w:pPr>
  </w:style>
  <w:style w:type="character" w:customStyle="1" w:styleId="E-mailSignatureChar">
    <w:name w:val="E-mail Signature Char"/>
    <w:basedOn w:val="DefaultParagraphFont"/>
    <w:link w:val="E-mailSignature"/>
    <w:uiPriority w:val="99"/>
    <w:semiHidden/>
    <w:rsid w:val="009B76D1"/>
    <w:rPr>
      <w:rFonts w:ascii="Arial" w:hAnsi="Arial"/>
      <w:color w:val="0D0D0D" w:themeColor="text1" w:themeTint="F2"/>
      <w:sz w:val="22"/>
      <w:szCs w:val="24"/>
      <w:lang w:eastAsia="en-US"/>
    </w:rPr>
  </w:style>
  <w:style w:type="paragraph" w:styleId="DocumentMap">
    <w:name w:val="Document Map"/>
    <w:basedOn w:val="Normal"/>
    <w:link w:val="DocumentMapChar"/>
    <w:uiPriority w:val="99"/>
    <w:semiHidden/>
    <w:unhideWhenUsed/>
    <w:rsid w:val="009B76D1"/>
    <w:pPr>
      <w:spacing w:line="240" w:lineRule="auto"/>
    </w:pPr>
    <w:rPr>
      <w:rFonts w:ascii="Helvetica" w:hAnsi="Helvetica"/>
      <w:sz w:val="26"/>
      <w:szCs w:val="26"/>
    </w:rPr>
  </w:style>
  <w:style w:type="character" w:customStyle="1" w:styleId="DocumentMapChar">
    <w:name w:val="Document Map Char"/>
    <w:basedOn w:val="DefaultParagraphFont"/>
    <w:link w:val="DocumentMap"/>
    <w:uiPriority w:val="99"/>
    <w:semiHidden/>
    <w:rsid w:val="009B76D1"/>
    <w:rPr>
      <w:rFonts w:ascii="Helvetica" w:hAnsi="Helvetica"/>
      <w:color w:val="0D0D0D" w:themeColor="text1" w:themeTint="F2"/>
      <w:sz w:val="26"/>
      <w:szCs w:val="26"/>
      <w:lang w:eastAsia="en-US"/>
    </w:rPr>
  </w:style>
  <w:style w:type="paragraph" w:styleId="Date">
    <w:name w:val="Date"/>
    <w:basedOn w:val="Normal"/>
    <w:next w:val="Normal"/>
    <w:link w:val="DateChar"/>
    <w:uiPriority w:val="99"/>
    <w:semiHidden/>
    <w:unhideWhenUsed/>
    <w:rsid w:val="009B76D1"/>
  </w:style>
  <w:style w:type="character" w:customStyle="1" w:styleId="DateChar">
    <w:name w:val="Date Char"/>
    <w:basedOn w:val="DefaultParagraphFont"/>
    <w:link w:val="Date"/>
    <w:uiPriority w:val="99"/>
    <w:semiHidden/>
    <w:rsid w:val="009B76D1"/>
    <w:rPr>
      <w:rFonts w:ascii="Arial" w:hAnsi="Arial"/>
      <w:color w:val="0D0D0D" w:themeColor="text1" w:themeTint="F2"/>
      <w:sz w:val="22"/>
      <w:szCs w:val="24"/>
      <w:lang w:eastAsia="en-US"/>
    </w:rPr>
  </w:style>
  <w:style w:type="paragraph" w:styleId="CommentText">
    <w:name w:val="annotation text"/>
    <w:basedOn w:val="Normal"/>
    <w:link w:val="CommentTextChar"/>
    <w:uiPriority w:val="99"/>
    <w:semiHidden/>
    <w:unhideWhenUsed/>
    <w:rsid w:val="009B76D1"/>
    <w:pPr>
      <w:spacing w:line="240" w:lineRule="auto"/>
    </w:pPr>
    <w:rPr>
      <w:sz w:val="20"/>
      <w:szCs w:val="20"/>
    </w:rPr>
  </w:style>
  <w:style w:type="character" w:customStyle="1" w:styleId="CommentTextChar">
    <w:name w:val="Comment Text Char"/>
    <w:basedOn w:val="DefaultParagraphFont"/>
    <w:link w:val="CommentText"/>
    <w:uiPriority w:val="99"/>
    <w:semiHidden/>
    <w:rsid w:val="009B76D1"/>
    <w:rPr>
      <w:rFonts w:ascii="Arial" w:hAnsi="Arial"/>
      <w:color w:val="0D0D0D" w:themeColor="text1" w:themeTint="F2"/>
      <w:lang w:eastAsia="en-US"/>
    </w:rPr>
  </w:style>
  <w:style w:type="paragraph" w:styleId="CommentSubject">
    <w:name w:val="annotation subject"/>
    <w:basedOn w:val="CommentText"/>
    <w:next w:val="CommentText"/>
    <w:link w:val="CommentSubjectChar"/>
    <w:uiPriority w:val="99"/>
    <w:semiHidden/>
    <w:unhideWhenUsed/>
    <w:rsid w:val="009B76D1"/>
    <w:rPr>
      <w:b/>
      <w:bCs/>
    </w:rPr>
  </w:style>
  <w:style w:type="character" w:customStyle="1" w:styleId="CommentSubjectChar">
    <w:name w:val="Comment Subject Char"/>
    <w:basedOn w:val="CommentTextChar"/>
    <w:link w:val="CommentSubject"/>
    <w:uiPriority w:val="99"/>
    <w:semiHidden/>
    <w:rsid w:val="009B76D1"/>
    <w:rPr>
      <w:rFonts w:ascii="Arial" w:hAnsi="Arial"/>
      <w:b/>
      <w:bCs/>
      <w:color w:val="0D0D0D" w:themeColor="text1" w:themeTint="F2"/>
      <w:lang w:eastAsia="en-US"/>
    </w:rPr>
  </w:style>
  <w:style w:type="character" w:styleId="CommentReference">
    <w:name w:val="annotation reference"/>
    <w:basedOn w:val="DefaultParagraphFont"/>
    <w:uiPriority w:val="99"/>
    <w:semiHidden/>
    <w:unhideWhenUsed/>
    <w:rsid w:val="009B76D1"/>
    <w:rPr>
      <w:color w:val="0D0D0D" w:themeColor="text1" w:themeTint="F2"/>
      <w:sz w:val="16"/>
      <w:szCs w:val="16"/>
    </w:rPr>
  </w:style>
  <w:style w:type="paragraph" w:styleId="Closing">
    <w:name w:val="Closing"/>
    <w:basedOn w:val="Normal"/>
    <w:link w:val="ClosingChar"/>
    <w:uiPriority w:val="99"/>
    <w:semiHidden/>
    <w:unhideWhenUsed/>
    <w:rsid w:val="009B76D1"/>
    <w:pPr>
      <w:spacing w:line="240" w:lineRule="auto"/>
      <w:ind w:left="4252"/>
    </w:pPr>
  </w:style>
  <w:style w:type="character" w:customStyle="1" w:styleId="ClosingChar">
    <w:name w:val="Closing Char"/>
    <w:basedOn w:val="DefaultParagraphFont"/>
    <w:link w:val="Closing"/>
    <w:uiPriority w:val="99"/>
    <w:semiHidden/>
    <w:rsid w:val="009B76D1"/>
    <w:rPr>
      <w:rFonts w:ascii="Arial" w:hAnsi="Arial"/>
      <w:color w:val="0D0D0D" w:themeColor="text1" w:themeTint="F2"/>
      <w:sz w:val="22"/>
      <w:szCs w:val="24"/>
      <w:lang w:eastAsia="en-US"/>
    </w:rPr>
  </w:style>
  <w:style w:type="paragraph" w:styleId="BodyTextIndent3">
    <w:name w:val="Body Text Indent 3"/>
    <w:basedOn w:val="Normal"/>
    <w:link w:val="BodyTextIndent3Char"/>
    <w:uiPriority w:val="99"/>
    <w:semiHidden/>
    <w:unhideWhenUsed/>
    <w:rsid w:val="009B76D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B76D1"/>
    <w:rPr>
      <w:rFonts w:ascii="Arial" w:hAnsi="Arial"/>
      <w:color w:val="0D0D0D" w:themeColor="text1" w:themeTint="F2"/>
      <w:sz w:val="16"/>
      <w:szCs w:val="16"/>
      <w:lang w:eastAsia="en-US"/>
    </w:rPr>
  </w:style>
  <w:style w:type="paragraph" w:styleId="BodyTextIndent2">
    <w:name w:val="Body Text Indent 2"/>
    <w:basedOn w:val="Normal"/>
    <w:link w:val="BodyTextIndent2Char"/>
    <w:uiPriority w:val="99"/>
    <w:semiHidden/>
    <w:unhideWhenUsed/>
    <w:rsid w:val="009B76D1"/>
    <w:pPr>
      <w:spacing w:after="120" w:line="480" w:lineRule="auto"/>
      <w:ind w:left="283"/>
    </w:pPr>
  </w:style>
  <w:style w:type="character" w:customStyle="1" w:styleId="BodyTextIndent2Char">
    <w:name w:val="Body Text Indent 2 Char"/>
    <w:basedOn w:val="DefaultParagraphFont"/>
    <w:link w:val="BodyTextIndent2"/>
    <w:uiPriority w:val="99"/>
    <w:semiHidden/>
    <w:rsid w:val="009B76D1"/>
    <w:rPr>
      <w:rFonts w:ascii="Arial" w:hAnsi="Arial"/>
      <w:color w:val="0D0D0D" w:themeColor="text1" w:themeTint="F2"/>
      <w:sz w:val="22"/>
      <w:szCs w:val="24"/>
      <w:lang w:eastAsia="en-US"/>
    </w:rPr>
  </w:style>
  <w:style w:type="paragraph" w:styleId="BodyTextIndent">
    <w:name w:val="Body Text Indent"/>
    <w:basedOn w:val="Normal"/>
    <w:link w:val="BodyTextIndentChar"/>
    <w:uiPriority w:val="99"/>
    <w:semiHidden/>
    <w:unhideWhenUsed/>
    <w:rsid w:val="009B76D1"/>
    <w:pPr>
      <w:spacing w:after="120"/>
      <w:ind w:left="283"/>
    </w:pPr>
  </w:style>
  <w:style w:type="character" w:customStyle="1" w:styleId="BodyTextIndentChar">
    <w:name w:val="Body Text Indent Char"/>
    <w:basedOn w:val="DefaultParagraphFont"/>
    <w:link w:val="BodyTextIndent"/>
    <w:uiPriority w:val="99"/>
    <w:semiHidden/>
    <w:rsid w:val="009B76D1"/>
    <w:rPr>
      <w:rFonts w:ascii="Arial" w:hAnsi="Arial"/>
      <w:color w:val="0D0D0D" w:themeColor="text1" w:themeTint="F2"/>
      <w:sz w:val="22"/>
      <w:szCs w:val="24"/>
      <w:lang w:eastAsia="en-US"/>
    </w:rPr>
  </w:style>
  <w:style w:type="paragraph" w:styleId="BodyTextFirstIndent2">
    <w:name w:val="Body Text First Indent 2"/>
    <w:basedOn w:val="BodyTextIndent"/>
    <w:link w:val="BodyTextFirstIndent2Char"/>
    <w:uiPriority w:val="99"/>
    <w:semiHidden/>
    <w:unhideWhenUsed/>
    <w:rsid w:val="009B76D1"/>
    <w:pPr>
      <w:spacing w:after="0"/>
      <w:ind w:left="360" w:firstLine="360"/>
    </w:pPr>
  </w:style>
  <w:style w:type="character" w:customStyle="1" w:styleId="BodyTextFirstIndent2Char">
    <w:name w:val="Body Text First Indent 2 Char"/>
    <w:basedOn w:val="BodyTextIndentChar"/>
    <w:link w:val="BodyTextFirstIndent2"/>
    <w:uiPriority w:val="99"/>
    <w:semiHidden/>
    <w:rsid w:val="009B76D1"/>
    <w:rPr>
      <w:rFonts w:ascii="Arial" w:hAnsi="Arial"/>
      <w:color w:val="0D0D0D" w:themeColor="text1" w:themeTint="F2"/>
      <w:sz w:val="22"/>
      <w:szCs w:val="24"/>
      <w:lang w:eastAsia="en-US"/>
    </w:rPr>
  </w:style>
  <w:style w:type="paragraph" w:styleId="BodyText">
    <w:name w:val="Body Text"/>
    <w:basedOn w:val="Normal"/>
    <w:link w:val="BodyTextChar"/>
    <w:uiPriority w:val="99"/>
    <w:semiHidden/>
    <w:unhideWhenUsed/>
    <w:rsid w:val="009B76D1"/>
    <w:pPr>
      <w:spacing w:after="120"/>
    </w:pPr>
  </w:style>
  <w:style w:type="character" w:customStyle="1" w:styleId="BodyTextChar">
    <w:name w:val="Body Text Char"/>
    <w:basedOn w:val="DefaultParagraphFont"/>
    <w:link w:val="BodyText"/>
    <w:uiPriority w:val="99"/>
    <w:semiHidden/>
    <w:rsid w:val="009B76D1"/>
    <w:rPr>
      <w:rFonts w:ascii="Arial" w:hAnsi="Arial"/>
      <w:color w:val="0D0D0D" w:themeColor="text1" w:themeTint="F2"/>
      <w:sz w:val="22"/>
      <w:szCs w:val="24"/>
      <w:lang w:eastAsia="en-US"/>
    </w:rPr>
  </w:style>
  <w:style w:type="paragraph" w:styleId="BodyTextFirstIndent">
    <w:name w:val="Body Text First Indent"/>
    <w:basedOn w:val="BodyText"/>
    <w:link w:val="BodyTextFirstIndentChar"/>
    <w:uiPriority w:val="99"/>
    <w:semiHidden/>
    <w:unhideWhenUsed/>
    <w:rsid w:val="009B76D1"/>
    <w:pPr>
      <w:spacing w:after="0"/>
      <w:ind w:firstLine="360"/>
    </w:pPr>
  </w:style>
  <w:style w:type="character" w:customStyle="1" w:styleId="BodyTextFirstIndentChar">
    <w:name w:val="Body Text First Indent Char"/>
    <w:basedOn w:val="BodyTextChar"/>
    <w:link w:val="BodyTextFirstIndent"/>
    <w:uiPriority w:val="99"/>
    <w:semiHidden/>
    <w:rsid w:val="009B76D1"/>
    <w:rPr>
      <w:rFonts w:ascii="Arial" w:hAnsi="Arial"/>
      <w:color w:val="0D0D0D" w:themeColor="text1" w:themeTint="F2"/>
      <w:sz w:val="22"/>
      <w:szCs w:val="24"/>
      <w:lang w:eastAsia="en-US"/>
    </w:rPr>
  </w:style>
  <w:style w:type="paragraph" w:styleId="BodyText3">
    <w:name w:val="Body Text 3"/>
    <w:basedOn w:val="Normal"/>
    <w:link w:val="BodyText3Char"/>
    <w:uiPriority w:val="99"/>
    <w:semiHidden/>
    <w:unhideWhenUsed/>
    <w:rsid w:val="009B76D1"/>
    <w:pPr>
      <w:spacing w:after="120"/>
    </w:pPr>
    <w:rPr>
      <w:sz w:val="16"/>
      <w:szCs w:val="16"/>
    </w:rPr>
  </w:style>
  <w:style w:type="character" w:customStyle="1" w:styleId="BodyText3Char">
    <w:name w:val="Body Text 3 Char"/>
    <w:basedOn w:val="DefaultParagraphFont"/>
    <w:link w:val="BodyText3"/>
    <w:uiPriority w:val="99"/>
    <w:semiHidden/>
    <w:rsid w:val="009B76D1"/>
    <w:rPr>
      <w:rFonts w:ascii="Arial" w:hAnsi="Arial"/>
      <w:color w:val="0D0D0D" w:themeColor="text1" w:themeTint="F2"/>
      <w:sz w:val="16"/>
      <w:szCs w:val="16"/>
      <w:lang w:eastAsia="en-US"/>
    </w:rPr>
  </w:style>
  <w:style w:type="paragraph" w:styleId="BodyText2">
    <w:name w:val="Body Text 2"/>
    <w:basedOn w:val="Normal"/>
    <w:link w:val="BodyText2Char"/>
    <w:uiPriority w:val="99"/>
    <w:semiHidden/>
    <w:unhideWhenUsed/>
    <w:rsid w:val="009B76D1"/>
    <w:pPr>
      <w:spacing w:after="120" w:line="480" w:lineRule="auto"/>
    </w:pPr>
  </w:style>
  <w:style w:type="character" w:customStyle="1" w:styleId="BodyText2Char">
    <w:name w:val="Body Text 2 Char"/>
    <w:basedOn w:val="DefaultParagraphFont"/>
    <w:link w:val="BodyText2"/>
    <w:uiPriority w:val="99"/>
    <w:semiHidden/>
    <w:rsid w:val="009B76D1"/>
    <w:rPr>
      <w:rFonts w:ascii="Arial" w:hAnsi="Arial"/>
      <w:color w:val="0D0D0D" w:themeColor="text1" w:themeTint="F2"/>
      <w:sz w:val="22"/>
      <w:szCs w:val="24"/>
      <w:lang w:eastAsia="en-US"/>
    </w:rPr>
  </w:style>
  <w:style w:type="paragraph" w:styleId="TOC9">
    <w:name w:val="toc 9"/>
    <w:basedOn w:val="Normal"/>
    <w:next w:val="Normal"/>
    <w:autoRedefine/>
    <w:uiPriority w:val="39"/>
    <w:semiHidden/>
    <w:unhideWhenUsed/>
    <w:rsid w:val="009B76D1"/>
    <w:pPr>
      <w:spacing w:after="100"/>
      <w:ind w:left="1760"/>
    </w:pPr>
  </w:style>
  <w:style w:type="paragraph" w:styleId="TOC8">
    <w:name w:val="toc 8"/>
    <w:basedOn w:val="Normal"/>
    <w:next w:val="Normal"/>
    <w:autoRedefine/>
    <w:uiPriority w:val="39"/>
    <w:semiHidden/>
    <w:unhideWhenUsed/>
    <w:rsid w:val="009B76D1"/>
    <w:pPr>
      <w:spacing w:after="100"/>
      <w:ind w:left="1540"/>
    </w:pPr>
  </w:style>
  <w:style w:type="paragraph" w:styleId="TOC7">
    <w:name w:val="toc 7"/>
    <w:basedOn w:val="Normal"/>
    <w:next w:val="Normal"/>
    <w:autoRedefine/>
    <w:uiPriority w:val="39"/>
    <w:semiHidden/>
    <w:unhideWhenUsed/>
    <w:rsid w:val="009B76D1"/>
    <w:pPr>
      <w:spacing w:after="100"/>
      <w:ind w:left="1320"/>
    </w:pPr>
  </w:style>
  <w:style w:type="paragraph" w:styleId="TOC6">
    <w:name w:val="toc 6"/>
    <w:basedOn w:val="Normal"/>
    <w:next w:val="Normal"/>
    <w:autoRedefine/>
    <w:uiPriority w:val="39"/>
    <w:semiHidden/>
    <w:unhideWhenUsed/>
    <w:rsid w:val="009B76D1"/>
    <w:pPr>
      <w:spacing w:after="100"/>
      <w:ind w:left="1100"/>
    </w:pPr>
  </w:style>
  <w:style w:type="paragraph" w:styleId="TOC5">
    <w:name w:val="toc 5"/>
    <w:basedOn w:val="Normal"/>
    <w:next w:val="Normal"/>
    <w:autoRedefine/>
    <w:uiPriority w:val="39"/>
    <w:semiHidden/>
    <w:unhideWhenUsed/>
    <w:rsid w:val="009B76D1"/>
    <w:pPr>
      <w:spacing w:after="100"/>
      <w:ind w:left="880"/>
    </w:pPr>
  </w:style>
  <w:style w:type="paragraph" w:styleId="TOC4">
    <w:name w:val="toc 4"/>
    <w:basedOn w:val="Normal"/>
    <w:next w:val="Normal"/>
    <w:autoRedefine/>
    <w:uiPriority w:val="39"/>
    <w:semiHidden/>
    <w:unhideWhenUsed/>
    <w:rsid w:val="009B76D1"/>
    <w:pPr>
      <w:spacing w:after="100"/>
      <w:ind w:left="660"/>
    </w:pPr>
  </w:style>
  <w:style w:type="paragraph" w:styleId="TOC3">
    <w:name w:val="toc 3"/>
    <w:basedOn w:val="Normal"/>
    <w:next w:val="Normal"/>
    <w:autoRedefine/>
    <w:uiPriority w:val="39"/>
    <w:semiHidden/>
    <w:unhideWhenUsed/>
    <w:rsid w:val="009B76D1"/>
    <w:pPr>
      <w:spacing w:after="100"/>
      <w:ind w:left="440"/>
    </w:pPr>
  </w:style>
  <w:style w:type="paragraph" w:styleId="TOC2">
    <w:name w:val="toc 2"/>
    <w:basedOn w:val="Normal"/>
    <w:next w:val="Normal"/>
    <w:autoRedefine/>
    <w:uiPriority w:val="39"/>
    <w:semiHidden/>
    <w:unhideWhenUsed/>
    <w:rsid w:val="009B76D1"/>
    <w:pPr>
      <w:spacing w:after="100"/>
      <w:ind w:left="220"/>
    </w:pPr>
  </w:style>
  <w:style w:type="paragraph" w:styleId="TOC1">
    <w:name w:val="toc 1"/>
    <w:basedOn w:val="Normal"/>
    <w:next w:val="Normal"/>
    <w:autoRedefine/>
    <w:uiPriority w:val="39"/>
    <w:semiHidden/>
    <w:unhideWhenUsed/>
    <w:rsid w:val="009B76D1"/>
    <w:pPr>
      <w:spacing w:after="100"/>
      <w:ind w:left="0"/>
    </w:pPr>
  </w:style>
  <w:style w:type="paragraph" w:styleId="Bibliography">
    <w:name w:val="Bibliography"/>
    <w:basedOn w:val="Normal"/>
    <w:next w:val="Normal"/>
    <w:uiPriority w:val="37"/>
    <w:semiHidden/>
    <w:unhideWhenUsed/>
    <w:rsid w:val="009B76D1"/>
  </w:style>
  <w:style w:type="table" w:styleId="TableGrid">
    <w:name w:val="Table Grid"/>
    <w:basedOn w:val="TableNormal"/>
    <w:uiPriority w:val="59"/>
    <w:rsid w:val="00481C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al"/>
    <w:link w:val="TableTextChar"/>
    <w:qFormat/>
    <w:rsid w:val="00481C2C"/>
    <w:pPr>
      <w:spacing w:before="60" w:after="60"/>
      <w:ind w:left="0"/>
    </w:pPr>
  </w:style>
  <w:style w:type="paragraph" w:customStyle="1" w:styleId="TableHeadings">
    <w:name w:val="TableHeadings"/>
    <w:basedOn w:val="TableText"/>
    <w:link w:val="TableHeadingsChar"/>
    <w:qFormat/>
    <w:rsid w:val="00481C2C"/>
    <w:rPr>
      <w:b/>
      <w:bCs/>
      <w:color w:val="FFFFFF" w:themeColor="background1"/>
    </w:rPr>
  </w:style>
  <w:style w:type="character" w:customStyle="1" w:styleId="TableTextChar">
    <w:name w:val="TableText Char"/>
    <w:basedOn w:val="DefaultParagraphFont"/>
    <w:link w:val="TableText"/>
    <w:rsid w:val="00481C2C"/>
    <w:rPr>
      <w:rFonts w:ascii="Arial" w:hAnsi="Arial"/>
      <w:color w:val="0D0D0D" w:themeColor="text1" w:themeTint="F2"/>
      <w:sz w:val="22"/>
      <w:szCs w:val="24"/>
      <w:lang w:eastAsia="en-US"/>
    </w:rPr>
  </w:style>
  <w:style w:type="character" w:customStyle="1" w:styleId="TableHeadingsChar">
    <w:name w:val="TableHeadings Char"/>
    <w:basedOn w:val="TableTextChar"/>
    <w:link w:val="TableHeadings"/>
    <w:rsid w:val="00481C2C"/>
    <w:rPr>
      <w:rFonts w:ascii="Arial" w:hAnsi="Arial"/>
      <w:b/>
      <w:bCs/>
      <w:color w:val="FFFFFF" w:themeColor="background1"/>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350515">
      <w:bodyDiv w:val="1"/>
      <w:marLeft w:val="0"/>
      <w:marRight w:val="0"/>
      <w:marTop w:val="0"/>
      <w:marBottom w:val="0"/>
      <w:divBdr>
        <w:top w:val="none" w:sz="0" w:space="0" w:color="auto"/>
        <w:left w:val="none" w:sz="0" w:space="0" w:color="auto"/>
        <w:bottom w:val="none" w:sz="0" w:space="0" w:color="auto"/>
        <w:right w:val="none" w:sz="0" w:space="0" w:color="auto"/>
      </w:divBdr>
    </w:div>
    <w:div w:id="583301205">
      <w:bodyDiv w:val="1"/>
      <w:marLeft w:val="0"/>
      <w:marRight w:val="0"/>
      <w:marTop w:val="0"/>
      <w:marBottom w:val="0"/>
      <w:divBdr>
        <w:top w:val="none" w:sz="0" w:space="0" w:color="auto"/>
        <w:left w:val="none" w:sz="0" w:space="0" w:color="auto"/>
        <w:bottom w:val="none" w:sz="0" w:space="0" w:color="auto"/>
        <w:right w:val="none" w:sz="0" w:space="0" w:color="auto"/>
      </w:divBdr>
    </w:div>
    <w:div w:id="1327709191">
      <w:bodyDiv w:val="1"/>
      <w:marLeft w:val="0"/>
      <w:marRight w:val="0"/>
      <w:marTop w:val="0"/>
      <w:marBottom w:val="0"/>
      <w:divBdr>
        <w:top w:val="none" w:sz="0" w:space="0" w:color="auto"/>
        <w:left w:val="none" w:sz="0" w:space="0" w:color="auto"/>
        <w:bottom w:val="none" w:sz="0" w:space="0" w:color="auto"/>
        <w:right w:val="none" w:sz="0" w:space="0" w:color="auto"/>
      </w:divBdr>
    </w:div>
    <w:div w:id="1521384427">
      <w:bodyDiv w:val="1"/>
      <w:marLeft w:val="0"/>
      <w:marRight w:val="0"/>
      <w:marTop w:val="0"/>
      <w:marBottom w:val="0"/>
      <w:divBdr>
        <w:top w:val="none" w:sz="0" w:space="0" w:color="auto"/>
        <w:left w:val="none" w:sz="0" w:space="0" w:color="auto"/>
        <w:bottom w:val="none" w:sz="0" w:space="0" w:color="auto"/>
        <w:right w:val="none" w:sz="0" w:space="0" w:color="auto"/>
      </w:divBdr>
    </w:div>
    <w:div w:id="1652636685">
      <w:bodyDiv w:val="1"/>
      <w:marLeft w:val="0"/>
      <w:marRight w:val="0"/>
      <w:marTop w:val="0"/>
      <w:marBottom w:val="0"/>
      <w:divBdr>
        <w:top w:val="none" w:sz="0" w:space="0" w:color="auto"/>
        <w:left w:val="none" w:sz="0" w:space="0" w:color="auto"/>
        <w:bottom w:val="none" w:sz="0" w:space="0" w:color="auto"/>
        <w:right w:val="none" w:sz="0" w:space="0" w:color="auto"/>
      </w:divBdr>
    </w:div>
    <w:div w:id="1673871139">
      <w:bodyDiv w:val="1"/>
      <w:marLeft w:val="0"/>
      <w:marRight w:val="0"/>
      <w:marTop w:val="0"/>
      <w:marBottom w:val="0"/>
      <w:divBdr>
        <w:top w:val="none" w:sz="0" w:space="0" w:color="auto"/>
        <w:left w:val="none" w:sz="0" w:space="0" w:color="auto"/>
        <w:bottom w:val="none" w:sz="0" w:space="0" w:color="auto"/>
        <w:right w:val="none" w:sz="0" w:space="0" w:color="auto"/>
      </w:divBdr>
    </w:div>
    <w:div w:id="2048943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info@cambridgeinternational.org"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mailto:info@cambridgeinternational.org"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fs\templates\Cambridge%20International\Pathway%20factsheets\Landscape%20versions%20x3\Primary%20factsheet%20landscape%20v.1.21.dotx" TargetMode="External"/></Relationships>
</file>

<file path=word/theme/theme1.xml><?xml version="1.0" encoding="utf-8"?>
<a:theme xmlns:a="http://schemas.openxmlformats.org/drawingml/2006/main" name="Office Theme">
  <a:themeElements>
    <a:clrScheme name="Cambridge Assessment">
      <a:dk1>
        <a:sysClr val="windowText" lastClr="000000"/>
      </a:dk1>
      <a:lt1>
        <a:sysClr val="window" lastClr="FFFFFF"/>
      </a:lt1>
      <a:dk2>
        <a:srgbClr val="000000"/>
      </a:dk2>
      <a:lt2>
        <a:srgbClr val="FFFFFF"/>
      </a:lt2>
      <a:accent1>
        <a:srgbClr val="FF5527"/>
      </a:accent1>
      <a:accent2>
        <a:srgbClr val="AF21AF"/>
      </a:accent2>
      <a:accent3>
        <a:srgbClr val="37C6F7"/>
      </a:accent3>
      <a:accent4>
        <a:srgbClr val="1CD165"/>
      </a:accent4>
      <a:accent5>
        <a:srgbClr val="FFFFFF"/>
      </a:accent5>
      <a:accent6>
        <a:srgbClr val="FFFFFF"/>
      </a:accent6>
      <a:hlink>
        <a:srgbClr val="000000"/>
      </a:hlink>
      <a:folHlink>
        <a:srgbClr val="80008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a:noFill/>
        </a:ln>
        <a:effectLst/>
        <a:extLst>
          <a:ext uri="{C572A759-6A51-4108-AA02-DFA0A04FC94B}">
            <ma14:wrappingTextBoxFlag xmlns="" xmlns:ma14="http://schemas.microsoft.com/office/mac/drawingml/2011/main"/>
          </a:ext>
        </a:ex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42ACB6396418444BD47B71D4839BDB2" ma:contentTypeVersion="15" ma:contentTypeDescription="Create a new document." ma:contentTypeScope="" ma:versionID="69a2a84a9b4f519be07b9970c4d74e03">
  <xsd:schema xmlns:xsd="http://www.w3.org/2001/XMLSchema" xmlns:xs="http://www.w3.org/2001/XMLSchema" xmlns:p="http://schemas.microsoft.com/office/2006/metadata/properties" xmlns:ns2="ea5af647-dbc9-4208-9616-9836c5eb0538" xmlns:ns3="48005b3c-3e20-41be-beba-fa46b61e0c98" targetNamespace="http://schemas.microsoft.com/office/2006/metadata/properties" ma:root="true" ma:fieldsID="43ed6191ee79ecccd1e6abb12c513ff2" ns2:_="" ns3:_="">
    <xsd:import namespace="ea5af647-dbc9-4208-9616-9836c5eb0538"/>
    <xsd:import namespace="48005b3c-3e20-41be-beba-fa46b61e0c9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af647-dbc9-4208-9616-9836c5eb05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005b3c-3e20-41be-beba-fa46b61e0c9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cbc9373e-2d0f-4f82-b972-fcd84205de33"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39831B-AECC-1741-BC74-49BA6104F0F8}">
  <ds:schemaRefs>
    <ds:schemaRef ds:uri="http://schemas.openxmlformats.org/officeDocument/2006/bibliography"/>
  </ds:schemaRefs>
</ds:datastoreItem>
</file>

<file path=customXml/itemProps2.xml><?xml version="1.0" encoding="utf-8"?>
<ds:datastoreItem xmlns:ds="http://schemas.openxmlformats.org/officeDocument/2006/customXml" ds:itemID="{8F5D0839-3E5D-4BC5-BBD0-25A58C5CD06F}"/>
</file>

<file path=customXml/itemProps3.xml><?xml version="1.0" encoding="utf-8"?>
<ds:datastoreItem xmlns:ds="http://schemas.openxmlformats.org/officeDocument/2006/customXml" ds:itemID="{A0EAFC4E-24F8-4F4B-8C24-562BEC7F65F1}"/>
</file>

<file path=customXml/itemProps4.xml><?xml version="1.0" encoding="utf-8"?>
<ds:datastoreItem xmlns:ds="http://schemas.openxmlformats.org/officeDocument/2006/customXml" ds:itemID="{29B618F2-CAEE-4F2D-B6AD-08DD940C3D77}"/>
</file>

<file path=customXml/itemProps5.xml><?xml version="1.0" encoding="utf-8"?>
<ds:datastoreItem xmlns:ds="http://schemas.openxmlformats.org/officeDocument/2006/customXml" ds:itemID="{3DA56BDF-496D-4D0B-ADEE-E0AE6F7F5C44}"/>
</file>

<file path=docProps/app.xml><?xml version="1.0" encoding="utf-8"?>
<Properties xmlns="http://schemas.openxmlformats.org/officeDocument/2006/extended-properties" xmlns:vt="http://schemas.openxmlformats.org/officeDocument/2006/docPropsVTypes">
  <Template>Primary factsheet landscape v.1.21.dotx</Template>
  <TotalTime>40</TotalTime>
  <Pages>13</Pages>
  <Words>3102</Words>
  <Characters>17687</Characters>
  <Application>Microsoft Office Word</Application>
  <DocSecurity>0</DocSecurity>
  <Lines>147</Lines>
  <Paragraphs>41</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Primary Computing progression grid</vt:lpstr>
      <vt:lpstr>    Computational Thinking</vt:lpstr>
      <vt:lpstr>    Programming</vt:lpstr>
      <vt:lpstr>    Managing Data</vt:lpstr>
      <vt:lpstr>    Networks and Digital Communication</vt:lpstr>
      <vt:lpstr>    Computer Systems</vt:lpstr>
    </vt:vector>
  </TitlesOfParts>
  <Manager/>
  <Company>Cambridge Assessment International Education</Company>
  <LinksUpToDate>false</LinksUpToDate>
  <CharactersWithSpaces>20748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Primary Computing progression grid</dc:title>
  <dc:subject>Cambridge Primary Computing learning objectives by strand in a progression grid across Stages 1 to 6.</dc:subject>
  <dc:creator/>
  <cp:keywords/>
  <dc:description/>
  <cp:lastModifiedBy>Lesley Spence</cp:lastModifiedBy>
  <cp:revision>6</cp:revision>
  <cp:lastPrinted>2017-01-13T10:35:00Z</cp:lastPrinted>
  <dcterms:created xsi:type="dcterms:W3CDTF">2021-08-25T13:13:00Z</dcterms:created>
  <dcterms:modified xsi:type="dcterms:W3CDTF">2021-08-26T07:43:00Z</dcterms:modified>
  <cp:category>Education/Exams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0x010100942ACB6396418444BD47B71D4839BDB2</vt:lpwstr>
  </property>
</Properties>
</file>